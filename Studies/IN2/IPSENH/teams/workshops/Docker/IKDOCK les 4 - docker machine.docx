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6D04C0" w14:textId="327BEF6A" w:rsidR="00383402" w:rsidRDefault="00722E2E" w:rsidP="00722E2E">
      <w:pPr>
        <w:pStyle w:val="Kop2"/>
      </w:pPr>
      <w:proofErr w:type="spellStart"/>
      <w:r>
        <w:t>Uitvoeren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het begin van les </w:t>
      </w:r>
      <w:r w:rsidR="001809CA">
        <w:t>4</w:t>
      </w:r>
    </w:p>
    <w:p w14:paraId="725C3C59" w14:textId="77777777" w:rsidR="00722E2E" w:rsidRDefault="00722E2E" w:rsidP="00722E2E">
      <w:pPr>
        <w:pStyle w:val="Kop2"/>
      </w:pPr>
    </w:p>
    <w:p w14:paraId="5784133F" w14:textId="77777777" w:rsidR="00722E2E" w:rsidRDefault="00722E2E"/>
    <w:p w14:paraId="00E34DE7" w14:textId="225A8052" w:rsidR="00722E2E" w:rsidRPr="00722E2E" w:rsidRDefault="00722E2E" w:rsidP="00722E2E">
      <w:pPr>
        <w:pStyle w:val="Codeblock"/>
        <w:rPr>
          <w:lang w:val="nl-NL"/>
        </w:rPr>
      </w:pPr>
      <w:proofErr w:type="spellStart"/>
      <w:r w:rsidRPr="00722E2E">
        <w:t>Install</w:t>
      </w:r>
      <w:r w:rsidR="00496FB4">
        <w:t>eer</w:t>
      </w:r>
      <w:proofErr w:type="spellEnd"/>
      <w:r w:rsidRPr="00722E2E">
        <w:t xml:space="preserve"> Docker</w:t>
      </w:r>
      <w:r>
        <w:t xml:space="preserve"> Desktop</w:t>
      </w:r>
      <w:r w:rsidR="00496FB4">
        <w:t xml:space="preserve"> </w:t>
      </w:r>
      <w:r w:rsidRPr="00722E2E">
        <w:t xml:space="preserve"> </w:t>
      </w:r>
      <w:r>
        <w:t xml:space="preserve"> </w:t>
      </w:r>
      <w:r w:rsidRPr="00722E2E">
        <w:t># (H</w:t>
      </w:r>
      <w:r w:rsidR="00496FB4">
        <w:t>eb je</w:t>
      </w:r>
      <w:r w:rsidRPr="00722E2E">
        <w:t xml:space="preserve"> Windows Home? </w:t>
      </w:r>
      <w:proofErr w:type="spellStart"/>
      <w:r w:rsidRPr="00722E2E">
        <w:t>Install</w:t>
      </w:r>
      <w:r w:rsidR="00496FB4">
        <w:t>eer</w:t>
      </w:r>
      <w:proofErr w:type="spellEnd"/>
      <w:r w:rsidRPr="00722E2E">
        <w:t xml:space="preserve"> Docker Toolkit)</w:t>
      </w:r>
    </w:p>
    <w:p w14:paraId="2B304D9E" w14:textId="0CD8E174" w:rsidR="00722E2E" w:rsidRDefault="00722E2E" w:rsidP="00722E2E">
      <w:pPr>
        <w:pStyle w:val="Codeblock"/>
      </w:pPr>
      <w:proofErr w:type="spellStart"/>
      <w:r w:rsidRPr="00722E2E">
        <w:t>Install</w:t>
      </w:r>
      <w:r w:rsidR="00496FB4">
        <w:t>eer</w:t>
      </w:r>
      <w:proofErr w:type="spellEnd"/>
      <w:r w:rsidRPr="00722E2E">
        <w:t xml:space="preserve"> VirtualBox</w:t>
      </w:r>
    </w:p>
    <w:p w14:paraId="771E70CD" w14:textId="77777777" w:rsidR="00722E2E" w:rsidRPr="00722E2E" w:rsidRDefault="00722E2E" w:rsidP="00722E2E">
      <w:pPr>
        <w:pStyle w:val="Codeblock"/>
        <w:rPr>
          <w:lang w:val="nl-NL"/>
        </w:rPr>
      </w:pPr>
    </w:p>
    <w:p w14:paraId="65DA5BF9" w14:textId="77777777" w:rsidR="00722E2E" w:rsidRPr="00722E2E" w:rsidRDefault="00722E2E" w:rsidP="00722E2E">
      <w:pPr>
        <w:pStyle w:val="Codeblock"/>
        <w:rPr>
          <w:lang w:val="nl-NL"/>
        </w:rPr>
      </w:pPr>
      <w:r w:rsidRPr="00722E2E">
        <w:t>docker-machine rm -f myvm1 myvm2 myvm3</w:t>
      </w:r>
    </w:p>
    <w:p w14:paraId="05074C7B" w14:textId="77777777" w:rsidR="00722E2E" w:rsidRPr="00722E2E" w:rsidRDefault="00722E2E" w:rsidP="00722E2E">
      <w:pPr>
        <w:pStyle w:val="Codeblock"/>
        <w:rPr>
          <w:lang w:val="nl-NL"/>
        </w:rPr>
      </w:pPr>
      <w:r w:rsidRPr="00722E2E">
        <w:t xml:space="preserve">docker-machine create --driver </w:t>
      </w:r>
      <w:proofErr w:type="spellStart"/>
      <w:r w:rsidRPr="00722E2E">
        <w:t>virtualbox</w:t>
      </w:r>
      <w:proofErr w:type="spellEnd"/>
      <w:r w:rsidRPr="00722E2E">
        <w:t xml:space="preserve"> --</w:t>
      </w:r>
      <w:proofErr w:type="spellStart"/>
      <w:r w:rsidRPr="00722E2E">
        <w:t>virtualbox</w:t>
      </w:r>
      <w:proofErr w:type="spellEnd"/>
      <w:r w:rsidRPr="00722E2E">
        <w:t>-memory 768 myvm1</w:t>
      </w:r>
    </w:p>
    <w:p w14:paraId="040DC92E" w14:textId="77777777" w:rsidR="00722E2E" w:rsidRPr="00722E2E" w:rsidRDefault="00722E2E" w:rsidP="00722E2E">
      <w:pPr>
        <w:pStyle w:val="Codeblock"/>
        <w:rPr>
          <w:lang w:val="nl-NL"/>
        </w:rPr>
      </w:pPr>
      <w:r w:rsidRPr="00722E2E">
        <w:t xml:space="preserve">docker-machine create --driver </w:t>
      </w:r>
      <w:proofErr w:type="spellStart"/>
      <w:r w:rsidRPr="00722E2E">
        <w:t>virtualbox</w:t>
      </w:r>
      <w:proofErr w:type="spellEnd"/>
      <w:r w:rsidRPr="00722E2E">
        <w:t xml:space="preserve"> --</w:t>
      </w:r>
      <w:proofErr w:type="spellStart"/>
      <w:r w:rsidRPr="00722E2E">
        <w:t>virtualbox</w:t>
      </w:r>
      <w:proofErr w:type="spellEnd"/>
      <w:r w:rsidRPr="00722E2E">
        <w:t>-memory 768 myvm2</w:t>
      </w:r>
    </w:p>
    <w:p w14:paraId="1FEB898F" w14:textId="77777777" w:rsidR="00722E2E" w:rsidRPr="00722E2E" w:rsidRDefault="00722E2E" w:rsidP="00722E2E">
      <w:pPr>
        <w:pStyle w:val="Codeblock"/>
        <w:rPr>
          <w:lang w:val="nl-NL"/>
        </w:rPr>
      </w:pPr>
      <w:r w:rsidRPr="00722E2E">
        <w:t xml:space="preserve">docker-machine create --driver </w:t>
      </w:r>
      <w:proofErr w:type="spellStart"/>
      <w:r w:rsidRPr="00722E2E">
        <w:t>virtualbox</w:t>
      </w:r>
      <w:proofErr w:type="spellEnd"/>
      <w:r w:rsidRPr="00722E2E">
        <w:t xml:space="preserve"> --</w:t>
      </w:r>
      <w:proofErr w:type="spellStart"/>
      <w:r w:rsidRPr="00722E2E">
        <w:t>virtualbox</w:t>
      </w:r>
      <w:proofErr w:type="spellEnd"/>
      <w:r w:rsidRPr="00722E2E">
        <w:t>-memory 768 myvm3</w:t>
      </w:r>
    </w:p>
    <w:p w14:paraId="40D45EAB" w14:textId="2E4095B2" w:rsidR="007A41B4" w:rsidRDefault="007A41B4" w:rsidP="00722E2E">
      <w:pPr>
        <w:pStyle w:val="Codeblock"/>
      </w:pPr>
    </w:p>
    <w:p w14:paraId="7EBBA3C1" w14:textId="0B9D18DD" w:rsidR="007A41B4" w:rsidRPr="007A41B4" w:rsidRDefault="007A41B4" w:rsidP="00722E2E">
      <w:pPr>
        <w:pStyle w:val="Codeblock"/>
        <w:rPr>
          <w:b/>
          <w:bCs w:val="0"/>
          <w:lang w:val="nl-NL"/>
        </w:rPr>
      </w:pPr>
      <w:r w:rsidRPr="00722E2E">
        <w:t xml:space="preserve"># </w:t>
      </w:r>
      <w:proofErr w:type="spellStart"/>
      <w:r w:rsidR="008C72DF" w:rsidRPr="009834D0">
        <w:rPr>
          <w:b/>
          <w:bCs w:val="0"/>
        </w:rPr>
        <w:t>alleen</w:t>
      </w:r>
      <w:proofErr w:type="spellEnd"/>
      <w:r w:rsidR="008C72DF" w:rsidRPr="009834D0">
        <w:rPr>
          <w:b/>
          <w:bCs w:val="0"/>
        </w:rPr>
        <w:t xml:space="preserve"> </w:t>
      </w:r>
      <w:proofErr w:type="spellStart"/>
      <w:r w:rsidR="008C72DF" w:rsidRPr="009834D0">
        <w:rPr>
          <w:b/>
          <w:bCs w:val="0"/>
        </w:rPr>
        <w:t>voor</w:t>
      </w:r>
      <w:proofErr w:type="spellEnd"/>
      <w:r w:rsidR="008C72DF" w:rsidRPr="009834D0">
        <w:rPr>
          <w:b/>
          <w:bCs w:val="0"/>
        </w:rPr>
        <w:t xml:space="preserve"> </w:t>
      </w:r>
      <w:proofErr w:type="spellStart"/>
      <w:r w:rsidRPr="009834D0">
        <w:rPr>
          <w:b/>
          <w:bCs w:val="0"/>
        </w:rPr>
        <w:t>linux</w:t>
      </w:r>
      <w:proofErr w:type="spellEnd"/>
      <w:r w:rsidRPr="009834D0">
        <w:rPr>
          <w:b/>
          <w:bCs w:val="0"/>
        </w:rPr>
        <w:t xml:space="preserve"> of mac</w:t>
      </w:r>
      <w:r w:rsidR="008C72DF" w:rsidRPr="009834D0">
        <w:rPr>
          <w:b/>
          <w:bCs w:val="0"/>
        </w:rPr>
        <w:t xml:space="preserve"> </w:t>
      </w:r>
      <w:proofErr w:type="spellStart"/>
      <w:r w:rsidR="008C72DF" w:rsidRPr="009834D0">
        <w:rPr>
          <w:b/>
          <w:bCs w:val="0"/>
        </w:rPr>
        <w:t>gebruikers</w:t>
      </w:r>
      <w:proofErr w:type="spellEnd"/>
      <w:r w:rsidRPr="009834D0">
        <w:rPr>
          <w:b/>
          <w:bCs w:val="0"/>
        </w:rPr>
        <w:t>:</w:t>
      </w:r>
    </w:p>
    <w:p w14:paraId="02734CA8" w14:textId="77777777" w:rsidR="007A41B4" w:rsidRDefault="00722E2E" w:rsidP="00722E2E">
      <w:pPr>
        <w:pStyle w:val="Codeblock"/>
      </w:pPr>
      <w:r w:rsidRPr="00722E2E">
        <w:t>eval $(docker-machine env myvm1)</w:t>
      </w:r>
    </w:p>
    <w:p w14:paraId="53CB9B2C" w14:textId="77777777" w:rsidR="007A41B4" w:rsidRDefault="007A41B4" w:rsidP="00722E2E">
      <w:pPr>
        <w:pStyle w:val="Codeblock"/>
      </w:pPr>
    </w:p>
    <w:p w14:paraId="2A08EDFF" w14:textId="7B03A0CB" w:rsidR="00722E2E" w:rsidRPr="00722E2E" w:rsidRDefault="007A41B4" w:rsidP="00722E2E">
      <w:pPr>
        <w:pStyle w:val="Codeblock"/>
        <w:rPr>
          <w:b/>
          <w:bCs w:val="0"/>
          <w:lang w:val="nl-NL"/>
        </w:rPr>
      </w:pPr>
      <w:r w:rsidRPr="00722E2E">
        <w:t xml:space="preserve"># </w:t>
      </w:r>
      <w:proofErr w:type="spellStart"/>
      <w:r w:rsidR="009834D0" w:rsidRPr="009834D0">
        <w:rPr>
          <w:b/>
          <w:bCs w:val="0"/>
        </w:rPr>
        <w:t>alleen</w:t>
      </w:r>
      <w:proofErr w:type="spellEnd"/>
      <w:r w:rsidR="009834D0" w:rsidRPr="009834D0">
        <w:rPr>
          <w:b/>
          <w:bCs w:val="0"/>
        </w:rPr>
        <w:t xml:space="preserve"> </w:t>
      </w:r>
      <w:r w:rsidRPr="009834D0">
        <w:rPr>
          <w:b/>
          <w:bCs w:val="0"/>
        </w:rPr>
        <w:t xml:space="preserve">windows </w:t>
      </w:r>
      <w:proofErr w:type="spellStart"/>
      <w:r w:rsidRPr="009834D0">
        <w:rPr>
          <w:b/>
          <w:bCs w:val="0"/>
        </w:rPr>
        <w:t>gebruikers</w:t>
      </w:r>
      <w:proofErr w:type="spellEnd"/>
      <w:r w:rsidR="008C72DF" w:rsidRPr="009834D0">
        <w:rPr>
          <w:b/>
          <w:bCs w:val="0"/>
        </w:rPr>
        <w:t>:</w:t>
      </w:r>
      <w:r>
        <w:rPr>
          <w:b/>
          <w:bCs w:val="0"/>
        </w:rPr>
        <w:t xml:space="preserve"> </w:t>
      </w:r>
      <w:r w:rsidRPr="008C72DF">
        <w:t xml:space="preserve">doe </w:t>
      </w:r>
      <w:proofErr w:type="spellStart"/>
      <w:r w:rsidRPr="008C72DF">
        <w:t>dit</w:t>
      </w:r>
      <w:proofErr w:type="spellEnd"/>
      <w:r w:rsidRPr="008C72DF">
        <w:t xml:space="preserve"> </w:t>
      </w:r>
      <w:proofErr w:type="spellStart"/>
      <w:r w:rsidRPr="008C72DF">
        <w:t>en</w:t>
      </w:r>
      <w:proofErr w:type="spellEnd"/>
      <w:r w:rsidRPr="008C72DF">
        <w:t xml:space="preserve"> </w:t>
      </w:r>
      <w:proofErr w:type="spellStart"/>
      <w:r w:rsidRPr="008C72DF">
        <w:t>knip</w:t>
      </w:r>
      <w:proofErr w:type="spellEnd"/>
      <w:r w:rsidRPr="008C72DF">
        <w:t>/</w:t>
      </w:r>
      <w:proofErr w:type="spellStart"/>
      <w:r w:rsidRPr="008C72DF">
        <w:t>plak</w:t>
      </w:r>
      <w:proofErr w:type="spellEnd"/>
      <w:r w:rsidRPr="008C72DF">
        <w:t xml:space="preserve"> de output </w:t>
      </w:r>
      <w:proofErr w:type="spellStart"/>
      <w:r w:rsidRPr="008C72DF">
        <w:t>naar</w:t>
      </w:r>
      <w:proofErr w:type="spellEnd"/>
      <w:r w:rsidRPr="008C72DF">
        <w:t xml:space="preserve"> de prompt</w:t>
      </w:r>
      <w:r w:rsidR="00722E2E" w:rsidRPr="00722E2E">
        <w:t xml:space="preserve">    </w:t>
      </w:r>
    </w:p>
    <w:p w14:paraId="339F0835" w14:textId="20435041" w:rsidR="00722E2E" w:rsidRDefault="00722E2E" w:rsidP="00722E2E">
      <w:pPr>
        <w:pStyle w:val="Codeblock"/>
      </w:pPr>
      <w:r w:rsidRPr="00722E2E">
        <w:t xml:space="preserve">docker-machine env myvm1            </w:t>
      </w:r>
    </w:p>
    <w:p w14:paraId="749B5D64" w14:textId="77777777" w:rsidR="007A41B4" w:rsidRPr="00722E2E" w:rsidRDefault="007A41B4" w:rsidP="00722E2E">
      <w:pPr>
        <w:pStyle w:val="Codeblock"/>
        <w:rPr>
          <w:lang w:val="nl-NL"/>
        </w:rPr>
      </w:pPr>
    </w:p>
    <w:p w14:paraId="770AB869" w14:textId="77777777" w:rsidR="00722E2E" w:rsidRPr="00722E2E" w:rsidRDefault="00722E2E" w:rsidP="00722E2E">
      <w:pPr>
        <w:pStyle w:val="Codeblock"/>
        <w:rPr>
          <w:lang w:val="nl-NL"/>
        </w:rPr>
      </w:pPr>
      <w:r w:rsidRPr="00722E2E">
        <w:t xml:space="preserve"># is het </w:t>
      </w:r>
      <w:proofErr w:type="spellStart"/>
      <w:r w:rsidRPr="00722E2E">
        <w:t>goed</w:t>
      </w:r>
      <w:proofErr w:type="spellEnd"/>
      <w:r w:rsidRPr="00722E2E">
        <w:t xml:space="preserve"> </w:t>
      </w:r>
      <w:proofErr w:type="spellStart"/>
      <w:r w:rsidRPr="00722E2E">
        <w:t>gegaan</w:t>
      </w:r>
      <w:proofErr w:type="spellEnd"/>
      <w:r w:rsidRPr="00722E2E">
        <w:t>?</w:t>
      </w:r>
    </w:p>
    <w:p w14:paraId="71518835" w14:textId="77777777" w:rsidR="00722E2E" w:rsidRPr="00722E2E" w:rsidRDefault="00722E2E" w:rsidP="00722E2E">
      <w:pPr>
        <w:pStyle w:val="Codeblock"/>
        <w:rPr>
          <w:lang w:val="nl-NL"/>
        </w:rPr>
      </w:pPr>
      <w:r w:rsidRPr="00722E2E">
        <w:t xml:space="preserve">docker-machine ls      # </w:t>
      </w:r>
      <w:proofErr w:type="spellStart"/>
      <w:r w:rsidRPr="00722E2E">
        <w:t>Dit</w:t>
      </w:r>
      <w:proofErr w:type="spellEnd"/>
      <w:r w:rsidRPr="00722E2E">
        <w:t xml:space="preserve"> </w:t>
      </w:r>
      <w:proofErr w:type="spellStart"/>
      <w:r w:rsidRPr="00722E2E">
        <w:t>moet</w:t>
      </w:r>
      <w:proofErr w:type="spellEnd"/>
      <w:r w:rsidRPr="00722E2E">
        <w:t xml:space="preserve"> </w:t>
      </w:r>
      <w:proofErr w:type="spellStart"/>
      <w:r w:rsidRPr="00722E2E">
        <w:t>drie</w:t>
      </w:r>
      <w:proofErr w:type="spellEnd"/>
      <w:r w:rsidRPr="00722E2E">
        <w:t xml:space="preserve"> machines </w:t>
      </w:r>
      <w:proofErr w:type="spellStart"/>
      <w:r w:rsidRPr="00722E2E">
        <w:t>tonen</w:t>
      </w:r>
      <w:proofErr w:type="spellEnd"/>
    </w:p>
    <w:p w14:paraId="5FE34107" w14:textId="77777777" w:rsidR="00722E2E" w:rsidRPr="00722E2E" w:rsidRDefault="00722E2E" w:rsidP="00722E2E">
      <w:pPr>
        <w:pStyle w:val="Codeblock"/>
        <w:rPr>
          <w:lang w:val="nl-NL"/>
        </w:rPr>
      </w:pPr>
      <w:r w:rsidRPr="00722E2E">
        <w:t xml:space="preserve">docker </w:t>
      </w:r>
      <w:proofErr w:type="spellStart"/>
      <w:r w:rsidRPr="00722E2E">
        <w:t>ps</w:t>
      </w:r>
      <w:proofErr w:type="spellEnd"/>
      <w:r w:rsidRPr="00722E2E">
        <w:t xml:space="preserve">              # </w:t>
      </w:r>
      <w:proofErr w:type="spellStart"/>
      <w:r w:rsidRPr="00722E2E">
        <w:t>dit</w:t>
      </w:r>
      <w:proofErr w:type="spellEnd"/>
      <w:r w:rsidRPr="00722E2E">
        <w:t xml:space="preserve"> </w:t>
      </w:r>
      <w:proofErr w:type="spellStart"/>
      <w:r w:rsidRPr="00722E2E">
        <w:t>moet</w:t>
      </w:r>
      <w:proofErr w:type="spellEnd"/>
      <w:r w:rsidRPr="00722E2E">
        <w:t xml:space="preserve"> </w:t>
      </w:r>
      <w:proofErr w:type="spellStart"/>
      <w:r w:rsidRPr="00722E2E">
        <w:t>een</w:t>
      </w:r>
      <w:proofErr w:type="spellEnd"/>
      <w:r w:rsidRPr="00722E2E">
        <w:t xml:space="preserve"> </w:t>
      </w:r>
      <w:proofErr w:type="spellStart"/>
      <w:r w:rsidRPr="00722E2E">
        <w:t>leeg</w:t>
      </w:r>
      <w:proofErr w:type="spellEnd"/>
      <w:r w:rsidRPr="00722E2E">
        <w:t xml:space="preserve"> </w:t>
      </w:r>
      <w:proofErr w:type="spellStart"/>
      <w:r w:rsidRPr="00722E2E">
        <w:t>overzicht</w:t>
      </w:r>
      <w:proofErr w:type="spellEnd"/>
      <w:r w:rsidRPr="00722E2E">
        <w:t xml:space="preserve"> </w:t>
      </w:r>
      <w:proofErr w:type="spellStart"/>
      <w:r w:rsidRPr="00722E2E">
        <w:t>tonen</w:t>
      </w:r>
      <w:proofErr w:type="spellEnd"/>
    </w:p>
    <w:p w14:paraId="2C42996A" w14:textId="77777777" w:rsidR="00722E2E" w:rsidRDefault="00722E2E"/>
    <w:sectPr w:rsidR="00722E2E" w:rsidSect="003E001B">
      <w:headerReference w:type="default" r:id="rId9"/>
      <w:footerReference w:type="default" r:id="rId10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350105" w14:textId="77777777" w:rsidR="00722E2E" w:rsidRDefault="00722E2E" w:rsidP="00832A41">
      <w:r>
        <w:separator/>
      </w:r>
    </w:p>
  </w:endnote>
  <w:endnote w:type="continuationSeparator" w:id="0">
    <w:p w14:paraId="717DEFD7" w14:textId="77777777" w:rsidR="00722E2E" w:rsidRDefault="00722E2E" w:rsidP="00832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el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3"/>
      <w:gridCol w:w="3003"/>
      <w:gridCol w:w="3004"/>
    </w:tblGrid>
    <w:tr w:rsidR="00832A41" w14:paraId="27C48D5C" w14:textId="77777777" w:rsidTr="00832A41">
      <w:tc>
        <w:tcPr>
          <w:tcW w:w="3003" w:type="dxa"/>
        </w:tcPr>
        <w:p w14:paraId="09E90E81" w14:textId="77777777" w:rsidR="00832A41" w:rsidRDefault="00832A41">
          <w:pPr>
            <w:pStyle w:val="Voettekst"/>
          </w:pPr>
        </w:p>
      </w:tc>
      <w:tc>
        <w:tcPr>
          <w:tcW w:w="3003" w:type="dxa"/>
        </w:tcPr>
        <w:p w14:paraId="4CDE25C2" w14:textId="77777777" w:rsidR="00832A41" w:rsidRDefault="00832A41" w:rsidP="00832A41">
          <w:pPr>
            <w:pStyle w:val="Voettekst"/>
            <w:jc w:val="center"/>
          </w:pP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>/</w:t>
          </w:r>
          <w:fldSimple w:instr=" NUMPAGES  \* MERGEFORMAT ">
            <w:r>
              <w:rPr>
                <w:noProof/>
              </w:rPr>
              <w:t>1</w:t>
            </w:r>
          </w:fldSimple>
        </w:p>
      </w:tc>
      <w:tc>
        <w:tcPr>
          <w:tcW w:w="3004" w:type="dxa"/>
        </w:tcPr>
        <w:p w14:paraId="015B547A" w14:textId="77777777" w:rsidR="00832A41" w:rsidRDefault="00832A41">
          <w:pPr>
            <w:pStyle w:val="Voettekst"/>
          </w:pPr>
        </w:p>
      </w:tc>
    </w:tr>
  </w:tbl>
  <w:p w14:paraId="3A6FCF60" w14:textId="77777777" w:rsidR="00832A41" w:rsidRDefault="00832A41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F6D110" w14:textId="77777777" w:rsidR="00722E2E" w:rsidRDefault="00722E2E" w:rsidP="00832A41">
      <w:r>
        <w:separator/>
      </w:r>
    </w:p>
  </w:footnote>
  <w:footnote w:type="continuationSeparator" w:id="0">
    <w:p w14:paraId="1123DFB9" w14:textId="77777777" w:rsidR="00722E2E" w:rsidRDefault="00722E2E" w:rsidP="00832A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el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3"/>
      <w:gridCol w:w="3003"/>
      <w:gridCol w:w="3004"/>
    </w:tblGrid>
    <w:tr w:rsidR="00832A41" w14:paraId="1D3CD7FF" w14:textId="77777777" w:rsidTr="00832A41">
      <w:tc>
        <w:tcPr>
          <w:tcW w:w="3003" w:type="dxa"/>
        </w:tcPr>
        <w:p w14:paraId="1682EEF3" w14:textId="77777777" w:rsidR="00832A41" w:rsidRDefault="00722E2E" w:rsidP="00722E2E">
          <w:pPr>
            <w:pStyle w:val="Kop1"/>
          </w:pPr>
          <w:r>
            <w:t>IKDOCK</w:t>
          </w:r>
        </w:p>
      </w:tc>
      <w:tc>
        <w:tcPr>
          <w:tcW w:w="3003" w:type="dxa"/>
        </w:tcPr>
        <w:p w14:paraId="3815A31D" w14:textId="77777777" w:rsidR="00832A41" w:rsidRDefault="00832A41">
          <w:pPr>
            <w:pStyle w:val="Koptekst"/>
          </w:pPr>
        </w:p>
      </w:tc>
      <w:tc>
        <w:tcPr>
          <w:tcW w:w="3004" w:type="dxa"/>
        </w:tcPr>
        <w:p w14:paraId="311F6A46" w14:textId="77777777" w:rsidR="00832A41" w:rsidRDefault="00832A41" w:rsidP="00832A41">
          <w:pPr>
            <w:pStyle w:val="Koptekst"/>
            <w:jc w:val="right"/>
          </w:pPr>
          <w:r w:rsidRPr="00832A41">
            <w:rPr>
              <w:noProof/>
            </w:rPr>
            <w:drawing>
              <wp:inline distT="0" distB="0" distL="0" distR="0" wp14:anchorId="759B0C50" wp14:editId="5834451C">
                <wp:extent cx="905001" cy="1072679"/>
                <wp:effectExtent l="0" t="0" r="0" b="0"/>
                <wp:docPr id="3" name="Afbeelding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Afbeelding 2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5001" cy="10726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2371FF0" w14:textId="77777777" w:rsidR="00832A41" w:rsidRDefault="00832A41" w:rsidP="00832A41">
    <w:pPr>
      <w:pStyle w:val="Kopteks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hideSpellingErrors/>
  <w:proofState w:spelling="clean" w:grammar="clean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E2E"/>
    <w:rsid w:val="001809CA"/>
    <w:rsid w:val="00383402"/>
    <w:rsid w:val="003E001B"/>
    <w:rsid w:val="00496FB4"/>
    <w:rsid w:val="00535CFA"/>
    <w:rsid w:val="00722E2E"/>
    <w:rsid w:val="007A41B4"/>
    <w:rsid w:val="00832A41"/>
    <w:rsid w:val="008B152E"/>
    <w:rsid w:val="008C72DF"/>
    <w:rsid w:val="00927202"/>
    <w:rsid w:val="009834D0"/>
    <w:rsid w:val="009F2658"/>
    <w:rsid w:val="00B44CE3"/>
    <w:rsid w:val="00C21CE2"/>
    <w:rsid w:val="00CB4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9A526B"/>
  <w14:defaultImageDpi w14:val="32767"/>
  <w15:chartTrackingRefBased/>
  <w15:docId w15:val="{3786FEE9-BF43-974F-9B7D-1E32F78DE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22E2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722E2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832A41"/>
    <w:pPr>
      <w:tabs>
        <w:tab w:val="center" w:pos="4680"/>
        <w:tab w:val="right" w:pos="9360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832A41"/>
  </w:style>
  <w:style w:type="paragraph" w:styleId="Voettekst">
    <w:name w:val="footer"/>
    <w:basedOn w:val="Standaard"/>
    <w:link w:val="VoettekstChar"/>
    <w:uiPriority w:val="99"/>
    <w:unhideWhenUsed/>
    <w:rsid w:val="00832A41"/>
    <w:pPr>
      <w:tabs>
        <w:tab w:val="center" w:pos="4680"/>
        <w:tab w:val="right" w:pos="9360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832A41"/>
  </w:style>
  <w:style w:type="table" w:styleId="Tabelraster">
    <w:name w:val="Table Grid"/>
    <w:basedOn w:val="Standaardtabel"/>
    <w:uiPriority w:val="39"/>
    <w:rsid w:val="00832A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block">
    <w:name w:val="Codeblock"/>
    <w:basedOn w:val="Standaard"/>
    <w:qFormat/>
    <w:rsid w:val="00722E2E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solid" w:color="D9D9D9" w:themeColor="background1" w:themeShade="D9" w:fill="auto"/>
    </w:pPr>
    <w:rPr>
      <w:rFonts w:ascii="Menlo" w:hAnsi="Menlo"/>
      <w:bCs/>
      <w:sz w:val="18"/>
      <w:lang w:val="en-US"/>
    </w:rPr>
  </w:style>
  <w:style w:type="character" w:customStyle="1" w:styleId="Kop2Char">
    <w:name w:val="Kop 2 Char"/>
    <w:basedOn w:val="Standaardalinea-lettertype"/>
    <w:link w:val="Kop2"/>
    <w:uiPriority w:val="9"/>
    <w:rsid w:val="00722E2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Kop1Char">
    <w:name w:val="Kop 1 Char"/>
    <w:basedOn w:val="Standaardalinea-lettertype"/>
    <w:link w:val="Kop1"/>
    <w:uiPriority w:val="9"/>
    <w:rsid w:val="00722E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362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rtsr/Library/Group%20Containers/UBF8T346G9.Office/User%20Content.localized/Templates.localized/HS%20Leide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492C47A9634448A67B6C0F4E203E71" ma:contentTypeVersion="12" ma:contentTypeDescription="Een nieuw document maken." ma:contentTypeScope="" ma:versionID="7fce22932aa7bab1444963b7a07acaf3">
  <xsd:schema xmlns:xsd="http://www.w3.org/2001/XMLSchema" xmlns:xs="http://www.w3.org/2001/XMLSchema" xmlns:p="http://schemas.microsoft.com/office/2006/metadata/properties" xmlns:ns2="a158c91d-1665-465e-9b38-ca2a7ebcd6da" xmlns:ns3="87fc4ed5-cdfa-48bf-b5e3-e02fa6b65765" targetNamespace="http://schemas.microsoft.com/office/2006/metadata/properties" ma:root="true" ma:fieldsID="11fcb7f9a3a65be89d6bd935228cbaf2" ns2:_="" ns3:_="">
    <xsd:import namespace="a158c91d-1665-465e-9b38-ca2a7ebcd6da"/>
    <xsd:import namespace="87fc4ed5-cdfa-48bf-b5e3-e02fa6b657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8c91d-1665-465e-9b38-ca2a7ebcd6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3e192ce0-c5ca-4d88-9667-94490d92b8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c4ed5-cdfa-48bf-b5e3-e02fa6b657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4639e74-6fe4-491c-91ac-574d54d48b9d}" ma:internalName="TaxCatchAll" ma:showField="CatchAllData" ma:web="87fc4ed5-cdfa-48bf-b5e3-e02fa6b657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7fc4ed5-cdfa-48bf-b5e3-e02fa6b65765" xsi:nil="true"/>
    <lcf76f155ced4ddcb4097134ff3c332f xmlns="a158c91d-1665-465e-9b38-ca2a7ebcd6d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4833A27-ACDC-4658-BE14-11A3711EEE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C8D0049-6EA3-450A-9413-1387991767F5}"/>
</file>

<file path=customXml/itemProps3.xml><?xml version="1.0" encoding="utf-8"?>
<ds:datastoreItem xmlns:ds="http://schemas.openxmlformats.org/officeDocument/2006/customXml" ds:itemID="{AEB5946F-AEF6-4ADB-8BAB-1AC47213069F}">
  <ds:schemaRefs>
    <ds:schemaRef ds:uri="http://schemas.microsoft.com/office/2006/metadata/properties"/>
    <ds:schemaRef ds:uri="http://schemas.microsoft.com/office/infopath/2007/PartnerControls"/>
    <ds:schemaRef ds:uri="f52a8cb6-32e1-4109-bdde-d03590b9ac52"/>
    <ds:schemaRef ds:uri="3f324c65-194c-423d-8180-759e3972f2c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HS Leiden.dotx</Template>
  <TotalTime>9</TotalTime>
  <Pages>1</Pages>
  <Words>110</Words>
  <Characters>610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Arts, Ron</dc:creator>
  <cp:keywords/>
  <dc:description/>
  <cp:lastModifiedBy>Arts, Ron</cp:lastModifiedBy>
  <cp:revision>7</cp:revision>
  <dcterms:created xsi:type="dcterms:W3CDTF">2020-09-15T12:13:00Z</dcterms:created>
  <dcterms:modified xsi:type="dcterms:W3CDTF">2020-09-28T09:47:00Z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0x010100234EE8333ECEBF44A29B9910CBB68EE7</vt:lpwstr>
  </property>
  <property fmtid="{D5CDD505-2E9C-101B-9397-08002B2CF9AE}" pid="3" name="EducationCourse">
    <vt:lpwstr/>
  </property>
  <property fmtid="{D5CDD505-2E9C-101B-9397-08002B2CF9AE}" pid="4" name="EducationYear">
    <vt:lpwstr/>
  </property>
</Properties>
</file>