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6243B" w14:textId="456EE993" w:rsidR="00F27FEA" w:rsidRPr="00120E24" w:rsidRDefault="00B975A8" w:rsidP="00F27FEA">
      <w:r w:rsidRPr="00120E24">
        <w:t xml:space="preserve">YouTube App </w:t>
      </w:r>
      <w:r w:rsidR="00F27FEA" w:rsidRPr="00120E24">
        <w:t xml:space="preserve">is </w:t>
      </w:r>
      <w:r w:rsidR="007C6488" w:rsidRPr="00120E24">
        <w:t>een simpele versie van YouTube</w:t>
      </w:r>
      <w:r w:rsidR="00D81434">
        <w:t xml:space="preserve">. </w:t>
      </w:r>
      <w:r w:rsidR="00545E43">
        <w:t>Het front-end</w:t>
      </w:r>
      <w:r w:rsidR="00F27FEA" w:rsidRPr="00120E24">
        <w:t xml:space="preserve"> is gebouwd in React, de API (</w:t>
      </w:r>
      <w:r w:rsidR="00666348" w:rsidRPr="00120E24">
        <w:t>backend</w:t>
      </w:r>
      <w:r w:rsidR="00F27FEA" w:rsidRPr="00120E24">
        <w:t xml:space="preserve">) is gerealiseerd in </w:t>
      </w:r>
      <w:r w:rsidR="007C6488" w:rsidRPr="00120E24">
        <w:t>NodeJS</w:t>
      </w:r>
      <w:r w:rsidR="00F27FEA" w:rsidRPr="00120E24">
        <w:t>. Ook praat de API met een database (</w:t>
      </w:r>
      <w:r w:rsidR="007C6488" w:rsidRPr="00120E24">
        <w:t>PostgreSQL</w:t>
      </w:r>
      <w:r w:rsidR="008C78A1" w:rsidRPr="00120E24">
        <w:t>).</w:t>
      </w:r>
    </w:p>
    <w:p w14:paraId="4BBD5E64" w14:textId="77777777" w:rsidR="00545E43" w:rsidRDefault="00545E43" w:rsidP="00545E43">
      <w:r w:rsidRPr="00120E24">
        <w:t xml:space="preserve">Je taak is om een bestaande applicatie geschikt te maken voor een Docker Swarm, en ervoor te zorgen dat hij schaalbaar wordt, en blijft werken als een hardware node uitvalt. </w:t>
      </w:r>
    </w:p>
    <w:p w14:paraId="46CE1C5F" w14:textId="416145BE" w:rsidR="00543587" w:rsidRPr="00120E24" w:rsidRDefault="00543587">
      <w:pPr>
        <w:spacing w:after="0" w:line="240" w:lineRule="auto"/>
      </w:pPr>
    </w:p>
    <w:p w14:paraId="57457DAE" w14:textId="24946C77" w:rsidR="00D674DA" w:rsidRPr="00120E24" w:rsidRDefault="00D674DA" w:rsidP="00D674DA">
      <w:pPr>
        <w:pStyle w:val="Kop2"/>
      </w:pPr>
      <w:r w:rsidRPr="00120E24">
        <w:t>Spelregels</w:t>
      </w:r>
    </w:p>
    <w:p w14:paraId="48774536" w14:textId="62B34BE0" w:rsidR="00F27FEA" w:rsidRPr="00120E24" w:rsidRDefault="00F27FEA" w:rsidP="00F27FEA"/>
    <w:p w14:paraId="097EB113" w14:textId="69237BE1" w:rsidR="00F27FEA" w:rsidRPr="00120E24" w:rsidRDefault="00F27FEA" w:rsidP="00F27FEA">
      <w:pPr>
        <w:pStyle w:val="Lijstalinea"/>
        <w:numPr>
          <w:ilvl w:val="0"/>
          <w:numId w:val="4"/>
        </w:numPr>
      </w:pPr>
      <w:r w:rsidRPr="00120E24">
        <w:t xml:space="preserve">Je download </w:t>
      </w:r>
      <w:r w:rsidR="00545E43" w:rsidRPr="00120E24">
        <w:t>het front-end</w:t>
      </w:r>
      <w:r w:rsidRPr="00120E24">
        <w:t xml:space="preserve"> vanaf: </w:t>
      </w:r>
      <w:hyperlink r:id="rId10" w:history="1">
        <w:r w:rsidR="004E6AFB" w:rsidRPr="00120E24">
          <w:rPr>
            <w:rStyle w:val="Hyperlink"/>
          </w:rPr>
          <w:t>https://gitlab.inf-hsleiden.nl/artsr/youtube-app.git</w:t>
        </w:r>
      </w:hyperlink>
      <w:r w:rsidR="004E6AFB" w:rsidRPr="00120E24">
        <w:t xml:space="preserve"> </w:t>
      </w:r>
      <w:r w:rsidRPr="00120E24">
        <w:t xml:space="preserve">en </w:t>
      </w:r>
      <w:r w:rsidR="00666348" w:rsidRPr="00120E24">
        <w:t>backend</w:t>
      </w:r>
      <w:r w:rsidRPr="00120E24">
        <w:t xml:space="preserve"> vanaf: </w:t>
      </w:r>
      <w:hyperlink r:id="rId11" w:history="1">
        <w:r w:rsidR="009260C7" w:rsidRPr="00120E24">
          <w:rPr>
            <w:rStyle w:val="Hyperlink"/>
          </w:rPr>
          <w:t>https://gitlab.inf-hsleiden.nl/artsr/youtube-backend.git</w:t>
        </w:r>
      </w:hyperlink>
      <w:r w:rsidR="009260C7" w:rsidRPr="00120E24">
        <w:t xml:space="preserve"> </w:t>
      </w:r>
    </w:p>
    <w:p w14:paraId="7530BD0F" w14:textId="77777777" w:rsidR="00F27FEA" w:rsidRPr="00120E24" w:rsidRDefault="00F27FEA" w:rsidP="00F27FEA">
      <w:pPr>
        <w:pStyle w:val="Lijstalinea"/>
        <w:numPr>
          <w:ilvl w:val="0"/>
          <w:numId w:val="4"/>
        </w:numPr>
      </w:pPr>
      <w:r w:rsidRPr="00120E24">
        <w:t xml:space="preserve">Je bent vrij om Dockerfiles die je online vindt te gebruiken, </w:t>
      </w:r>
      <w:r w:rsidRPr="00120E24">
        <w:rPr>
          <w:u w:val="single"/>
        </w:rPr>
        <w:t>mits je alles eruit haalt wat niet noodzakelijk is voor deze opdracht</w:t>
      </w:r>
      <w:r w:rsidRPr="00120E24">
        <w:t>.</w:t>
      </w:r>
    </w:p>
    <w:p w14:paraId="5DD8DC97" w14:textId="37F77CBE" w:rsidR="00F27FEA" w:rsidRPr="00120E24" w:rsidRDefault="00F27FEA" w:rsidP="00F27FEA">
      <w:pPr>
        <w:pStyle w:val="Lijstalinea"/>
        <w:numPr>
          <w:ilvl w:val="0"/>
          <w:numId w:val="4"/>
        </w:numPr>
      </w:pPr>
      <w:r w:rsidRPr="00120E24">
        <w:t xml:space="preserve">Je dient een Docker Swarm te realiseren met 1 manager en 2 </w:t>
      </w:r>
      <w:proofErr w:type="spellStart"/>
      <w:r w:rsidRPr="00AF3A0F">
        <w:t>worker</w:t>
      </w:r>
      <w:proofErr w:type="spellEnd"/>
      <w:r w:rsidRPr="00120E24">
        <w:t xml:space="preserve"> </w:t>
      </w:r>
      <w:proofErr w:type="spellStart"/>
      <w:r w:rsidRPr="00120E24">
        <w:t>nodes</w:t>
      </w:r>
      <w:proofErr w:type="spellEnd"/>
      <w:r w:rsidRPr="00120E24">
        <w:t xml:space="preserve">. Dit mag lokaal </w:t>
      </w:r>
      <w:r w:rsidR="00E22A28">
        <w:t xml:space="preserve">via Multipass </w:t>
      </w:r>
      <w:r w:rsidR="00AF3A0F">
        <w:t>of remote</w:t>
      </w:r>
      <w:r w:rsidRPr="00120E24">
        <w:t>.</w:t>
      </w:r>
    </w:p>
    <w:p w14:paraId="5D6F9C7A" w14:textId="57B34384" w:rsidR="00F27FEA" w:rsidRDefault="00F27FEA" w:rsidP="00F27FEA">
      <w:pPr>
        <w:pStyle w:val="Lijstalinea"/>
        <w:numPr>
          <w:ilvl w:val="0"/>
          <w:numId w:val="4"/>
        </w:numPr>
      </w:pPr>
      <w:r w:rsidRPr="00120E24">
        <w:t xml:space="preserve">De Docker Swarm dient zichzelf te kunnen herstellen na een crash van een front-end en/of een </w:t>
      </w:r>
      <w:r w:rsidR="007C2D1A" w:rsidRPr="00120E24">
        <w:t>backend</w:t>
      </w:r>
      <w:r w:rsidRPr="00120E24">
        <w:t>.</w:t>
      </w:r>
    </w:p>
    <w:p w14:paraId="13320EAD" w14:textId="152A6365" w:rsidR="00E47E8C" w:rsidRDefault="00E47E8C" w:rsidP="00F27FEA">
      <w:pPr>
        <w:pStyle w:val="Lijstalinea"/>
        <w:numPr>
          <w:ilvl w:val="0"/>
          <w:numId w:val="4"/>
        </w:numPr>
      </w:pPr>
      <w:r>
        <w:t xml:space="preserve">Alle bestanden die je maakt moeten voorzien zijn van </w:t>
      </w:r>
      <w:r w:rsidR="00E22A28">
        <w:t>duidelijk</w:t>
      </w:r>
      <w:r w:rsidR="004777B2">
        <w:t xml:space="preserve"> </w:t>
      </w:r>
      <w:r>
        <w:t>commentaar</w:t>
      </w:r>
      <w:r w:rsidR="004777B2">
        <w:t>.</w:t>
      </w:r>
    </w:p>
    <w:p w14:paraId="0B53237F" w14:textId="0FF277F4" w:rsidR="004777B2" w:rsidRPr="00120E24" w:rsidRDefault="004777B2" w:rsidP="004777B2">
      <w:pPr>
        <w:pStyle w:val="Lijstalinea"/>
        <w:numPr>
          <w:ilvl w:val="0"/>
          <w:numId w:val="4"/>
        </w:numPr>
      </w:pPr>
      <w:r w:rsidRPr="00120E24">
        <w:t xml:space="preserve">Alle docker images moeten </w:t>
      </w:r>
      <w:r>
        <w:t>gebaseerd</w:t>
      </w:r>
      <w:r w:rsidRPr="00120E24">
        <w:t xml:space="preserve"> zijn op Linux Alpine.</w:t>
      </w:r>
    </w:p>
    <w:p w14:paraId="1C6F50EE" w14:textId="77777777" w:rsidR="00F27FEA" w:rsidRPr="00120E24" w:rsidRDefault="00F27FEA" w:rsidP="00F27FEA">
      <w:pPr>
        <w:pStyle w:val="Lijstalinea"/>
        <w:numPr>
          <w:ilvl w:val="0"/>
          <w:numId w:val="4"/>
        </w:numPr>
      </w:pPr>
      <w:r w:rsidRPr="00120E24">
        <w:t>Je voert de opdracht zelfstandig uit, hulp is ok maar JIJ dient uiteindelijk het eindniveau te beheersen, dit wordt ook getoetst tijdens het assessment.</w:t>
      </w:r>
    </w:p>
    <w:p w14:paraId="2E41A2DE" w14:textId="2D614AC7" w:rsidR="00F27FEA" w:rsidRDefault="00F27FEA" w:rsidP="00F27FEA">
      <w:pPr>
        <w:pStyle w:val="Lijstalinea"/>
        <w:numPr>
          <w:ilvl w:val="0"/>
          <w:numId w:val="4"/>
        </w:numPr>
      </w:pPr>
      <w:r w:rsidRPr="00120E24">
        <w:t xml:space="preserve">Zorg dat je een Docker Hub account hebt, waar je alle images naartoe pusht. Zodat je </w:t>
      </w:r>
      <w:r w:rsidR="007C2D1A" w:rsidRPr="00120E24">
        <w:t>S</w:t>
      </w:r>
      <w:r w:rsidRPr="00120E24">
        <w:t>warm ze kan downloaden.</w:t>
      </w:r>
    </w:p>
    <w:p w14:paraId="087E8465" w14:textId="77777777" w:rsidR="008B7EF6" w:rsidRDefault="008B7EF6" w:rsidP="00D976ED">
      <w:pPr>
        <w:pStyle w:val="Lijstalinea"/>
      </w:pPr>
    </w:p>
    <w:p w14:paraId="4938AD22" w14:textId="77777777" w:rsidR="005D24BB" w:rsidRDefault="005D24BB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628766B" w14:textId="57328C2E" w:rsidR="006D7D5A" w:rsidRDefault="006D7D5A" w:rsidP="006D7D5A">
      <w:pPr>
        <w:pStyle w:val="Kop2"/>
      </w:pPr>
      <w:r>
        <w:lastRenderedPageBreak/>
        <w:t>De opdracht.</w:t>
      </w:r>
    </w:p>
    <w:p w14:paraId="408C348D" w14:textId="77777777" w:rsidR="006D7D5A" w:rsidRDefault="006D7D5A" w:rsidP="001B252A"/>
    <w:p w14:paraId="16821F9F" w14:textId="49FE26EF" w:rsidR="001B252A" w:rsidRPr="00120E24" w:rsidRDefault="001B252A" w:rsidP="001B252A">
      <w:r w:rsidRPr="00120E24">
        <w:t xml:space="preserve">Maak in je portfolio een directory </w:t>
      </w:r>
      <w:r w:rsidRPr="00120E24">
        <w:rPr>
          <w:i/>
          <w:iCs/>
        </w:rPr>
        <w:t>opdracht-7/</w:t>
      </w:r>
      <w:r w:rsidRPr="00120E24">
        <w:t xml:space="preserve"> </w:t>
      </w:r>
    </w:p>
    <w:p w14:paraId="41EA48A5" w14:textId="06CDDFD1" w:rsidR="001B252A" w:rsidRPr="00120E24" w:rsidRDefault="00561F7A" w:rsidP="001B252A">
      <w:r w:rsidRPr="00120E24">
        <w:t xml:space="preserve">Maak nu onderstaande deelopdrachten. </w:t>
      </w:r>
    </w:p>
    <w:p w14:paraId="6FA38471" w14:textId="77777777" w:rsidR="009157E1" w:rsidRPr="00120E24" w:rsidRDefault="009157E1" w:rsidP="001B252A"/>
    <w:p w14:paraId="5C15A265" w14:textId="702EB0AA" w:rsidR="00F27FEA" w:rsidRPr="00120E24" w:rsidRDefault="00F27FEA" w:rsidP="00F27FEA">
      <w:pPr>
        <w:pStyle w:val="Kop2"/>
      </w:pPr>
      <w:r w:rsidRPr="00120E24">
        <w:t xml:space="preserve">Deelopdracht </w:t>
      </w:r>
      <w:r w:rsidR="00E45BDE" w:rsidRPr="00120E24">
        <w:t>A</w:t>
      </w:r>
      <w:r w:rsidRPr="00120E24">
        <w:t>: de database (</w:t>
      </w:r>
      <w:r w:rsidR="000159BC" w:rsidRPr="00120E24">
        <w:t>PostgreSQL</w:t>
      </w:r>
      <w:r w:rsidRPr="00120E24">
        <w:t>)</w:t>
      </w:r>
    </w:p>
    <w:p w14:paraId="6A05A809" w14:textId="77777777" w:rsidR="00F27FEA" w:rsidRPr="00120E24" w:rsidRDefault="00F27FEA" w:rsidP="00F27FEA"/>
    <w:p w14:paraId="65A3437B" w14:textId="06AA6555" w:rsidR="000A7DDB" w:rsidRPr="00120E24" w:rsidRDefault="000A7DDB" w:rsidP="00442A1E">
      <w:pPr>
        <w:rPr>
          <w:lang w:eastAsia="nl-NL"/>
        </w:rPr>
      </w:pPr>
      <w:r w:rsidRPr="00120E24">
        <w:rPr>
          <w:lang w:eastAsia="nl-NL"/>
        </w:rPr>
        <w:t xml:space="preserve">Maak een directory </w:t>
      </w:r>
      <w:r w:rsidRPr="00120E24">
        <w:rPr>
          <w:i/>
          <w:iCs/>
          <w:lang w:eastAsia="nl-NL"/>
        </w:rPr>
        <w:t>opdracht-7/A</w:t>
      </w:r>
      <w:r w:rsidRPr="00120E24">
        <w:rPr>
          <w:lang w:eastAsia="nl-NL"/>
        </w:rPr>
        <w:t>. Maak daarin deze opdracht.</w:t>
      </w:r>
    </w:p>
    <w:p w14:paraId="1F4C70EF" w14:textId="0A77EE6B" w:rsidR="006E2011" w:rsidRPr="00120E24" w:rsidRDefault="00F27FEA" w:rsidP="006E2011">
      <w:bookmarkStart w:id="0" w:name="OLE_LINK1"/>
      <w:bookmarkStart w:id="1" w:name="OLE_LINK2"/>
      <w:bookmarkStart w:id="2" w:name="OLE_LINK5"/>
      <w:bookmarkStart w:id="3" w:name="OLE_LINK6"/>
      <w:r w:rsidRPr="00120E24">
        <w:t xml:space="preserve">Realiseer een </w:t>
      </w:r>
      <w:r w:rsidR="009C2638" w:rsidRPr="00120E24">
        <w:t xml:space="preserve">PostgreSQL </w:t>
      </w:r>
      <w:r w:rsidRPr="00120E24">
        <w:t xml:space="preserve">docker image met </w:t>
      </w:r>
      <w:r w:rsidR="001202C9" w:rsidRPr="00120E24">
        <w:t xml:space="preserve">een lege database </w:t>
      </w:r>
      <w:r w:rsidR="001202C9" w:rsidRPr="00120E24">
        <w:rPr>
          <w:i/>
          <w:iCs/>
        </w:rPr>
        <w:t>'youtube'</w:t>
      </w:r>
      <w:r w:rsidR="001202C9" w:rsidRPr="00120E24">
        <w:t xml:space="preserve">, die eigendom is van de gebruiker </w:t>
      </w:r>
      <w:r w:rsidR="00663F47" w:rsidRPr="00120E24">
        <w:rPr>
          <w:i/>
          <w:iCs/>
        </w:rPr>
        <w:t>youtube</w:t>
      </w:r>
      <w:r w:rsidR="00663F47" w:rsidRPr="00120E24">
        <w:t xml:space="preserve"> met wachtwoord </w:t>
      </w:r>
      <w:r w:rsidR="00663F47" w:rsidRPr="00120E24">
        <w:rPr>
          <w:i/>
          <w:iCs/>
        </w:rPr>
        <w:t>BackEnd</w:t>
      </w:r>
      <w:r w:rsidR="00663F47" w:rsidRPr="00120E24">
        <w:t>.</w:t>
      </w:r>
      <w:bookmarkEnd w:id="0"/>
      <w:bookmarkEnd w:id="1"/>
    </w:p>
    <w:bookmarkEnd w:id="2"/>
    <w:bookmarkEnd w:id="3"/>
    <w:p w14:paraId="360225C3" w14:textId="77777777" w:rsidR="009157E1" w:rsidRPr="00120E24" w:rsidRDefault="009157E1" w:rsidP="006E2011"/>
    <w:p w14:paraId="66D896A7" w14:textId="11A55B5B" w:rsidR="00F27FEA" w:rsidRPr="00120E24" w:rsidRDefault="00F27FEA" w:rsidP="00F27FEA">
      <w:pPr>
        <w:pStyle w:val="Kop2"/>
      </w:pPr>
      <w:r w:rsidRPr="00120E24">
        <w:t xml:space="preserve">Deelopdracht </w:t>
      </w:r>
      <w:r w:rsidR="00E45BDE" w:rsidRPr="00120E24">
        <w:t>B</w:t>
      </w:r>
      <w:r w:rsidRPr="00120E24">
        <w:t xml:space="preserve">: De </w:t>
      </w:r>
      <w:r w:rsidR="006E2011" w:rsidRPr="00120E24">
        <w:t>backend</w:t>
      </w:r>
      <w:r w:rsidRPr="00120E24">
        <w:t xml:space="preserve"> container</w:t>
      </w:r>
    </w:p>
    <w:p w14:paraId="634874D3" w14:textId="77777777" w:rsidR="00697667" w:rsidRPr="00120E24" w:rsidRDefault="00697667" w:rsidP="00F27FEA">
      <w:pPr>
        <w:rPr>
          <w:lang w:eastAsia="nl-NL"/>
        </w:rPr>
      </w:pPr>
    </w:p>
    <w:p w14:paraId="49D4471A" w14:textId="164B56AA" w:rsidR="000A7DDB" w:rsidRPr="00120E24" w:rsidRDefault="000A7DDB" w:rsidP="00F27FEA">
      <w:pPr>
        <w:rPr>
          <w:lang w:eastAsia="nl-NL"/>
        </w:rPr>
      </w:pPr>
      <w:bookmarkStart w:id="4" w:name="OLE_LINK7"/>
      <w:bookmarkStart w:id="5" w:name="OLE_LINK8"/>
      <w:r w:rsidRPr="00120E24">
        <w:rPr>
          <w:lang w:eastAsia="nl-NL"/>
        </w:rPr>
        <w:t xml:space="preserve">Maak een directory </w:t>
      </w:r>
      <w:bookmarkStart w:id="6" w:name="OLE_LINK15"/>
      <w:bookmarkStart w:id="7" w:name="OLE_LINK16"/>
      <w:r w:rsidRPr="00120E24">
        <w:rPr>
          <w:i/>
          <w:iCs/>
          <w:lang w:eastAsia="nl-NL"/>
        </w:rPr>
        <w:t>opdracht-7/B</w:t>
      </w:r>
      <w:bookmarkEnd w:id="6"/>
      <w:bookmarkEnd w:id="7"/>
      <w:r w:rsidRPr="00120E24">
        <w:rPr>
          <w:lang w:eastAsia="nl-NL"/>
        </w:rPr>
        <w:t>. Maak daarin deze opdracht.</w:t>
      </w:r>
    </w:p>
    <w:p w14:paraId="4001C511" w14:textId="1326A024" w:rsidR="00F27FEA" w:rsidRPr="00120E24" w:rsidRDefault="00F27FEA" w:rsidP="00F27FEA">
      <w:pPr>
        <w:pStyle w:val="Lijstalinea"/>
        <w:numPr>
          <w:ilvl w:val="0"/>
          <w:numId w:val="6"/>
        </w:numPr>
      </w:pPr>
      <w:bookmarkStart w:id="8" w:name="OLE_LINK3"/>
      <w:bookmarkStart w:id="9" w:name="OLE_LINK4"/>
      <w:r w:rsidRPr="00120E24">
        <w:t xml:space="preserve">Realiseer nu een docker image met </w:t>
      </w:r>
      <w:r w:rsidR="006E2011" w:rsidRPr="00120E24">
        <w:t>NodeJS</w:t>
      </w:r>
      <w:r w:rsidRPr="00120E24">
        <w:t xml:space="preserve"> waarmee de </w:t>
      </w:r>
      <w:r w:rsidR="00980744" w:rsidRPr="00120E24">
        <w:t>backend</w:t>
      </w:r>
      <w:r w:rsidRPr="00120E24">
        <w:t xml:space="preserve"> gedraaid kan worden. </w:t>
      </w:r>
      <w:bookmarkStart w:id="10" w:name="OLE_LINK52"/>
      <w:bookmarkStart w:id="11" w:name="OLE_LINK53"/>
      <w:r w:rsidR="0032111C" w:rsidRPr="00120E24">
        <w:t xml:space="preserve">Noem </w:t>
      </w:r>
      <w:r w:rsidR="001551E3" w:rsidRPr="00120E24">
        <w:t xml:space="preserve">de </w:t>
      </w:r>
      <w:r w:rsidR="00980744" w:rsidRPr="00120E24">
        <w:t>D</w:t>
      </w:r>
      <w:r w:rsidR="001551E3" w:rsidRPr="00120E24">
        <w:t>ockerfile</w:t>
      </w:r>
      <w:r w:rsidR="0032111C" w:rsidRPr="00120E24">
        <w:t xml:space="preserve"> </w:t>
      </w:r>
      <w:r w:rsidR="0032111C" w:rsidRPr="00120E24">
        <w:rPr>
          <w:i/>
          <w:iCs/>
        </w:rPr>
        <w:t>Dockerfile.</w:t>
      </w:r>
      <w:r w:rsidR="00F47D77" w:rsidRPr="00120E24">
        <w:rPr>
          <w:i/>
          <w:iCs/>
        </w:rPr>
        <w:t>backend.</w:t>
      </w:r>
      <w:r w:rsidRPr="00120E24">
        <w:t xml:space="preserve"> </w:t>
      </w:r>
    </w:p>
    <w:p w14:paraId="72A3D3EC" w14:textId="626617C1" w:rsidR="00F27FEA" w:rsidRPr="00120E24" w:rsidRDefault="00F47D77" w:rsidP="00F27FEA">
      <w:pPr>
        <w:pStyle w:val="Lijstalinea"/>
        <w:numPr>
          <w:ilvl w:val="0"/>
          <w:numId w:val="6"/>
        </w:numPr>
      </w:pPr>
      <w:bookmarkStart w:id="12" w:name="OLE_LINK58"/>
      <w:bookmarkStart w:id="13" w:name="OLE_LINK59"/>
      <w:bookmarkEnd w:id="10"/>
      <w:bookmarkEnd w:id="11"/>
      <w:r w:rsidRPr="00120E24">
        <w:t xml:space="preserve">Maak een HEALTH CHECK in de </w:t>
      </w:r>
      <w:r w:rsidR="00610E64" w:rsidRPr="00120E24">
        <w:t>Dockerfile</w:t>
      </w:r>
      <w:r w:rsidR="003D7113" w:rsidRPr="00120E24">
        <w:t xml:space="preserve">, die controleert of het backend up is. </w:t>
      </w:r>
      <w:bookmarkEnd w:id="8"/>
      <w:bookmarkEnd w:id="9"/>
    </w:p>
    <w:bookmarkEnd w:id="12"/>
    <w:bookmarkEnd w:id="13"/>
    <w:p w14:paraId="5ECA32FB" w14:textId="020B4EDE" w:rsidR="004A2787" w:rsidRPr="00120E24" w:rsidRDefault="00CF5A81" w:rsidP="00F27FEA">
      <w:pPr>
        <w:pStyle w:val="Lijstalinea"/>
        <w:numPr>
          <w:ilvl w:val="0"/>
          <w:numId w:val="6"/>
        </w:numPr>
      </w:pPr>
      <w:r w:rsidRPr="00120E24">
        <w:t xml:space="preserve">De </w:t>
      </w:r>
      <w:r w:rsidR="00BE0250" w:rsidRPr="00120E24">
        <w:t xml:space="preserve">gegevens voor JWT, en DATABASE mogen niet in de container staan. </w:t>
      </w:r>
      <w:bookmarkStart w:id="14" w:name="OLE_LINK48"/>
      <w:bookmarkStart w:id="15" w:name="OLE_LINK49"/>
      <w:r w:rsidR="00BE0250" w:rsidRPr="00120E24">
        <w:t>Gebruik environment variabelen</w:t>
      </w:r>
      <w:bookmarkEnd w:id="4"/>
      <w:bookmarkEnd w:id="5"/>
      <w:r w:rsidR="00C41F2C" w:rsidRPr="00120E24">
        <w:t>.</w:t>
      </w:r>
    </w:p>
    <w:bookmarkEnd w:id="14"/>
    <w:bookmarkEnd w:id="15"/>
    <w:p w14:paraId="3A40E5F7" w14:textId="77777777" w:rsidR="003D7113" w:rsidRPr="00120E24" w:rsidRDefault="003D7113" w:rsidP="00F27FEA">
      <w:pPr>
        <w:pStyle w:val="Kop2"/>
      </w:pPr>
    </w:p>
    <w:p w14:paraId="7F05D076" w14:textId="2E266314" w:rsidR="00F27FEA" w:rsidRPr="00120E24" w:rsidRDefault="00F27FEA" w:rsidP="00F27FEA">
      <w:pPr>
        <w:pStyle w:val="Kop2"/>
      </w:pPr>
      <w:r w:rsidRPr="00120E24">
        <w:t xml:space="preserve">Deelopdracht </w:t>
      </w:r>
      <w:r w:rsidR="004D4876" w:rsidRPr="00120E24">
        <w:t>C</w:t>
      </w:r>
      <w:r w:rsidRPr="00120E24">
        <w:t xml:space="preserve">: </w:t>
      </w:r>
      <w:r w:rsidR="00CC59DF" w:rsidRPr="00120E24">
        <w:t>het front-end</w:t>
      </w:r>
    </w:p>
    <w:p w14:paraId="60061E4C" w14:textId="77777777" w:rsidR="00F27FEA" w:rsidRPr="00120E24" w:rsidRDefault="00F27FEA" w:rsidP="00F27FEA"/>
    <w:p w14:paraId="55C8C1B8" w14:textId="36D6B4ED" w:rsidR="008371EC" w:rsidRPr="00120E24" w:rsidRDefault="008371EC" w:rsidP="008371EC">
      <w:pPr>
        <w:rPr>
          <w:lang w:eastAsia="nl-NL"/>
        </w:rPr>
      </w:pPr>
      <w:r w:rsidRPr="00120E24">
        <w:rPr>
          <w:lang w:eastAsia="nl-NL"/>
        </w:rPr>
        <w:t xml:space="preserve">Maak een directory </w:t>
      </w:r>
      <w:r w:rsidRPr="00120E24">
        <w:rPr>
          <w:i/>
          <w:iCs/>
          <w:lang w:eastAsia="nl-NL"/>
        </w:rPr>
        <w:t>opdracht-7/</w:t>
      </w:r>
      <w:r w:rsidR="004D4876" w:rsidRPr="00120E24">
        <w:rPr>
          <w:i/>
          <w:iCs/>
          <w:lang w:eastAsia="nl-NL"/>
        </w:rPr>
        <w:t>C</w:t>
      </w:r>
      <w:r w:rsidRPr="00120E24">
        <w:rPr>
          <w:lang w:eastAsia="nl-NL"/>
        </w:rPr>
        <w:t>. Maak daarin deze opdracht.</w:t>
      </w:r>
    </w:p>
    <w:p w14:paraId="23FDE281" w14:textId="75141604" w:rsidR="006C4E1A" w:rsidRPr="00120E24" w:rsidRDefault="008371EC" w:rsidP="00F27FEA">
      <w:bookmarkStart w:id="16" w:name="OLE_LINK11"/>
      <w:bookmarkStart w:id="17" w:name="OLE_LINK12"/>
      <w:bookmarkStart w:id="18" w:name="OLE_LINK17"/>
      <w:bookmarkStart w:id="19" w:name="OLE_LINK9"/>
      <w:bookmarkStart w:id="20" w:name="OLE_LINK10"/>
      <w:r w:rsidRPr="00120E24">
        <w:t xml:space="preserve">Realiseer </w:t>
      </w:r>
      <w:r w:rsidR="00CC59DF" w:rsidRPr="00120E24">
        <w:t>het front-end</w:t>
      </w:r>
      <w:r w:rsidR="00F67E2F" w:rsidRPr="00120E24">
        <w:t>:</w:t>
      </w:r>
    </w:p>
    <w:p w14:paraId="6C3D6856" w14:textId="0EEA0024" w:rsidR="00F67E2F" w:rsidRPr="00120E24" w:rsidRDefault="00F67E2F" w:rsidP="00F67E2F">
      <w:pPr>
        <w:pStyle w:val="Lijstalinea"/>
        <w:numPr>
          <w:ilvl w:val="0"/>
          <w:numId w:val="13"/>
        </w:numPr>
      </w:pPr>
      <w:r w:rsidRPr="00120E24">
        <w:t xml:space="preserve">Build het </w:t>
      </w:r>
      <w:r w:rsidR="00610E64" w:rsidRPr="00120E24">
        <w:t>front-end</w:t>
      </w:r>
    </w:p>
    <w:p w14:paraId="5E86F5E6" w14:textId="70B84F36" w:rsidR="00610E64" w:rsidRDefault="00F67E2F" w:rsidP="00610E64">
      <w:pPr>
        <w:pStyle w:val="Lijstalinea"/>
        <w:numPr>
          <w:ilvl w:val="0"/>
          <w:numId w:val="13"/>
        </w:numPr>
      </w:pPr>
      <w:r w:rsidRPr="00120E24">
        <w:t xml:space="preserve">Gebruik NGINX  als webserver voor het </w:t>
      </w:r>
      <w:r w:rsidR="00610E64" w:rsidRPr="00120E24">
        <w:t>front-end</w:t>
      </w:r>
    </w:p>
    <w:p w14:paraId="69C3B6F6" w14:textId="5F200E61" w:rsidR="006E06F3" w:rsidRDefault="006E06F3" w:rsidP="006E06F3">
      <w:pPr>
        <w:pStyle w:val="Lijstalinea"/>
        <w:numPr>
          <w:ilvl w:val="0"/>
          <w:numId w:val="13"/>
        </w:numPr>
      </w:pPr>
      <w:r w:rsidRPr="00120E24">
        <w:t xml:space="preserve">Maak een HEALTH CHECK in de Dockerfile, die controleert of </w:t>
      </w:r>
      <w:r>
        <w:t>NGINX</w:t>
      </w:r>
      <w:r w:rsidRPr="00120E24">
        <w:t xml:space="preserve"> up is. </w:t>
      </w:r>
    </w:p>
    <w:p w14:paraId="2519DC5E" w14:textId="05FEF435" w:rsidR="00BE2582" w:rsidRPr="00120E24" w:rsidRDefault="00F10E54" w:rsidP="00610E64">
      <w:pPr>
        <w:pStyle w:val="Lijstalinea"/>
        <w:numPr>
          <w:ilvl w:val="0"/>
          <w:numId w:val="13"/>
        </w:numPr>
      </w:pPr>
      <w:r w:rsidRPr="00120E24">
        <w:t xml:space="preserve">Gebruik een </w:t>
      </w:r>
      <w:proofErr w:type="spellStart"/>
      <w:r w:rsidRPr="00AF3A0F">
        <w:t>multi</w:t>
      </w:r>
      <w:proofErr w:type="spellEnd"/>
      <w:r w:rsidRPr="00AF3A0F">
        <w:t xml:space="preserve">-stage </w:t>
      </w:r>
      <w:proofErr w:type="spellStart"/>
      <w:r w:rsidRPr="00AF3A0F">
        <w:t>build</w:t>
      </w:r>
      <w:proofErr w:type="spellEnd"/>
      <w:r w:rsidRPr="00120E24">
        <w:t xml:space="preserve"> voor het </w:t>
      </w:r>
      <w:proofErr w:type="spellStart"/>
      <w:r w:rsidRPr="00120E24">
        <w:t>docker</w:t>
      </w:r>
      <w:proofErr w:type="spellEnd"/>
      <w:r w:rsidRPr="00120E24">
        <w:t xml:space="preserve"> image.</w:t>
      </w:r>
      <w:r w:rsidR="00610E64">
        <w:t xml:space="preserve"> Noem de </w:t>
      </w:r>
      <w:r w:rsidR="00610E64" w:rsidRPr="00120E24">
        <w:t xml:space="preserve">Dockerfile </w:t>
      </w:r>
      <w:r w:rsidR="00610E64" w:rsidRPr="00610E64">
        <w:rPr>
          <w:i/>
          <w:iCs/>
        </w:rPr>
        <w:t>Dockerfile.frontend.</w:t>
      </w:r>
      <w:r w:rsidR="00610E64" w:rsidRPr="00120E24">
        <w:t xml:space="preserve"> </w:t>
      </w:r>
    </w:p>
    <w:p w14:paraId="762D5CC7" w14:textId="1A9113A5" w:rsidR="00F67E2F" w:rsidRPr="00120E24" w:rsidRDefault="00F10E54" w:rsidP="00BE2582">
      <w:pPr>
        <w:pStyle w:val="Lijstalinea"/>
        <w:numPr>
          <w:ilvl w:val="0"/>
          <w:numId w:val="13"/>
        </w:numPr>
      </w:pPr>
      <w:bookmarkStart w:id="21" w:name="OLE_LINK56"/>
      <w:bookmarkStart w:id="22" w:name="OLE_LINK57"/>
      <w:r w:rsidRPr="00120E24">
        <w:t xml:space="preserve">De gegevens voor </w:t>
      </w:r>
      <w:r w:rsidR="00BE2582" w:rsidRPr="00120E24">
        <w:t xml:space="preserve">het backend en </w:t>
      </w:r>
      <w:r w:rsidR="00610E64">
        <w:t>C</w:t>
      </w:r>
      <w:r w:rsidR="00BE2582" w:rsidRPr="00120E24">
        <w:t>loudinary mogen niet in het image staan. Gebruik environment variabelen.</w:t>
      </w:r>
    </w:p>
    <w:p w14:paraId="4B94D5A5" w14:textId="757BD027" w:rsidR="00F27FEA" w:rsidRPr="00120E24" w:rsidRDefault="003D2B38" w:rsidP="00F27FEA">
      <w:bookmarkStart w:id="23" w:name="OLE_LINK18"/>
      <w:bookmarkStart w:id="24" w:name="OLE_LINK19"/>
      <w:bookmarkEnd w:id="16"/>
      <w:bookmarkEnd w:id="17"/>
      <w:bookmarkEnd w:id="18"/>
      <w:bookmarkEnd w:id="21"/>
      <w:bookmarkEnd w:id="22"/>
      <w:r w:rsidRPr="00120E24">
        <w:rPr>
          <w:b/>
          <w:bCs/>
        </w:rPr>
        <w:t>LET OP</w:t>
      </w:r>
      <w:r w:rsidRPr="00120E24">
        <w:t xml:space="preserve">: Het kan handig zijn om een docker-compose.yml file te maken voor deze combinatie. Die kun je dan als basis gebruiken voor de volgende deelopdracht. </w:t>
      </w:r>
      <w:bookmarkEnd w:id="19"/>
      <w:bookmarkEnd w:id="20"/>
    </w:p>
    <w:bookmarkEnd w:id="23"/>
    <w:bookmarkEnd w:id="24"/>
    <w:p w14:paraId="29ED6407" w14:textId="77777777" w:rsidR="009157E1" w:rsidRPr="00120E24" w:rsidRDefault="009157E1" w:rsidP="00F27FEA"/>
    <w:p w14:paraId="16AA67A2" w14:textId="0E7EE707" w:rsidR="00F27FEA" w:rsidRPr="00120E24" w:rsidRDefault="00F27FEA" w:rsidP="00F27FEA">
      <w:pPr>
        <w:pStyle w:val="Kop2"/>
      </w:pPr>
      <w:bookmarkStart w:id="25" w:name="OLE_LINK50"/>
      <w:bookmarkStart w:id="26" w:name="OLE_LINK51"/>
      <w:r w:rsidRPr="00120E24">
        <w:t xml:space="preserve">Deelopdracht </w:t>
      </w:r>
      <w:r w:rsidR="009157E1" w:rsidRPr="00120E24">
        <w:t>D</w:t>
      </w:r>
      <w:r w:rsidRPr="00120E24">
        <w:t xml:space="preserve">: </w:t>
      </w:r>
      <w:r w:rsidR="009157E1" w:rsidRPr="00120E24">
        <w:t>YouTube</w:t>
      </w:r>
      <w:r w:rsidRPr="00120E24">
        <w:t xml:space="preserve"> in de Swarm</w:t>
      </w:r>
    </w:p>
    <w:bookmarkEnd w:id="25"/>
    <w:bookmarkEnd w:id="26"/>
    <w:p w14:paraId="3DEEC669" w14:textId="4BD45593" w:rsidR="00F27FEA" w:rsidRPr="00120E24" w:rsidRDefault="00F27FEA" w:rsidP="00F27FEA"/>
    <w:p w14:paraId="2BE3B548" w14:textId="67445342" w:rsidR="008371EC" w:rsidRPr="00120E24" w:rsidRDefault="008371EC" w:rsidP="00F27FEA">
      <w:pPr>
        <w:rPr>
          <w:lang w:eastAsia="nl-NL"/>
        </w:rPr>
      </w:pPr>
      <w:bookmarkStart w:id="27" w:name="OLE_LINK54"/>
      <w:bookmarkStart w:id="28" w:name="OLE_LINK55"/>
      <w:r w:rsidRPr="00120E24">
        <w:rPr>
          <w:lang w:eastAsia="nl-NL"/>
        </w:rPr>
        <w:t xml:space="preserve">Maak een directory </w:t>
      </w:r>
      <w:r w:rsidRPr="00120E24">
        <w:rPr>
          <w:i/>
          <w:iCs/>
          <w:lang w:eastAsia="nl-NL"/>
        </w:rPr>
        <w:t>opdracht-7/</w:t>
      </w:r>
      <w:r w:rsidR="009157E1" w:rsidRPr="00120E24">
        <w:rPr>
          <w:i/>
          <w:iCs/>
          <w:lang w:eastAsia="nl-NL"/>
        </w:rPr>
        <w:t>D</w:t>
      </w:r>
      <w:r w:rsidRPr="00120E24">
        <w:rPr>
          <w:lang w:eastAsia="nl-NL"/>
        </w:rPr>
        <w:t>. Maak daarin deze opdracht.</w:t>
      </w:r>
    </w:p>
    <w:bookmarkEnd w:id="27"/>
    <w:bookmarkEnd w:id="28"/>
    <w:p w14:paraId="0EB40C07" w14:textId="77777777" w:rsidR="00F27FEA" w:rsidRPr="00120E24" w:rsidRDefault="00F27FEA" w:rsidP="00F27FEA">
      <w:r w:rsidRPr="00120E24">
        <w:t>Op dit moment werken al je images samen. Dus nu is het tijd om er een Docker stack van te maken, en te deployen naar een Swarm.</w:t>
      </w:r>
    </w:p>
    <w:p w14:paraId="5886DC4A" w14:textId="77777777" w:rsidR="00F27FEA" w:rsidRPr="00120E24" w:rsidRDefault="00F27FEA" w:rsidP="00F27FEA">
      <w:pPr>
        <w:pStyle w:val="Lijstalinea"/>
        <w:numPr>
          <w:ilvl w:val="0"/>
          <w:numId w:val="7"/>
        </w:numPr>
      </w:pPr>
      <w:r w:rsidRPr="00120E24">
        <w:t>Stop Docker op je laptop.</w:t>
      </w:r>
    </w:p>
    <w:p w14:paraId="10E04A6D" w14:textId="4D83EA3A" w:rsidR="00F27FEA" w:rsidRPr="00120E24" w:rsidRDefault="00F27FEA" w:rsidP="00F27FEA">
      <w:pPr>
        <w:pStyle w:val="Lijstalinea"/>
        <w:numPr>
          <w:ilvl w:val="0"/>
          <w:numId w:val="7"/>
        </w:numPr>
      </w:pPr>
      <w:r w:rsidRPr="00120E24">
        <w:t xml:space="preserve">Maak nu een Docker Swarm, </w:t>
      </w:r>
      <w:r w:rsidR="00A13F0E" w:rsidRPr="00120E24">
        <w:t>bijv.</w:t>
      </w:r>
      <w:r w:rsidRPr="00120E24">
        <w:t xml:space="preserve"> met docker-machine. </w:t>
      </w:r>
    </w:p>
    <w:p w14:paraId="353D5422" w14:textId="2A03A7F7" w:rsidR="00F27FEA" w:rsidRPr="00120E24" w:rsidRDefault="00F27FEA" w:rsidP="00F27FEA">
      <w:pPr>
        <w:pStyle w:val="Lijstalinea"/>
        <w:numPr>
          <w:ilvl w:val="0"/>
          <w:numId w:val="7"/>
        </w:numPr>
      </w:pPr>
      <w:r w:rsidRPr="00120E24">
        <w:t xml:space="preserve">Maak een </w:t>
      </w:r>
      <w:r w:rsidRPr="00120E24">
        <w:rPr>
          <w:i/>
          <w:iCs/>
        </w:rPr>
        <w:t>swarm</w:t>
      </w:r>
      <w:r w:rsidR="0070694A" w:rsidRPr="00120E24">
        <w:rPr>
          <w:i/>
          <w:iCs/>
        </w:rPr>
        <w:t>.</w:t>
      </w:r>
      <w:r w:rsidRPr="00120E24">
        <w:rPr>
          <w:i/>
          <w:iCs/>
        </w:rPr>
        <w:t>yml</w:t>
      </w:r>
      <w:r w:rsidRPr="00120E24">
        <w:t xml:space="preserve"> file die de database, backend en </w:t>
      </w:r>
      <w:r w:rsidR="00A13F0E" w:rsidRPr="00120E24">
        <w:t>front-end</w:t>
      </w:r>
      <w:r w:rsidRPr="00120E24">
        <w:t xml:space="preserve"> bevat.</w:t>
      </w:r>
    </w:p>
    <w:p w14:paraId="6C0D079D" w14:textId="18AEA51B" w:rsidR="00F27FEA" w:rsidRPr="00120E24" w:rsidRDefault="00F27FEA" w:rsidP="00F27FEA">
      <w:pPr>
        <w:pStyle w:val="Lijstalinea"/>
        <w:numPr>
          <w:ilvl w:val="0"/>
          <w:numId w:val="7"/>
        </w:numPr>
      </w:pPr>
      <w:r w:rsidRPr="00120E24">
        <w:t>Zorg dat de database altijd op dezelfde node start</w:t>
      </w:r>
      <w:r w:rsidR="001F4F6E" w:rsidRPr="00120E24">
        <w:t xml:space="preserve">, en </w:t>
      </w:r>
      <w:r w:rsidR="00A310B1" w:rsidRPr="00120E24">
        <w:t>zijn data bewaart.</w:t>
      </w:r>
    </w:p>
    <w:p w14:paraId="3D4423FC" w14:textId="6B23C580" w:rsidR="00F27FEA" w:rsidRPr="00120E24" w:rsidRDefault="00F27FEA" w:rsidP="00F27FEA">
      <w:pPr>
        <w:pStyle w:val="Lijstalinea"/>
        <w:numPr>
          <w:ilvl w:val="0"/>
          <w:numId w:val="7"/>
        </w:numPr>
      </w:pPr>
      <w:r w:rsidRPr="00120E24">
        <w:t xml:space="preserve">Zorg dat zowel de backend als de </w:t>
      </w:r>
      <w:r w:rsidR="00A13F0E" w:rsidRPr="00120E24">
        <w:t>front-end</w:t>
      </w:r>
      <w:r w:rsidRPr="00120E24">
        <w:t xml:space="preserve"> twee </w:t>
      </w:r>
      <w:r w:rsidR="00A13F0E" w:rsidRPr="00120E24">
        <w:t>replica's</w:t>
      </w:r>
      <w:r w:rsidRPr="00120E24">
        <w:t xml:space="preserve"> draaien. (De database hoeft niet.)</w:t>
      </w:r>
    </w:p>
    <w:p w14:paraId="41292FB9" w14:textId="77777777" w:rsidR="00F27FEA" w:rsidRPr="00120E24" w:rsidRDefault="00F27FEA" w:rsidP="00F27FEA">
      <w:pPr>
        <w:pStyle w:val="Lijstalinea"/>
        <w:numPr>
          <w:ilvl w:val="0"/>
          <w:numId w:val="7"/>
        </w:numPr>
      </w:pPr>
      <w:r w:rsidRPr="00120E24">
        <w:t>Geef de containers voldoende geheugen en CPU maar niet te veel.</w:t>
      </w:r>
    </w:p>
    <w:p w14:paraId="7B4AEABD" w14:textId="5D265AEE" w:rsidR="00F27FEA" w:rsidRPr="00120E24" w:rsidRDefault="00F27FEA" w:rsidP="00F27FEA">
      <w:r w:rsidRPr="00120E24">
        <w:t xml:space="preserve">Test de applicatie en toon aan dat crashes van de </w:t>
      </w:r>
      <w:r w:rsidR="00A13F0E" w:rsidRPr="00120E24">
        <w:t>front-end</w:t>
      </w:r>
      <w:r w:rsidRPr="00120E24">
        <w:t xml:space="preserve"> of backend automatisch hersteld worden. </w:t>
      </w:r>
    </w:p>
    <w:p w14:paraId="3656B9AB" w14:textId="6545B816" w:rsidR="00383402" w:rsidRPr="00120E24" w:rsidRDefault="00F27FEA">
      <w:r w:rsidRPr="00120E24">
        <w:t xml:space="preserve">Debugging tip: je kunt met </w:t>
      </w:r>
      <w:r w:rsidRPr="00120E24">
        <w:rPr>
          <w:i/>
          <w:iCs/>
        </w:rPr>
        <w:t xml:space="preserve">docker service xxx </w:t>
      </w:r>
      <w:r w:rsidRPr="00120E24">
        <w:t xml:space="preserve">vinden op welke node een container draait, daarna moet je met </w:t>
      </w:r>
      <w:r w:rsidRPr="00120E24">
        <w:rPr>
          <w:i/>
          <w:iCs/>
        </w:rPr>
        <w:t>docker-machine ssh</w:t>
      </w:r>
      <w:r w:rsidRPr="00120E24">
        <w:t xml:space="preserve"> inloggen in die node voordat je met </w:t>
      </w:r>
      <w:r w:rsidRPr="00120E24">
        <w:rPr>
          <w:i/>
          <w:iCs/>
        </w:rPr>
        <w:t>docker exec</w:t>
      </w:r>
      <w:r w:rsidRPr="00120E24">
        <w:t xml:space="preserve"> de container binnen kunt gaan.</w:t>
      </w:r>
    </w:p>
    <w:p w14:paraId="3EB42312" w14:textId="028F6242" w:rsidR="002B2228" w:rsidRPr="00120E24" w:rsidRDefault="002B2228"/>
    <w:p w14:paraId="46329D44" w14:textId="4D485029" w:rsidR="002B2228" w:rsidRPr="00120E24" w:rsidRDefault="002B2228" w:rsidP="002B2228">
      <w:pPr>
        <w:pStyle w:val="Kop2"/>
      </w:pPr>
      <w:r w:rsidRPr="00120E24">
        <w:t>Deelopdracht E: Secu</w:t>
      </w:r>
      <w:r w:rsidR="00FF712A" w:rsidRPr="00120E24">
        <w:t>re</w:t>
      </w:r>
      <w:r w:rsidRPr="00120E24">
        <w:t xml:space="preserve"> versie</w:t>
      </w:r>
    </w:p>
    <w:p w14:paraId="24012C72" w14:textId="748A795C" w:rsidR="002B2228" w:rsidRDefault="002B2228" w:rsidP="002B2228"/>
    <w:p w14:paraId="7F5EC48A" w14:textId="36369F75" w:rsidR="007F5FAB" w:rsidRPr="00120E24" w:rsidRDefault="007F5FAB" w:rsidP="002B2228">
      <w:pPr>
        <w:rPr>
          <w:lang w:eastAsia="nl-NL"/>
        </w:rPr>
      </w:pPr>
      <w:r w:rsidRPr="00120E24">
        <w:rPr>
          <w:lang w:eastAsia="nl-NL"/>
        </w:rPr>
        <w:t xml:space="preserve">Maak een directory </w:t>
      </w:r>
      <w:r w:rsidRPr="00120E24">
        <w:rPr>
          <w:i/>
          <w:iCs/>
          <w:lang w:eastAsia="nl-NL"/>
        </w:rPr>
        <w:t>opdracht-7/</w:t>
      </w:r>
      <w:r>
        <w:rPr>
          <w:i/>
          <w:iCs/>
          <w:lang w:eastAsia="nl-NL"/>
        </w:rPr>
        <w:t>E</w:t>
      </w:r>
      <w:r w:rsidRPr="00120E24">
        <w:rPr>
          <w:lang w:eastAsia="nl-NL"/>
        </w:rPr>
        <w:t>. Maak daarin deze opdracht.</w:t>
      </w:r>
    </w:p>
    <w:p w14:paraId="0593FD36" w14:textId="1E3FD6F5" w:rsidR="00FF712A" w:rsidRPr="00120E24" w:rsidRDefault="002B2228" w:rsidP="002B2228">
      <w:r w:rsidRPr="00120E24">
        <w:t xml:space="preserve">De URL voor Cloudinary (opslag van de video's) is zichtbaar in het javascript console. </w:t>
      </w:r>
      <w:r w:rsidR="00FF712A" w:rsidRPr="00120E24">
        <w:t>Dit moet worden opgelost.</w:t>
      </w:r>
      <w:r w:rsidR="006D32DB">
        <w:t xml:space="preserve"> </w:t>
      </w:r>
      <w:r w:rsidR="006D32DB" w:rsidRPr="00120E24">
        <w:t>Verander het front-end image zodat</w:t>
      </w:r>
      <w:r w:rsidR="006D32DB">
        <w:t>:</w:t>
      </w:r>
    </w:p>
    <w:p w14:paraId="574F77B5" w14:textId="5EFF906E" w:rsidR="00FF712A" w:rsidRPr="00120E24" w:rsidRDefault="006D32DB" w:rsidP="00756A2D">
      <w:pPr>
        <w:pStyle w:val="Lijstalinea"/>
        <w:numPr>
          <w:ilvl w:val="0"/>
          <w:numId w:val="14"/>
        </w:numPr>
      </w:pPr>
      <w:r>
        <w:t>D</w:t>
      </w:r>
      <w:r w:rsidR="00FF712A" w:rsidRPr="00120E24">
        <w:t xml:space="preserve">e app niet rechtstreeks naar Cloudinary gaat, maar via NGINX. Stel NGINX </w:t>
      </w:r>
      <w:r w:rsidR="00756A2D" w:rsidRPr="00120E24">
        <w:t xml:space="preserve">hierbij </w:t>
      </w:r>
      <w:r w:rsidR="00FF712A" w:rsidRPr="00120E24">
        <w:t xml:space="preserve">in als reverse </w:t>
      </w:r>
      <w:r w:rsidR="007F5FAB" w:rsidRPr="00120E24">
        <w:t>proxyserver</w:t>
      </w:r>
      <w:r w:rsidR="00FF712A" w:rsidRPr="00120E24">
        <w:t xml:space="preserve">. </w:t>
      </w:r>
    </w:p>
    <w:p w14:paraId="57A22A4B" w14:textId="34F74DB8" w:rsidR="002B2228" w:rsidRDefault="00BC4A85" w:rsidP="00FF712A">
      <w:pPr>
        <w:pStyle w:val="Lijstalinea"/>
        <w:numPr>
          <w:ilvl w:val="0"/>
          <w:numId w:val="14"/>
        </w:numPr>
      </w:pPr>
      <w:r>
        <w:t>D</w:t>
      </w:r>
      <w:r w:rsidR="007F5FAB" w:rsidRPr="00120E24">
        <w:t>e</w:t>
      </w:r>
      <w:r w:rsidR="00FF712A" w:rsidRPr="00120E24">
        <w:t xml:space="preserve"> app </w:t>
      </w:r>
      <w:r w:rsidR="00455B35" w:rsidRPr="00120E24">
        <w:t xml:space="preserve">naar NGINX gaat in plaats van naar </w:t>
      </w:r>
      <w:r w:rsidR="007F5FAB">
        <w:t>C</w:t>
      </w:r>
      <w:r w:rsidR="00455B35" w:rsidRPr="00120E24">
        <w:t>loudinary.</w:t>
      </w:r>
    </w:p>
    <w:p w14:paraId="3A556A8A" w14:textId="430701B5" w:rsidR="00C678F9" w:rsidRPr="00120E24" w:rsidRDefault="00C678F9" w:rsidP="000566C2">
      <w:pPr>
        <w:pStyle w:val="Lijstalinea"/>
        <w:numPr>
          <w:ilvl w:val="0"/>
          <w:numId w:val="14"/>
        </w:numPr>
      </w:pPr>
      <w:r w:rsidRPr="00120E24">
        <w:t xml:space="preserve">Gebruik </w:t>
      </w:r>
      <w:r w:rsidR="000566C2">
        <w:t xml:space="preserve">weer </w:t>
      </w:r>
      <w:r w:rsidRPr="00120E24">
        <w:t>environment variabelen</w:t>
      </w:r>
      <w:r w:rsidR="000566C2">
        <w:t xml:space="preserve"> waar nodig</w:t>
      </w:r>
      <w:r w:rsidRPr="00120E24">
        <w:t>.</w:t>
      </w:r>
    </w:p>
    <w:p w14:paraId="51B920F8" w14:textId="77777777" w:rsidR="002B2228" w:rsidRPr="00120E24" w:rsidRDefault="002B2228"/>
    <w:sectPr w:rsidR="002B2228" w:rsidRPr="00120E24" w:rsidSect="003E001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8521C" w14:textId="77777777" w:rsidR="00EC592C" w:rsidRDefault="00EC592C" w:rsidP="00832A41">
      <w:r>
        <w:separator/>
      </w:r>
    </w:p>
  </w:endnote>
  <w:endnote w:type="continuationSeparator" w:id="0">
    <w:p w14:paraId="474D3CD0" w14:textId="77777777" w:rsidR="00EC592C" w:rsidRDefault="00EC592C" w:rsidP="00832A41">
      <w:r>
        <w:continuationSeparator/>
      </w:r>
    </w:p>
  </w:endnote>
  <w:endnote w:type="continuationNotice" w:id="1">
    <w:p w14:paraId="3CC62101" w14:textId="77777777" w:rsidR="00FF197B" w:rsidRDefault="00FF19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480EF" w14:textId="77777777" w:rsidR="005D24BB" w:rsidRDefault="005D24BB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B0818" w14:textId="77777777" w:rsidR="00F27FEA" w:rsidRDefault="00F27FEA"/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3"/>
      <w:gridCol w:w="3003"/>
      <w:gridCol w:w="3004"/>
    </w:tblGrid>
    <w:tr w:rsidR="00832A41" w14:paraId="02052754" w14:textId="77777777" w:rsidTr="00832A41">
      <w:tc>
        <w:tcPr>
          <w:tcW w:w="3003" w:type="dxa"/>
        </w:tcPr>
        <w:p w14:paraId="77578A7D" w14:textId="64336002" w:rsidR="00832A41" w:rsidRDefault="00832A41">
          <w:pPr>
            <w:pStyle w:val="Voettekst"/>
          </w:pPr>
        </w:p>
      </w:tc>
      <w:tc>
        <w:tcPr>
          <w:tcW w:w="3003" w:type="dxa"/>
        </w:tcPr>
        <w:p w14:paraId="432D1F6D" w14:textId="77777777" w:rsidR="00F27FEA" w:rsidRDefault="00F27FEA" w:rsidP="00F27FEA">
          <w:pPr>
            <w:pStyle w:val="Voettekst"/>
            <w:tabs>
              <w:tab w:val="left" w:pos="933"/>
              <w:tab w:val="center" w:pos="1393"/>
            </w:tabs>
            <w:jc w:val="center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>/</w:t>
          </w:r>
          <w:r w:rsidR="002619E5">
            <w:fldChar w:fldCharType="begin"/>
          </w:r>
          <w:r w:rsidR="002619E5">
            <w:instrText xml:space="preserve"> NUMPAGES  \* MERGEFORMAT </w:instrText>
          </w:r>
          <w:r w:rsidR="002619E5">
            <w:fldChar w:fldCharType="separate"/>
          </w:r>
          <w:r>
            <w:rPr>
              <w:noProof/>
            </w:rPr>
            <w:t>4</w:t>
          </w:r>
          <w:r w:rsidR="002619E5">
            <w:rPr>
              <w:noProof/>
            </w:rPr>
            <w:fldChar w:fldCharType="end"/>
          </w:r>
        </w:p>
      </w:tc>
      <w:tc>
        <w:tcPr>
          <w:tcW w:w="3004" w:type="dxa"/>
        </w:tcPr>
        <w:p w14:paraId="267B27D2" w14:textId="21F71BFF" w:rsidR="00832A41" w:rsidRDefault="00832A41" w:rsidP="00F27FEA">
          <w:pPr>
            <w:pStyle w:val="Voettekst"/>
            <w:jc w:val="right"/>
          </w:pPr>
        </w:p>
      </w:tc>
    </w:tr>
  </w:tbl>
  <w:p w14:paraId="049F31CB" w14:textId="77777777" w:rsidR="00832A41" w:rsidRDefault="00832A41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2B916" w14:textId="77777777" w:rsidR="005D24BB" w:rsidRDefault="005D24BB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85D92" w14:textId="77777777" w:rsidR="00EC592C" w:rsidRDefault="00EC592C" w:rsidP="00832A41">
      <w:r>
        <w:separator/>
      </w:r>
    </w:p>
  </w:footnote>
  <w:footnote w:type="continuationSeparator" w:id="0">
    <w:p w14:paraId="1CDA0DBC" w14:textId="77777777" w:rsidR="00EC592C" w:rsidRDefault="00EC592C" w:rsidP="00832A41">
      <w:r>
        <w:continuationSeparator/>
      </w:r>
    </w:p>
  </w:footnote>
  <w:footnote w:type="continuationNotice" w:id="1">
    <w:p w14:paraId="3516E6BC" w14:textId="77777777" w:rsidR="00FF197B" w:rsidRDefault="00FF19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141B8" w14:textId="77777777" w:rsidR="005D24BB" w:rsidRDefault="005D24BB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3"/>
      <w:gridCol w:w="3003"/>
      <w:gridCol w:w="3004"/>
    </w:tblGrid>
    <w:tr w:rsidR="00832A41" w14:paraId="146AF4D2" w14:textId="77777777" w:rsidTr="00832A41">
      <w:tc>
        <w:tcPr>
          <w:tcW w:w="3003" w:type="dxa"/>
        </w:tcPr>
        <w:p w14:paraId="724E4699" w14:textId="1224DD00" w:rsidR="00F27FEA" w:rsidRDefault="00AF3A0F" w:rsidP="00F27FEA">
          <w:pPr>
            <w:pStyle w:val="Kop1"/>
          </w:pPr>
          <w:r>
            <w:t>Docker Workshop</w:t>
          </w:r>
        </w:p>
        <w:p w14:paraId="17B898D2" w14:textId="6910C6FF" w:rsidR="00FE65FC" w:rsidRDefault="00AF3A0F" w:rsidP="00F27FEA">
          <w:pPr>
            <w:pStyle w:val="Kop2"/>
          </w:pPr>
          <w:r>
            <w:t>Eind</w:t>
          </w:r>
          <w:r w:rsidR="00301716">
            <w:t xml:space="preserve"> </w:t>
          </w:r>
          <w:r w:rsidR="00FE65FC">
            <w:t>Opdracht</w:t>
          </w:r>
        </w:p>
        <w:p w14:paraId="23239BA7" w14:textId="71578272" w:rsidR="00F27FEA" w:rsidRDefault="00B975A8" w:rsidP="00F27FEA">
          <w:pPr>
            <w:pStyle w:val="Kop2"/>
          </w:pPr>
          <w:r>
            <w:t>YouTube App</w:t>
          </w:r>
        </w:p>
      </w:tc>
      <w:tc>
        <w:tcPr>
          <w:tcW w:w="3003" w:type="dxa"/>
        </w:tcPr>
        <w:p w14:paraId="4101652C" w14:textId="77777777" w:rsidR="00832A41" w:rsidRDefault="00832A41">
          <w:pPr>
            <w:pStyle w:val="Koptekst"/>
          </w:pPr>
        </w:p>
      </w:tc>
      <w:tc>
        <w:tcPr>
          <w:tcW w:w="3004" w:type="dxa"/>
        </w:tcPr>
        <w:p w14:paraId="4B99056E" w14:textId="77777777" w:rsidR="00832A41" w:rsidRDefault="00832A41" w:rsidP="00832A41">
          <w:pPr>
            <w:pStyle w:val="Koptekst"/>
            <w:jc w:val="right"/>
          </w:pPr>
          <w:r w:rsidRPr="00832A41">
            <w:rPr>
              <w:noProof/>
            </w:rPr>
            <w:drawing>
              <wp:inline distT="0" distB="0" distL="0" distR="0" wp14:anchorId="4096FEFE" wp14:editId="7BC13368">
                <wp:extent cx="905001" cy="1072679"/>
                <wp:effectExtent l="0" t="0" r="0" b="0"/>
                <wp:docPr id="3" name="Afbeelding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Afbeelding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5001" cy="1072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299C43A" w14:textId="77777777" w:rsidR="00832A41" w:rsidRDefault="00832A41" w:rsidP="00832A41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5B9DC" w14:textId="77777777" w:rsidR="005D24BB" w:rsidRDefault="005D24BB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0A9C"/>
    <w:multiLevelType w:val="hybridMultilevel"/>
    <w:tmpl w:val="6902F00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027AF"/>
    <w:multiLevelType w:val="hybridMultilevel"/>
    <w:tmpl w:val="19BEF63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B271B"/>
    <w:multiLevelType w:val="hybridMultilevel"/>
    <w:tmpl w:val="E62CA2C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7613E"/>
    <w:multiLevelType w:val="hybridMultilevel"/>
    <w:tmpl w:val="BCAA4FD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413BCA"/>
    <w:multiLevelType w:val="hybridMultilevel"/>
    <w:tmpl w:val="E8A8224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9301A"/>
    <w:multiLevelType w:val="hybridMultilevel"/>
    <w:tmpl w:val="485A2FA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893D21"/>
    <w:multiLevelType w:val="hybridMultilevel"/>
    <w:tmpl w:val="B8B463B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3AD5E42"/>
    <w:multiLevelType w:val="hybridMultilevel"/>
    <w:tmpl w:val="C12E9EA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4769F9"/>
    <w:multiLevelType w:val="hybridMultilevel"/>
    <w:tmpl w:val="A62A408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85B6A"/>
    <w:multiLevelType w:val="hybridMultilevel"/>
    <w:tmpl w:val="529E03D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831194"/>
    <w:multiLevelType w:val="hybridMultilevel"/>
    <w:tmpl w:val="F65257E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73444F"/>
    <w:multiLevelType w:val="hybridMultilevel"/>
    <w:tmpl w:val="955208B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B62B96"/>
    <w:multiLevelType w:val="hybridMultilevel"/>
    <w:tmpl w:val="955208B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F72F22"/>
    <w:multiLevelType w:val="hybridMultilevel"/>
    <w:tmpl w:val="A9E668AE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6823951">
    <w:abstractNumId w:val="10"/>
  </w:num>
  <w:num w:numId="2" w16cid:durableId="1479423495">
    <w:abstractNumId w:val="3"/>
  </w:num>
  <w:num w:numId="3" w16cid:durableId="163589539">
    <w:abstractNumId w:val="2"/>
  </w:num>
  <w:num w:numId="4" w16cid:durableId="276106002">
    <w:abstractNumId w:val="0"/>
  </w:num>
  <w:num w:numId="5" w16cid:durableId="783500818">
    <w:abstractNumId w:val="11"/>
  </w:num>
  <w:num w:numId="6" w16cid:durableId="1530096638">
    <w:abstractNumId w:val="9"/>
  </w:num>
  <w:num w:numId="7" w16cid:durableId="1630815434">
    <w:abstractNumId w:val="12"/>
  </w:num>
  <w:num w:numId="8" w16cid:durableId="382678308">
    <w:abstractNumId w:val="4"/>
  </w:num>
  <w:num w:numId="9" w16cid:durableId="1060330310">
    <w:abstractNumId w:val="5"/>
  </w:num>
  <w:num w:numId="10" w16cid:durableId="1872299616">
    <w:abstractNumId w:val="7"/>
  </w:num>
  <w:num w:numId="11" w16cid:durableId="699161877">
    <w:abstractNumId w:val="13"/>
  </w:num>
  <w:num w:numId="12" w16cid:durableId="236672007">
    <w:abstractNumId w:val="6"/>
  </w:num>
  <w:num w:numId="13" w16cid:durableId="1822305843">
    <w:abstractNumId w:val="1"/>
  </w:num>
  <w:num w:numId="14" w16cid:durableId="4023382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EA"/>
    <w:rsid w:val="000159BC"/>
    <w:rsid w:val="000566C2"/>
    <w:rsid w:val="000626AF"/>
    <w:rsid w:val="000805EA"/>
    <w:rsid w:val="000A7DDB"/>
    <w:rsid w:val="000B418B"/>
    <w:rsid w:val="000C065F"/>
    <w:rsid w:val="000D4C9B"/>
    <w:rsid w:val="000E4B97"/>
    <w:rsid w:val="00102584"/>
    <w:rsid w:val="00115354"/>
    <w:rsid w:val="001202C9"/>
    <w:rsid w:val="00120E24"/>
    <w:rsid w:val="00130317"/>
    <w:rsid w:val="00132342"/>
    <w:rsid w:val="001551E3"/>
    <w:rsid w:val="001A466B"/>
    <w:rsid w:val="001B252A"/>
    <w:rsid w:val="001F0F0B"/>
    <w:rsid w:val="001F13AE"/>
    <w:rsid w:val="001F4F6E"/>
    <w:rsid w:val="00233F72"/>
    <w:rsid w:val="00255028"/>
    <w:rsid w:val="002619E5"/>
    <w:rsid w:val="002849EF"/>
    <w:rsid w:val="002B2228"/>
    <w:rsid w:val="00301716"/>
    <w:rsid w:val="0032111C"/>
    <w:rsid w:val="00323395"/>
    <w:rsid w:val="003275FC"/>
    <w:rsid w:val="00343DFE"/>
    <w:rsid w:val="00367215"/>
    <w:rsid w:val="00371982"/>
    <w:rsid w:val="00383402"/>
    <w:rsid w:val="003A193A"/>
    <w:rsid w:val="003D2B38"/>
    <w:rsid w:val="003D7113"/>
    <w:rsid w:val="003E001B"/>
    <w:rsid w:val="003E0196"/>
    <w:rsid w:val="00442A1E"/>
    <w:rsid w:val="00455B35"/>
    <w:rsid w:val="00466DE4"/>
    <w:rsid w:val="004777B2"/>
    <w:rsid w:val="004A2787"/>
    <w:rsid w:val="004B0DB2"/>
    <w:rsid w:val="004C23DA"/>
    <w:rsid w:val="004D4876"/>
    <w:rsid w:val="004E6AFB"/>
    <w:rsid w:val="004F69E1"/>
    <w:rsid w:val="00535CFA"/>
    <w:rsid w:val="00536F7B"/>
    <w:rsid w:val="00543587"/>
    <w:rsid w:val="00545E43"/>
    <w:rsid w:val="00547DE1"/>
    <w:rsid w:val="00556BD4"/>
    <w:rsid w:val="00561F7A"/>
    <w:rsid w:val="005D24BB"/>
    <w:rsid w:val="005F0DF4"/>
    <w:rsid w:val="006072CE"/>
    <w:rsid w:val="00610E64"/>
    <w:rsid w:val="00663F47"/>
    <w:rsid w:val="00666348"/>
    <w:rsid w:val="00675FAC"/>
    <w:rsid w:val="00697667"/>
    <w:rsid w:val="006B0219"/>
    <w:rsid w:val="006C4E1A"/>
    <w:rsid w:val="006D23FE"/>
    <w:rsid w:val="006D32DB"/>
    <w:rsid w:val="006D3B21"/>
    <w:rsid w:val="006D7D5A"/>
    <w:rsid w:val="006E06F3"/>
    <w:rsid w:val="006E2011"/>
    <w:rsid w:val="006F49DB"/>
    <w:rsid w:val="0070694A"/>
    <w:rsid w:val="007357EF"/>
    <w:rsid w:val="007437FD"/>
    <w:rsid w:val="0074703E"/>
    <w:rsid w:val="00756A2D"/>
    <w:rsid w:val="00765D7A"/>
    <w:rsid w:val="007B08DD"/>
    <w:rsid w:val="007C2D1A"/>
    <w:rsid w:val="007C6488"/>
    <w:rsid w:val="007F5FAB"/>
    <w:rsid w:val="008117EB"/>
    <w:rsid w:val="00817F54"/>
    <w:rsid w:val="0082425F"/>
    <w:rsid w:val="00832A41"/>
    <w:rsid w:val="008371EC"/>
    <w:rsid w:val="00847AB3"/>
    <w:rsid w:val="00875D18"/>
    <w:rsid w:val="00891640"/>
    <w:rsid w:val="008B152E"/>
    <w:rsid w:val="008B448C"/>
    <w:rsid w:val="008B7EF6"/>
    <w:rsid w:val="008C78A1"/>
    <w:rsid w:val="008D62A3"/>
    <w:rsid w:val="008F4FB5"/>
    <w:rsid w:val="009030C6"/>
    <w:rsid w:val="00906549"/>
    <w:rsid w:val="009157E1"/>
    <w:rsid w:val="009260C7"/>
    <w:rsid w:val="00927202"/>
    <w:rsid w:val="009467A4"/>
    <w:rsid w:val="00980744"/>
    <w:rsid w:val="00987669"/>
    <w:rsid w:val="009A11A5"/>
    <w:rsid w:val="009C2638"/>
    <w:rsid w:val="009D680D"/>
    <w:rsid w:val="009D6EE1"/>
    <w:rsid w:val="009F2658"/>
    <w:rsid w:val="00A13F0E"/>
    <w:rsid w:val="00A310B1"/>
    <w:rsid w:val="00A41DFC"/>
    <w:rsid w:val="00A43F63"/>
    <w:rsid w:val="00AA50DA"/>
    <w:rsid w:val="00AB5A92"/>
    <w:rsid w:val="00AF3A0F"/>
    <w:rsid w:val="00B346A3"/>
    <w:rsid w:val="00B44CE3"/>
    <w:rsid w:val="00B47258"/>
    <w:rsid w:val="00B617BF"/>
    <w:rsid w:val="00B660B5"/>
    <w:rsid w:val="00B975A8"/>
    <w:rsid w:val="00BB7D00"/>
    <w:rsid w:val="00BC4A85"/>
    <w:rsid w:val="00BE0250"/>
    <w:rsid w:val="00BE2582"/>
    <w:rsid w:val="00C12D46"/>
    <w:rsid w:val="00C21CE2"/>
    <w:rsid w:val="00C40562"/>
    <w:rsid w:val="00C41F2C"/>
    <w:rsid w:val="00C678F9"/>
    <w:rsid w:val="00CB6CF0"/>
    <w:rsid w:val="00CC59DF"/>
    <w:rsid w:val="00CD0097"/>
    <w:rsid w:val="00CF1D23"/>
    <w:rsid w:val="00CF5A81"/>
    <w:rsid w:val="00D209C1"/>
    <w:rsid w:val="00D23D19"/>
    <w:rsid w:val="00D30018"/>
    <w:rsid w:val="00D3467F"/>
    <w:rsid w:val="00D6112F"/>
    <w:rsid w:val="00D674DA"/>
    <w:rsid w:val="00D763DA"/>
    <w:rsid w:val="00D81434"/>
    <w:rsid w:val="00D87E5D"/>
    <w:rsid w:val="00D90CD3"/>
    <w:rsid w:val="00D920B7"/>
    <w:rsid w:val="00D976ED"/>
    <w:rsid w:val="00DA4BA6"/>
    <w:rsid w:val="00DE7CA9"/>
    <w:rsid w:val="00E22A28"/>
    <w:rsid w:val="00E45BDE"/>
    <w:rsid w:val="00E47E8C"/>
    <w:rsid w:val="00E54233"/>
    <w:rsid w:val="00E630E6"/>
    <w:rsid w:val="00E713DE"/>
    <w:rsid w:val="00E7468B"/>
    <w:rsid w:val="00EC0BB6"/>
    <w:rsid w:val="00EC592C"/>
    <w:rsid w:val="00F02BE4"/>
    <w:rsid w:val="00F10E54"/>
    <w:rsid w:val="00F27FEA"/>
    <w:rsid w:val="00F40157"/>
    <w:rsid w:val="00F47D77"/>
    <w:rsid w:val="00F67E2F"/>
    <w:rsid w:val="00F86D44"/>
    <w:rsid w:val="00FB1CE7"/>
    <w:rsid w:val="00FC127C"/>
    <w:rsid w:val="00FD399F"/>
    <w:rsid w:val="00FE65FC"/>
    <w:rsid w:val="00FF197B"/>
    <w:rsid w:val="00FF50A4"/>
    <w:rsid w:val="00FF712A"/>
    <w:rsid w:val="6847C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70971A"/>
  <w14:defaultImageDpi w14:val="32767"/>
  <w15:chartTrackingRefBased/>
  <w15:docId w15:val="{8472D779-41EF-234D-956B-1D085AADD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qFormat/>
    <w:rsid w:val="007F5FAB"/>
    <w:pPr>
      <w:spacing w:after="160" w:line="259" w:lineRule="auto"/>
    </w:pPr>
    <w:rPr>
      <w:sz w:val="22"/>
      <w:szCs w:val="22"/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F27F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27F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832A41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832A41"/>
  </w:style>
  <w:style w:type="paragraph" w:styleId="Voettekst">
    <w:name w:val="footer"/>
    <w:basedOn w:val="Standaard"/>
    <w:link w:val="VoettekstChar"/>
    <w:uiPriority w:val="99"/>
    <w:unhideWhenUsed/>
    <w:rsid w:val="00832A41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832A41"/>
  </w:style>
  <w:style w:type="table" w:styleId="Tabelraster">
    <w:name w:val="Table Grid"/>
    <w:basedOn w:val="Standaardtabel"/>
    <w:uiPriority w:val="39"/>
    <w:rsid w:val="00832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1Char">
    <w:name w:val="Kop 1 Char"/>
    <w:basedOn w:val="Standaardalinea-lettertype"/>
    <w:link w:val="Kop1"/>
    <w:uiPriority w:val="9"/>
    <w:rsid w:val="00F27FE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F27FE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nl-NL"/>
    </w:rPr>
  </w:style>
  <w:style w:type="paragraph" w:styleId="Lijstalinea">
    <w:name w:val="List Paragraph"/>
    <w:basedOn w:val="Standaard"/>
    <w:uiPriority w:val="34"/>
    <w:qFormat/>
    <w:rsid w:val="00F27FEA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F27FEA"/>
    <w:rPr>
      <w:color w:val="0000FF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F27FEA"/>
    <w:rPr>
      <w:color w:val="954F72" w:themeColor="followedHyperlink"/>
      <w:u w:val="single"/>
    </w:rPr>
  </w:style>
  <w:style w:type="character" w:styleId="Onopgelostemelding">
    <w:name w:val="Unresolved Mention"/>
    <w:basedOn w:val="Standaardalinea-lettertype"/>
    <w:uiPriority w:val="99"/>
    <w:rsid w:val="00F27FEA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0E4B97"/>
    <w:rPr>
      <w:sz w:val="22"/>
      <w:szCs w:val="22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lab.inf-hsleiden.nl/artsr/youtube-backend.git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gitlab.inf-hsleiden.nl/artsr/youtube-app.git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rtsr/OneDrive%20-%20Hogeschool%20Leiden/Templates/HS%20Leide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58c91d-1665-465e-9b38-ca2a7ebcd6da">
      <Terms xmlns="http://schemas.microsoft.com/office/infopath/2007/PartnerControls"/>
    </lcf76f155ced4ddcb4097134ff3c332f>
    <TaxCatchAll xmlns="87fc4ed5-cdfa-48bf-b5e3-e02fa6b6576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11" ma:contentTypeDescription="Een nieuw document maken." ma:contentTypeScope="" ma:versionID="b4d7563d66b0beb763d409546ae9dbf0">
  <xsd:schema xmlns:xsd="http://www.w3.org/2001/XMLSchema" xmlns:xs="http://www.w3.org/2001/XMLSchema" xmlns:p="http://schemas.microsoft.com/office/2006/metadata/properties" xmlns:ns2="a158c91d-1665-465e-9b38-ca2a7ebcd6da" xmlns:ns3="87fc4ed5-cdfa-48bf-b5e3-e02fa6b65765" targetNamespace="http://schemas.microsoft.com/office/2006/metadata/properties" ma:root="true" ma:fieldsID="4f701b31861b3ec13e5b4d69d5cb5965" ns2:_="" ns3:_="">
    <xsd:import namespace="a158c91d-1665-465e-9b38-ca2a7ebcd6da"/>
    <xsd:import namespace="87fc4ed5-cdfa-48bf-b5e3-e02fa6b657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e192ce0-c5ca-4d88-9667-94490d92b8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c4ed5-cdfa-48bf-b5e3-e02fa6b657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4639e74-6fe4-491c-91ac-574d54d48b9d}" ma:internalName="TaxCatchAll" ma:showField="CatchAllData" ma:web="87fc4ed5-cdfa-48bf-b5e3-e02fa6b657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E1FDCE-BBC7-4856-8158-4A2446D0AC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5DF505-4891-4766-B580-35837160CB9C}">
  <ds:schemaRefs>
    <ds:schemaRef ds:uri="http://schemas.microsoft.com/office/2006/metadata/properties"/>
    <ds:schemaRef ds:uri="http://schemas.microsoft.com/office/infopath/2007/PartnerControls"/>
    <ds:schemaRef ds:uri="f52a8cb6-32e1-4109-bdde-d03590b9ac52"/>
    <ds:schemaRef ds:uri="3f324c65-194c-423d-8180-759e3972f2c1"/>
  </ds:schemaRefs>
</ds:datastoreItem>
</file>

<file path=customXml/itemProps3.xml><?xml version="1.0" encoding="utf-8"?>
<ds:datastoreItem xmlns:ds="http://schemas.openxmlformats.org/officeDocument/2006/customXml" ds:itemID="{072014BD-0065-4435-A8D5-45626F26B946}"/>
</file>

<file path=docProps/app.xml><?xml version="1.0" encoding="utf-8"?>
<Properties xmlns="http://schemas.openxmlformats.org/officeDocument/2006/extended-properties" xmlns:vt="http://schemas.openxmlformats.org/officeDocument/2006/docPropsVTypes">
  <Template>HS Leiden.dotx</Template>
  <TotalTime>1</TotalTime>
  <Pages>3</Pages>
  <Words>635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Arts, Ron</dc:creator>
  <cp:keywords/>
  <dc:description/>
  <cp:lastModifiedBy>Ron Arts</cp:lastModifiedBy>
  <cp:revision>2</cp:revision>
  <dcterms:created xsi:type="dcterms:W3CDTF">2023-09-07T09:25:00Z</dcterms:created>
  <dcterms:modified xsi:type="dcterms:W3CDTF">2023-09-07T09:25:00Z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0x010100D6492C47A9634448A67B6C0F4E203E71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</Properties>
</file>