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64D12" w:rsidTr="625C99F0" w14:paraId="1FB7CD66" w14:textId="52D3C4F4">
        <w:tc>
          <w:tcPr>
            <w:tcW w:w="5228" w:type="dxa"/>
            <w:tcMar/>
          </w:tcPr>
          <w:p w:rsidR="00B64D12" w:rsidP="00CA2A3B" w:rsidRDefault="00B64D12" w14:paraId="61AF5E0C" w14:textId="1332A4B3">
            <w:pPr>
              <w:pStyle w:val="Kop3"/>
              <w:rPr>
                <w:noProof/>
              </w:rPr>
            </w:pPr>
            <w:r>
              <w:rPr>
                <w:noProof/>
              </w:rPr>
              <w:t>Deze feedback is van:</w:t>
            </w:r>
          </w:p>
        </w:tc>
        <w:tc>
          <w:tcPr>
            <w:tcW w:w="5228" w:type="dxa"/>
            <w:tcMar/>
          </w:tcPr>
          <w:p w:rsidRPr="00B64D12" w:rsidR="00B64D12" w:rsidP="00CA2A3B" w:rsidRDefault="00B64D12" w14:paraId="21379890" w14:textId="5B02E236">
            <w:pPr>
              <w:pStyle w:val="Kop3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>Studentnaam</w:t>
            </w:r>
          </w:p>
        </w:tc>
      </w:tr>
      <w:tr w:rsidR="00B64D12" w:rsidTr="625C99F0" w14:paraId="2C59262B" w14:textId="6CE49092">
        <w:tc>
          <w:tcPr>
            <w:tcW w:w="5228" w:type="dxa"/>
            <w:tcMar/>
          </w:tcPr>
          <w:p w:rsidR="00B64D12" w:rsidP="00CA2A3B" w:rsidRDefault="00B64D12" w14:paraId="694F9021" w14:textId="51430564">
            <w:pPr>
              <w:pStyle w:val="Kop3"/>
              <w:rPr>
                <w:noProof/>
              </w:rPr>
            </w:pPr>
            <w:r>
              <w:rPr>
                <w:noProof/>
              </w:rPr>
              <w:t>Deze feedback is voor:</w:t>
            </w:r>
          </w:p>
        </w:tc>
        <w:tc>
          <w:tcPr>
            <w:tcW w:w="5228" w:type="dxa"/>
            <w:tcMar/>
          </w:tcPr>
          <w:p w:rsidRPr="00B64D12" w:rsidR="00B64D12" w:rsidP="00B64D12" w:rsidRDefault="00B64D12" w14:paraId="178B1D17" w14:textId="455AF429">
            <w:pPr>
              <w:pStyle w:val="Kop3"/>
              <w:rPr>
                <w:b w:val="0"/>
                <w:bCs w:val="0"/>
                <w:noProof/>
              </w:rPr>
            </w:pPr>
            <w:r w:rsidRPr="00B64D12">
              <w:rPr>
                <w:b w:val="0"/>
                <w:bCs w:val="0"/>
                <w:noProof/>
              </w:rPr>
              <w:t>Studentnaam</w:t>
            </w:r>
          </w:p>
        </w:tc>
      </w:tr>
      <w:tr w:rsidR="00B64D12" w:rsidTr="625C99F0" w14:paraId="73253C1B" w14:textId="77777777">
        <w:tc>
          <w:tcPr>
            <w:tcW w:w="5228" w:type="dxa"/>
            <w:tcMar/>
          </w:tcPr>
          <w:p w:rsidR="00B64D12" w:rsidP="00CA2A3B" w:rsidRDefault="00B64D12" w14:paraId="20547495" w14:textId="7BEE4B5A">
            <w:pPr>
              <w:pStyle w:val="Kop3"/>
              <w:rPr>
                <w:noProof/>
              </w:rPr>
            </w:pPr>
            <w:r w:rsidRPr="625C99F0" w:rsidR="00B64D12">
              <w:rPr>
                <w:noProof/>
              </w:rPr>
              <w:t>Datum</w:t>
            </w:r>
          </w:p>
        </w:tc>
        <w:tc>
          <w:tcPr>
            <w:tcW w:w="5228" w:type="dxa"/>
            <w:tcMar/>
          </w:tcPr>
          <w:p w:rsidRPr="00B64D12" w:rsidR="00B64D12" w:rsidP="00B64D12" w:rsidRDefault="00B64D12" w14:paraId="63093438" w14:textId="3168BCFA">
            <w:pPr>
              <w:pStyle w:val="Kop3"/>
              <w:rPr>
                <w:b w:val="0"/>
                <w:bCs w:val="0"/>
                <w:noProof/>
              </w:rPr>
            </w:pPr>
            <w:r w:rsidRPr="00B64D12">
              <w:rPr>
                <w:b w:val="0"/>
                <w:bCs w:val="0"/>
                <w:noProof/>
              </w:rPr>
              <w:t>xx - xx - xxxx</w:t>
            </w:r>
          </w:p>
        </w:tc>
      </w:tr>
    </w:tbl>
    <w:p w:rsidR="00B64D12" w:rsidP="00B64D12" w:rsidRDefault="00B64D12" w14:paraId="1038EBC7" w14:textId="7BF03D95">
      <w:pPr>
        <w:pStyle w:val="Kop2"/>
        <w:rPr>
          <w:noProof/>
        </w:rPr>
      </w:pPr>
      <w:r>
        <w:rPr>
          <w:noProof/>
        </w:rPr>
        <w:t>Knockouts:</w:t>
      </w:r>
    </w:p>
    <w:p w:rsidR="00605B11" w:rsidP="00CA2A3B" w:rsidRDefault="00470246" w14:paraId="70F01142" w14:textId="6A4911B3">
      <w:pPr>
        <w:pStyle w:val="Kop3"/>
        <w:rPr>
          <w:noProof/>
        </w:rPr>
      </w:pPr>
      <w:r>
        <w:rPr>
          <w:noProof/>
        </w:rPr>
        <w:t>Heeft de student een van de volgende knockouts?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94"/>
        <w:gridCol w:w="2823"/>
        <w:gridCol w:w="2822"/>
        <w:gridCol w:w="2217"/>
      </w:tblGrid>
      <w:tr w:rsidR="00CA2A3B" w:rsidTr="00CA2A3B" w14:paraId="32CC9924" w14:textId="3C3E70F5">
        <w:tc>
          <w:tcPr>
            <w:tcW w:w="2594" w:type="dxa"/>
            <w:shd w:val="clear" w:color="auto" w:fill="9FDDD9"/>
          </w:tcPr>
          <w:p w:rsidRPr="009127F2" w:rsidR="00CA2A3B" w:rsidP="009127F2" w:rsidRDefault="00CA2A3B" w14:paraId="1A80E452" w14:textId="10325FB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Onderdeel</w:t>
            </w:r>
          </w:p>
        </w:tc>
        <w:tc>
          <w:tcPr>
            <w:tcW w:w="2823" w:type="dxa"/>
            <w:shd w:val="clear" w:color="auto" w:fill="9FDDD9"/>
          </w:tcPr>
          <w:p w:rsidRPr="009127F2" w:rsidR="00CA2A3B" w:rsidP="009127F2" w:rsidRDefault="00CA2A3B" w14:paraId="7A678D73" w14:textId="101BEDDD">
            <w:pPr>
              <w:jc w:val="center"/>
              <w:rPr>
                <w:b/>
                <w:bCs/>
                <w:noProof/>
              </w:rPr>
            </w:pPr>
            <w:r w:rsidRPr="009127F2">
              <w:rPr>
                <w:b/>
                <w:bCs/>
                <w:noProof/>
              </w:rPr>
              <w:t>Niet voldaan</w:t>
            </w:r>
          </w:p>
        </w:tc>
        <w:tc>
          <w:tcPr>
            <w:tcW w:w="2822" w:type="dxa"/>
            <w:shd w:val="clear" w:color="auto" w:fill="9FDDD9"/>
          </w:tcPr>
          <w:p w:rsidRPr="009127F2" w:rsidR="00CA2A3B" w:rsidP="009127F2" w:rsidRDefault="00CA2A3B" w14:paraId="71AA7161" w14:textId="0A15A72D">
            <w:pPr>
              <w:jc w:val="center"/>
              <w:rPr>
                <w:b/>
                <w:bCs/>
                <w:noProof/>
              </w:rPr>
            </w:pPr>
            <w:r w:rsidRPr="009127F2">
              <w:rPr>
                <w:b/>
                <w:bCs/>
                <w:noProof/>
              </w:rPr>
              <w:t>Voldaan</w:t>
            </w:r>
          </w:p>
        </w:tc>
        <w:tc>
          <w:tcPr>
            <w:tcW w:w="2217" w:type="dxa"/>
            <w:shd w:val="clear" w:color="auto" w:fill="9FDDD9"/>
          </w:tcPr>
          <w:p w:rsidRPr="009127F2" w:rsidR="00CA2A3B" w:rsidP="009127F2" w:rsidRDefault="00CA2A3B" w14:paraId="42803F45" w14:textId="4DE06FB8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Resultaat:</w:t>
            </w:r>
          </w:p>
        </w:tc>
      </w:tr>
      <w:tr w:rsidR="00CA2A3B" w:rsidTr="00CA2A3B" w14:paraId="59D924FF" w14:textId="4D0812DB">
        <w:tc>
          <w:tcPr>
            <w:tcW w:w="2594" w:type="dxa"/>
          </w:tcPr>
          <w:p w:rsidR="00CA2A3B" w:rsidRDefault="00CA2A3B" w14:paraId="3D344462" w14:textId="5A93354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Voorblad</w:t>
            </w:r>
          </w:p>
        </w:tc>
        <w:tc>
          <w:tcPr>
            <w:tcW w:w="2823" w:type="dxa"/>
          </w:tcPr>
          <w:p w:rsidR="00CA2A3B" w:rsidP="009127F2" w:rsidRDefault="00CA2A3B" w14:paraId="5ADBBBC3" w14:textId="7777777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Er is een eigen voorblad gegeven.</w:t>
            </w:r>
          </w:p>
          <w:p w:rsidR="00CA2A3B" w:rsidP="009127F2" w:rsidRDefault="00CA2A3B" w14:paraId="3ABF12D7" w14:textId="77777777">
            <w:pPr>
              <w:spacing w:after="0" w:line="240" w:lineRule="auto"/>
              <w:rPr>
                <w:noProof/>
              </w:rPr>
            </w:pPr>
          </w:p>
          <w:p w:rsidR="00CA2A3B" w:rsidP="009127F2" w:rsidRDefault="00CA2A3B" w14:paraId="6E1BBA24" w14:textId="4F428444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Het voorblad is niet, gedeeltelijk of foutief ingevuld (bijvoorbeeld geen naam of periode klopt niet)</w:t>
            </w:r>
          </w:p>
        </w:tc>
        <w:tc>
          <w:tcPr>
            <w:tcW w:w="2822" w:type="dxa"/>
          </w:tcPr>
          <w:p w:rsidR="00CA2A3B" w:rsidP="00CA2A3B" w:rsidRDefault="00CA2A3B" w14:paraId="27FE97B1" w14:textId="7777777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Het voorblad van de DLO is gebruikt.</w:t>
            </w:r>
          </w:p>
          <w:p w:rsidR="00CA2A3B" w:rsidP="00CA2A3B" w:rsidRDefault="00CA2A3B" w14:paraId="6D0E2C00" w14:textId="77777777">
            <w:pPr>
              <w:spacing w:after="0" w:line="240" w:lineRule="auto"/>
              <w:rPr>
                <w:noProof/>
              </w:rPr>
            </w:pPr>
          </w:p>
          <w:p w:rsidR="00CA2A3B" w:rsidP="00CA2A3B" w:rsidRDefault="00CA2A3B" w14:paraId="38C0DC88" w14:textId="53BAFFD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Alle velden zijn correct ingevuld</w:t>
            </w:r>
          </w:p>
        </w:tc>
        <w:tc>
          <w:tcPr>
            <w:tcW w:w="2217" w:type="dxa"/>
          </w:tcPr>
          <w:p w:rsidR="00CA2A3B" w:rsidP="00CA2A3B" w:rsidRDefault="00B64D12" w14:paraId="49C83EC3" w14:textId="0891B13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280FD1D3" w14:textId="221CAB90">
        <w:tc>
          <w:tcPr>
            <w:tcW w:w="2594" w:type="dxa"/>
          </w:tcPr>
          <w:p w:rsidR="00B64D12" w:rsidP="00B64D12" w:rsidRDefault="00B64D12" w14:paraId="69E01329" w14:textId="74126DD3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Woordenlimiet</w:t>
            </w:r>
          </w:p>
        </w:tc>
        <w:tc>
          <w:tcPr>
            <w:tcW w:w="2823" w:type="dxa"/>
          </w:tcPr>
          <w:p w:rsidR="00B64D12" w:rsidP="00B64D12" w:rsidRDefault="00B64D12" w14:paraId="7A6D316F" w14:textId="490122F8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Er is meer dan 5000 woorden in het gehele verslag. (bijlage tellen niet mee)</w:t>
            </w:r>
          </w:p>
        </w:tc>
        <w:tc>
          <w:tcPr>
            <w:tcW w:w="2822" w:type="dxa"/>
          </w:tcPr>
          <w:p w:rsidR="00B64D12" w:rsidP="00B64D12" w:rsidRDefault="00B64D12" w14:paraId="4A0E779E" w14:textId="49EE4D53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Alles (exclusief bijlagen), inclusief bronvermelding, inhoudsopgave etc valt onder de 5000 woorden</w:t>
            </w:r>
          </w:p>
        </w:tc>
        <w:tc>
          <w:tcPr>
            <w:tcW w:w="2217" w:type="dxa"/>
          </w:tcPr>
          <w:p w:rsidRPr="00CA2A3B" w:rsidR="00B64D12" w:rsidP="00B64D12" w:rsidRDefault="00B64D12" w14:paraId="40EE7C4B" w14:textId="31B8E2C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3C93E39B" w14:textId="18231FF1">
        <w:tc>
          <w:tcPr>
            <w:tcW w:w="2594" w:type="dxa"/>
          </w:tcPr>
          <w:p w:rsidR="00B64D12" w:rsidP="00B64D12" w:rsidRDefault="00B64D12" w14:paraId="168CA64A" w14:textId="20E436D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Inhoudsopgave</w:t>
            </w:r>
          </w:p>
        </w:tc>
        <w:tc>
          <w:tcPr>
            <w:tcW w:w="2823" w:type="dxa"/>
          </w:tcPr>
          <w:p w:rsidRPr="00CA2A3B" w:rsidR="00B64D12" w:rsidP="00B64D12" w:rsidRDefault="00B64D12" w14:paraId="2CD4112B" w14:textId="60E78684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Er is geen inhoudsopgave</w:t>
            </w:r>
          </w:p>
        </w:tc>
        <w:tc>
          <w:tcPr>
            <w:tcW w:w="2822" w:type="dxa"/>
          </w:tcPr>
          <w:p w:rsidRPr="00CA2A3B" w:rsidR="00B64D12" w:rsidP="00B64D12" w:rsidRDefault="00B64D12" w14:paraId="5EA35F82" w14:textId="3BF23AF8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De inhoudsopgave is aanwezig. Bij voorkeur kan hierop geklikt worden</w:t>
            </w:r>
          </w:p>
        </w:tc>
        <w:tc>
          <w:tcPr>
            <w:tcW w:w="2217" w:type="dxa"/>
          </w:tcPr>
          <w:p w:rsidRPr="00CA2A3B" w:rsidR="00B64D12" w:rsidP="00B64D12" w:rsidRDefault="00B64D12" w14:paraId="168D1A19" w14:textId="40B68901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473C9714" w14:textId="3E2EF7BD">
        <w:tc>
          <w:tcPr>
            <w:tcW w:w="2594" w:type="dxa"/>
          </w:tcPr>
          <w:p w:rsidR="00B64D12" w:rsidP="00B64D12" w:rsidRDefault="00B64D12" w14:paraId="6B2A9032" w14:textId="11A67EB3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Het advies rapport is te volgen zonder de bijlage te raadplegen</w:t>
            </w:r>
          </w:p>
        </w:tc>
        <w:tc>
          <w:tcPr>
            <w:tcW w:w="2823" w:type="dxa"/>
          </w:tcPr>
          <w:p w:rsidRPr="00CA2A3B" w:rsidR="00B64D12" w:rsidP="00B64D12" w:rsidRDefault="00B64D12" w14:paraId="5AEAC885" w14:textId="3945863C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Om delen van het onderzoek te snappen, moet de bijlage geraadpleegd worden</w:t>
            </w:r>
          </w:p>
        </w:tc>
        <w:tc>
          <w:tcPr>
            <w:tcW w:w="2822" w:type="dxa"/>
          </w:tcPr>
          <w:p w:rsidRPr="00CA2A3B" w:rsidR="00B64D12" w:rsidP="00B64D12" w:rsidRDefault="00B64D12" w14:paraId="7C1B87FB" w14:textId="30E2D332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Het onderzoek is een lopend verhaal, de bijlage is slechts aanvullend</w:t>
            </w:r>
          </w:p>
        </w:tc>
        <w:tc>
          <w:tcPr>
            <w:tcW w:w="2217" w:type="dxa"/>
          </w:tcPr>
          <w:p w:rsidRPr="00CA2A3B" w:rsidR="00B64D12" w:rsidP="00B64D12" w:rsidRDefault="00B64D12" w14:paraId="2AE2F284" w14:textId="27E82B6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1010C9D9" w14:textId="5F7E7829">
        <w:tc>
          <w:tcPr>
            <w:tcW w:w="2594" w:type="dxa"/>
          </w:tcPr>
          <w:p w:rsidRPr="00CA2A3B" w:rsidR="00B64D12" w:rsidP="00B64D12" w:rsidRDefault="00B64D12" w14:paraId="437F4C68" w14:textId="26CCC092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Het onderzoek is gekoppeld aan een prototype</w:t>
            </w:r>
          </w:p>
        </w:tc>
        <w:tc>
          <w:tcPr>
            <w:tcW w:w="2823" w:type="dxa"/>
          </w:tcPr>
          <w:p w:rsidR="00B64D12" w:rsidP="00B64D12" w:rsidRDefault="00B64D12" w14:paraId="660EFFC3" w14:textId="7777777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Er is geen prototype,</w:t>
            </w:r>
          </w:p>
          <w:p w:rsidRPr="00CA2A3B" w:rsidR="00B64D12" w:rsidP="00B64D12" w:rsidRDefault="00B64D12" w14:paraId="05A31A9C" w14:textId="6876C82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Prototype is niet beargumenteerd of gerefereerd in het onderzoek.</w:t>
            </w:r>
          </w:p>
        </w:tc>
        <w:tc>
          <w:tcPr>
            <w:tcW w:w="2822" w:type="dxa"/>
          </w:tcPr>
          <w:p w:rsidRPr="00CA2A3B" w:rsidR="00B64D12" w:rsidP="00B64D12" w:rsidRDefault="00B64D12" w14:paraId="5D408A91" w14:textId="337A1A15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Er is een prototype en deze is goed gekoppeld aan het verslag</w:t>
            </w:r>
          </w:p>
        </w:tc>
        <w:tc>
          <w:tcPr>
            <w:tcW w:w="2217" w:type="dxa"/>
          </w:tcPr>
          <w:p w:rsidRPr="00CA2A3B" w:rsidR="00B64D12" w:rsidP="00B64D12" w:rsidRDefault="00B64D12" w14:paraId="11D49E4E" w14:textId="10535EC8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</w:tbl>
    <w:p w:rsidR="00470246" w:rsidRDefault="00470246" w14:paraId="5A9930BC" w14:textId="77777777">
      <w:pPr>
        <w:spacing w:after="0" w:line="240" w:lineRule="auto"/>
        <w:rPr>
          <w:noProof/>
        </w:rPr>
      </w:pPr>
    </w:p>
    <w:p w:rsidR="00B64D12" w:rsidP="00B64D12" w:rsidRDefault="00B64D12" w14:paraId="1B631D3E" w14:textId="2D600A27">
      <w:pPr>
        <w:pStyle w:val="Kop2"/>
        <w:rPr>
          <w:noProof/>
        </w:rPr>
      </w:pPr>
      <w:r>
        <w:rPr>
          <w:noProof/>
        </w:rPr>
        <w:t>Kwalitatieve feedback:</w:t>
      </w:r>
    </w:p>
    <w:p w:rsidR="00CA2A3B" w:rsidP="00CA2A3B" w:rsidRDefault="00CA2A3B" w14:paraId="23DCCDA8" w14:textId="09D71591">
      <w:pPr>
        <w:pStyle w:val="Kop3"/>
        <w:rPr>
          <w:noProof/>
        </w:rPr>
      </w:pPr>
      <w:r w:rsidRPr="00CA2A3B">
        <w:rPr>
          <w:noProof/>
        </w:rPr>
        <w:t>Kun je op basis van dit onderzoek een samenvatting geven van de meerwaarde?</w:t>
      </w:r>
    </w:p>
    <w:p w:rsidR="00CA2A3B" w:rsidP="00CA2A3B" w:rsidRDefault="00CA2A3B" w14:paraId="2CF2A5CF" w14:textId="77777777">
      <w:r>
        <w:t xml:space="preserve">Samenvat voor je medestudent wat de meerwaarde is van dit onderzoek voor Hemiron.  </w:t>
      </w:r>
    </w:p>
    <w:p w:rsidR="00CA2A3B" w:rsidP="00CA2A3B" w:rsidRDefault="00CA2A3B" w14:paraId="77EE412D" w14:textId="73CFBE47">
      <w:r>
        <w:t>Beargumenteer dit!!!! (+- 150 woorden, mag meer zijn)</w:t>
      </w:r>
    </w:p>
    <w:p w:rsidR="00CA2A3B" w:rsidP="00CA2A3B" w:rsidRDefault="00CA2A3B" w14:paraId="02DC3EB8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23837CCB" w14:textId="77777777">
        <w:trPr>
          <w:trHeight w:val="983"/>
        </w:trPr>
        <w:tc>
          <w:tcPr>
            <w:tcW w:w="10456" w:type="dxa"/>
          </w:tcPr>
          <w:p w:rsidR="00CA2A3B" w:rsidP="00CA2A3B" w:rsidRDefault="00CA2A3B" w14:paraId="7935E447" w14:textId="77777777"/>
        </w:tc>
      </w:tr>
    </w:tbl>
    <w:p w:rsidR="00CA2A3B" w:rsidP="00CA2A3B" w:rsidRDefault="00CA2A3B" w14:paraId="0B50344E" w14:textId="77777777"/>
    <w:p w:rsidR="00CA2A3B" w:rsidP="00CA2A3B" w:rsidRDefault="00CA2A3B" w14:paraId="13B202D5" w14:textId="0761C7F4">
      <w:pPr>
        <w:pStyle w:val="Kop3"/>
      </w:pPr>
      <w:r w:rsidRPr="00CA2A3B">
        <w:t>Zijn de kaders van de vraag duidelijk?</w:t>
      </w:r>
    </w:p>
    <w:p w:rsidR="00CA2A3B" w:rsidP="00CA2A3B" w:rsidRDefault="00CA2A3B" w14:paraId="3B4F07F4" w14:textId="5E61DB5E">
      <w:r w:rsidRPr="00CA2A3B">
        <w:t>Samenvat kort vooraf dat je de conclusie hebt gelezen, wat je denkt wat voor conclusie uit dit onderzoek kan komen. (+- 150 woorden, mag meer zijn)</w:t>
      </w:r>
    </w:p>
    <w:p w:rsidR="00CA2A3B" w:rsidP="00CA2A3B" w:rsidRDefault="00CA2A3B" w14:paraId="198CDDA5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324E9EAC" w14:textId="77777777">
        <w:trPr>
          <w:trHeight w:val="1381"/>
        </w:trPr>
        <w:tc>
          <w:tcPr>
            <w:tcW w:w="10456" w:type="dxa"/>
          </w:tcPr>
          <w:p w:rsidR="00CA2A3B" w:rsidP="00CA2A3B" w:rsidRDefault="00CA2A3B" w14:paraId="6D2151DE" w14:textId="77777777"/>
        </w:tc>
      </w:tr>
    </w:tbl>
    <w:p w:rsidR="00CA2A3B" w:rsidP="00CA2A3B" w:rsidRDefault="00CA2A3B" w14:paraId="180A89C4" w14:textId="77777777"/>
    <w:p w:rsidR="00CA2A3B" w:rsidP="00CA2A3B" w:rsidRDefault="00CA2A3B" w14:paraId="6D429A8F" w14:textId="6110D53D">
      <w:pPr>
        <w:pStyle w:val="Kop3"/>
      </w:pPr>
      <w:r w:rsidRPr="00CA2A3B">
        <w:t>Is er een duidelijk prototype gemaakt?</w:t>
      </w:r>
    </w:p>
    <w:p w:rsidR="00CA2A3B" w:rsidP="00CA2A3B" w:rsidRDefault="00CA2A3B" w14:paraId="19FBEFCE" w14:textId="62B00FA2">
      <w:r>
        <w:t xml:space="preserve">Maak een korte samenvatting van de keuzes die gemaakt zijn in het prototype. (+- </w:t>
      </w:r>
      <w:r w:rsidR="006A190B">
        <w:t>100</w:t>
      </w:r>
      <w:r>
        <w:t xml:space="preserve"> woorden, mag meer zijn)</w:t>
      </w:r>
    </w:p>
    <w:p w:rsidR="00CA2A3B" w:rsidP="00CA2A3B" w:rsidRDefault="00CA2A3B" w14:paraId="4943DA7A" w14:textId="2B1F259D">
      <w:r>
        <w:t>Zijn de keuzes van het prototype beargumenteerd in het onderzoek? Is dit prototype valide (en betrouwbaar)</w:t>
      </w:r>
    </w:p>
    <w:p w:rsidR="00CA2A3B" w:rsidP="00CA2A3B" w:rsidRDefault="00CA2A3B" w14:paraId="081B6F2D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2ED9510D" w14:textId="77777777">
        <w:trPr>
          <w:trHeight w:val="1251"/>
        </w:trPr>
        <w:tc>
          <w:tcPr>
            <w:tcW w:w="10456" w:type="dxa"/>
          </w:tcPr>
          <w:p w:rsidR="00CA2A3B" w:rsidP="00CA2A3B" w:rsidRDefault="00CA2A3B" w14:paraId="5D26A6C9" w14:textId="77777777"/>
        </w:tc>
      </w:tr>
    </w:tbl>
    <w:p w:rsidR="00CA2A3B" w:rsidP="00CA2A3B" w:rsidRDefault="00CA2A3B" w14:paraId="4E53FF1F" w14:textId="77777777"/>
    <w:p w:rsidR="00CA2A3B" w:rsidP="00CA2A3B" w:rsidRDefault="00CA2A3B" w14:paraId="63BE729F" w14:textId="63407052">
      <w:pPr>
        <w:pStyle w:val="Kop3"/>
      </w:pPr>
      <w:r w:rsidRPr="00CA2A3B">
        <w:t>Kun je validiteitsbedreigers bedenken bij de onderzoeksopstelling?</w:t>
      </w:r>
    </w:p>
    <w:p w:rsidR="00CA2A3B" w:rsidP="00CA2A3B" w:rsidRDefault="00CA2A3B" w14:paraId="4EBE521F" w14:textId="77777777">
      <w:r>
        <w:t>Samenvat welke validiteitsbedriegers al wel rekening mee gehouden is.  Ben je het hiermee eens dat dit validiteitsbedriegers zijn? Welke missen nog volgens jou? (+- 150 woorden, mag meer zijn)</w:t>
      </w:r>
    </w:p>
    <w:p w:rsidR="00CA2A3B" w:rsidP="00CA2A3B" w:rsidRDefault="00CA2A3B" w14:paraId="7661559C" w14:textId="77777777"/>
    <w:p w:rsidR="00CA2A3B" w:rsidP="00CA2A3B" w:rsidRDefault="00CA2A3B" w14:paraId="6C07C327" w14:textId="0F1E4686">
      <w:r>
        <w:t>Beargumenteer dit!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5CFD7D66" w14:textId="77777777">
        <w:trPr>
          <w:trHeight w:val="1185"/>
        </w:trPr>
        <w:tc>
          <w:tcPr>
            <w:tcW w:w="10456" w:type="dxa"/>
          </w:tcPr>
          <w:p w:rsidR="00CA2A3B" w:rsidP="00CA2A3B" w:rsidRDefault="00CA2A3B" w14:paraId="437790DE" w14:textId="77777777"/>
        </w:tc>
      </w:tr>
    </w:tbl>
    <w:p w:rsidR="00CA2A3B" w:rsidP="00CA2A3B" w:rsidRDefault="00CA2A3B" w14:paraId="2D30A88E" w14:textId="77777777"/>
    <w:p w:rsidR="00CA2A3B" w:rsidP="00CA2A3B" w:rsidRDefault="00CA2A3B" w14:paraId="3EF20E4E" w14:textId="0A22676B">
      <w:pPr>
        <w:pStyle w:val="Kop3"/>
      </w:pPr>
      <w:r w:rsidRPr="00CA2A3B">
        <w:t>Is de analyse duidelijk te volgen?</w:t>
      </w:r>
    </w:p>
    <w:p w:rsidR="006A190B" w:rsidP="006A190B" w:rsidRDefault="006A190B" w14:paraId="4C1CCC6E" w14:textId="1D3220DD">
      <w:r w:rsidRPr="006A190B">
        <w:t xml:space="preserve">Maak een korte samenvatting van de analyse (+- </w:t>
      </w:r>
      <w:r>
        <w:t>50</w:t>
      </w:r>
      <w:r w:rsidRPr="006A190B">
        <w:t xml:space="preserve"> woorden, mag meer zijn). Zijn er bepaalde dingen die je opvalt? Is er gebruik gemaakt van kwantitatieve analyse. Zijn grafieken niet slechts over de schutting gegooit?</w:t>
      </w:r>
    </w:p>
    <w:p w:rsidR="006A190B" w:rsidP="006A190B" w:rsidRDefault="006A190B" w14:paraId="3E7A9265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4FFE57FC" w14:textId="77777777">
        <w:trPr>
          <w:trHeight w:val="1676"/>
        </w:trPr>
        <w:tc>
          <w:tcPr>
            <w:tcW w:w="10456" w:type="dxa"/>
          </w:tcPr>
          <w:p w:rsidR="006A190B" w:rsidP="006A190B" w:rsidRDefault="006A190B" w14:paraId="605C4CE2" w14:textId="77777777"/>
        </w:tc>
      </w:tr>
    </w:tbl>
    <w:p w:rsidR="006A190B" w:rsidP="006A190B" w:rsidRDefault="006A190B" w14:paraId="16A6167A" w14:textId="77777777"/>
    <w:p w:rsidR="006A190B" w:rsidP="006A190B" w:rsidRDefault="006A190B" w14:paraId="2ADF166A" w14:textId="434D0917">
      <w:pPr>
        <w:pStyle w:val="Kop3"/>
      </w:pPr>
      <w:r w:rsidRPr="006A190B">
        <w:t>Kun je het onderzoek repliceren?</w:t>
      </w:r>
    </w:p>
    <w:p w:rsidR="006A190B" w:rsidP="006A190B" w:rsidRDefault="006A190B" w14:paraId="4ADEAC06" w14:textId="35139E59">
      <w:r w:rsidRPr="006A190B">
        <w:t xml:space="preserve">Maak een samenvatting van alle stappen die nodig zijn om dit onderzoek te repliceren (+- </w:t>
      </w:r>
      <w:r>
        <w:t>50</w:t>
      </w:r>
      <w:r w:rsidRPr="006A190B">
        <w:t xml:space="preserve"> woorden, mag meer zijn) inclusief de analyse. Wanneer je niet weet hoe je dit moet repliceren, schrijf dan op welke informatie je nodig hebt.</w:t>
      </w:r>
    </w:p>
    <w:p w:rsidR="006A190B" w:rsidP="006A190B" w:rsidRDefault="006A190B" w14:paraId="5FEC515B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08AB26F6" w14:textId="77777777">
        <w:trPr>
          <w:trHeight w:val="1285"/>
        </w:trPr>
        <w:tc>
          <w:tcPr>
            <w:tcW w:w="10456" w:type="dxa"/>
          </w:tcPr>
          <w:p w:rsidR="006A190B" w:rsidP="006A190B" w:rsidRDefault="006A190B" w14:paraId="1937B1C2" w14:textId="77777777"/>
        </w:tc>
      </w:tr>
    </w:tbl>
    <w:p w:rsidR="006A190B" w:rsidP="006A190B" w:rsidRDefault="006A190B" w14:paraId="19D10B41" w14:textId="77777777"/>
    <w:p w:rsidR="006A190B" w:rsidP="006A190B" w:rsidRDefault="006A190B" w14:paraId="31A42260" w14:textId="6BEB5E23">
      <w:pPr>
        <w:pStyle w:val="Kop3"/>
      </w:pPr>
      <w:r w:rsidRPr="006A190B">
        <w:t>Hoe is de conclusie?</w:t>
      </w:r>
    </w:p>
    <w:p w:rsidR="006A190B" w:rsidP="006A190B" w:rsidRDefault="006A190B" w14:paraId="541B02C0" w14:textId="77777777">
      <w:r>
        <w:t>1. Worden de vragen en/of hypotheses herhaald?</w:t>
      </w:r>
    </w:p>
    <w:p w:rsidR="006A190B" w:rsidP="006A190B" w:rsidRDefault="006A190B" w14:paraId="2B45602F" w14:textId="77777777">
      <w:r>
        <w:t>2. Bevat deze geen nieuwe informatie?</w:t>
      </w:r>
    </w:p>
    <w:p w:rsidR="006A190B" w:rsidP="006A190B" w:rsidRDefault="006A190B" w14:paraId="7EEB5BE8" w14:textId="1F87BC26">
      <w:r>
        <w:t>3. Wordt de informatie in de conclusie ook behandeld in de analyse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6CF88595" w14:textId="77777777">
        <w:trPr>
          <w:trHeight w:val="1523"/>
        </w:trPr>
        <w:tc>
          <w:tcPr>
            <w:tcW w:w="10456" w:type="dxa"/>
          </w:tcPr>
          <w:p w:rsidR="006A190B" w:rsidP="006A190B" w:rsidRDefault="006A190B" w14:paraId="7923C990" w14:textId="77777777"/>
        </w:tc>
      </w:tr>
    </w:tbl>
    <w:p w:rsidR="006A190B" w:rsidP="006A190B" w:rsidRDefault="006A190B" w14:paraId="6A368564" w14:textId="77777777"/>
    <w:p w:rsidR="006A190B" w:rsidRDefault="006A190B" w14:paraId="73204182" w14:textId="5872465E">
      <w:pPr>
        <w:spacing w:after="0" w:line="240" w:lineRule="auto"/>
        <w:rPr>
          <w:rFonts w:eastAsia="Times New Roman"/>
          <w:b/>
          <w:bCs/>
          <w:color w:val="23114C"/>
          <w:szCs w:val="24"/>
        </w:rPr>
      </w:pPr>
    </w:p>
    <w:p w:rsidR="006A190B" w:rsidP="006A190B" w:rsidRDefault="006A190B" w14:paraId="097A2C67" w14:textId="74621DDB">
      <w:pPr>
        <w:pStyle w:val="Kop3"/>
      </w:pPr>
      <w:r w:rsidRPr="006A190B">
        <w:t>Kan dit onderzoek tot concrete verbeteringen leiden?</w:t>
      </w:r>
    </w:p>
    <w:p w:rsidR="006A190B" w:rsidP="006A190B" w:rsidRDefault="006A190B" w14:paraId="0CBC9315" w14:textId="77777777">
      <w:r>
        <w:t>Leg uit waarom wel of niet.</w:t>
      </w:r>
    </w:p>
    <w:p w:rsidR="006A190B" w:rsidP="006A190B" w:rsidRDefault="006A190B" w14:paraId="3963450D" w14:textId="77777777">
      <w:r>
        <w:t>1. Is het niet te algemeen of te theoretisch?</w:t>
      </w:r>
    </w:p>
    <w:p w:rsidR="006A190B" w:rsidP="006A190B" w:rsidRDefault="006A190B" w14:paraId="460D1F86" w14:textId="305CD4F2">
      <w:r>
        <w:t>2. is het uitvoerbaar in de komende maanden?</w:t>
      </w:r>
    </w:p>
    <w:p w:rsidR="006A190B" w:rsidP="006A190B" w:rsidRDefault="006A190B" w14:paraId="44203F1D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4B34BB8F" w14:textId="77777777">
        <w:trPr>
          <w:trHeight w:val="968"/>
        </w:trPr>
        <w:tc>
          <w:tcPr>
            <w:tcW w:w="10456" w:type="dxa"/>
          </w:tcPr>
          <w:p w:rsidR="006A190B" w:rsidP="006A190B" w:rsidRDefault="006A190B" w14:paraId="1585DB24" w14:textId="77777777"/>
        </w:tc>
      </w:tr>
    </w:tbl>
    <w:p w:rsidR="006A190B" w:rsidP="006A190B" w:rsidRDefault="006A190B" w14:paraId="4ADCF292" w14:textId="77777777"/>
    <w:p w:rsidR="006A190B" w:rsidP="006A190B" w:rsidRDefault="006A190B" w14:paraId="51F9F40B" w14:textId="77777777">
      <w:pPr>
        <w:pStyle w:val="Kop3"/>
      </w:pPr>
    </w:p>
    <w:p w:rsidR="006A190B" w:rsidP="006A190B" w:rsidRDefault="006A190B" w14:paraId="07062D8F" w14:textId="78F427CB">
      <w:pPr>
        <w:pStyle w:val="Kop3"/>
      </w:pPr>
      <w:r w:rsidRPr="006A190B">
        <w:t>Worden alle begrippen en termen duidelijk geïntroduceerd?</w:t>
      </w:r>
    </w:p>
    <w:p w:rsidR="006A190B" w:rsidP="006A190B" w:rsidRDefault="006A190B" w14:paraId="0ED28DA8" w14:textId="77777777">
      <w:r>
        <w:t>Zijn er termen of afkortingen die je misschien niet snapt die wel gebruikt worden? Behoeve die geïntroduceerd te worden in het theoretisch kader?</w:t>
      </w:r>
    </w:p>
    <w:p w:rsidR="006A190B" w:rsidP="006A190B" w:rsidRDefault="006A190B" w14:paraId="3E912652" w14:textId="77777777"/>
    <w:p w:rsidR="006A190B" w:rsidP="006A190B" w:rsidRDefault="006A190B" w14:paraId="47C35520" w14:textId="6177EBC8">
      <w:r>
        <w:t>Is er een theoretisch kader? Wat vind je hier goed aan en wat vind je beter kunnen. Wees concreet!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3C1E805B" w14:textId="77777777">
        <w:trPr>
          <w:trHeight w:val="1181"/>
        </w:trPr>
        <w:tc>
          <w:tcPr>
            <w:tcW w:w="10456" w:type="dxa"/>
          </w:tcPr>
          <w:p w:rsidR="006A190B" w:rsidP="006A190B" w:rsidRDefault="006A190B" w14:paraId="0D16BB5C" w14:textId="77777777"/>
        </w:tc>
      </w:tr>
    </w:tbl>
    <w:p w:rsidRPr="006A190B" w:rsidR="006A190B" w:rsidP="006A190B" w:rsidRDefault="006A190B" w14:paraId="3D0FDDD0" w14:textId="77777777"/>
    <w:sectPr w:rsidRPr="006A190B" w:rsidR="006A190B" w:rsidSect="00D7388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orient="portrait" w:code="9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023A" w:rsidP="00EA710D" w:rsidRDefault="0007023A" w14:paraId="39374F28" w14:textId="77777777">
      <w:r>
        <w:separator/>
      </w:r>
    </w:p>
  </w:endnote>
  <w:endnote w:type="continuationSeparator" w:id="0">
    <w:p w:rsidR="0007023A" w:rsidP="00EA710D" w:rsidRDefault="0007023A" w14:paraId="710E1E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d Pro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Light">
    <w:altName w:val="Arial"/>
    <w:panose1 w:val="020B0604020202020204"/>
    <w:charset w:val="01"/>
    <w:family w:val="roman"/>
    <w:pitch w:val="variable"/>
  </w:font>
  <w:font w:name="Myriad Pro Black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yriadPro-Ligh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02CF" w:rsidP="00753743" w:rsidRDefault="001002CF" w14:paraId="71B6A6AB" w14:textId="77777777">
    <w:pPr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 w:rsidR="005C17B7">
      <w:rPr>
        <w:noProof/>
      </w:rPr>
      <w:t>1</w:t>
    </w:r>
    <w:r>
      <w:fldChar w:fldCharType="end"/>
    </w:r>
    <w:r>
      <w:t xml:space="preserve"> van </w:t>
    </w:r>
    <w:r>
      <w:fldChar w:fldCharType="begin"/>
    </w:r>
    <w:r>
      <w:instrText> NUMPAGES  \* MERGEFORMAT </w:instrText>
    </w:r>
    <w:r>
      <w:fldChar w:fldCharType="separate"/>
    </w:r>
    <w:r w:rsidR="00333F4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80F25" w:rsidR="00D7388E" w:rsidP="00D7388E" w:rsidRDefault="0007023A" w14:paraId="2E399EF0" w14:textId="77777777">
    <w:pPr>
      <w:jc w:val="center"/>
      <w:rPr>
        <w:rFonts w:cs="MyriadPro-Light"/>
        <w:sz w:val="14"/>
        <w:szCs w:val="14"/>
      </w:rPr>
    </w:pPr>
    <w:r>
      <w:rPr>
        <w:rFonts w:cs="MyriadPro-Light"/>
        <w:noProof/>
        <w:sz w:val="14"/>
        <w:szCs w:val="14"/>
      </w:rPr>
      <w:pict w14:anchorId="578262F9">
        <v:rect id="_x0000_i1025" style="width:523.3pt;height:1pt;mso-width-percent:0;mso-height-percent:0;mso-width-percent:0;mso-height-percent:0" alt="" o:hr="t" o:hrstd="t" o:hrnoshade="t" o:hralign="center" fillcolor="black [3213]" stroked="f"/>
      </w:pict>
    </w:r>
  </w:p>
  <w:p w:rsidRPr="006A190B" w:rsidR="00D7388E" w:rsidP="006A190B" w:rsidRDefault="00D7388E" w14:paraId="711A8011" w14:textId="58ADC36F">
    <w:pPr>
      <w:jc w:val="center"/>
      <w:rPr>
        <w:rFonts w:cs="MyriadPro-Light"/>
        <w:noProof/>
        <w:sz w:val="14"/>
        <w:szCs w:val="14"/>
      </w:rPr>
    </w:pPr>
    <w:r w:rsidRPr="00E80F25">
      <w:rPr>
        <w:rFonts w:cs="MyriadPro-Light"/>
        <w:sz w:val="14"/>
        <w:szCs w:val="14"/>
      </w:rPr>
      <w:t>Hogeschool Leiden</w:t>
    </w:r>
    <w:r>
      <w:rPr>
        <w:rFonts w:cs="MyriadPro-Light"/>
        <w:sz w:val="14"/>
        <w:szCs w:val="14"/>
      </w:rPr>
      <w:t xml:space="preserve"> - Opleiding Informatica</w:t>
    </w:r>
    <w:r>
      <w:rPr>
        <w:rFonts w:cs="MyriadPro-Light"/>
        <w:sz w:val="14"/>
        <w:szCs w:val="14"/>
      </w:rPr>
      <w:ptab w:alignment="center" w:relativeTo="margin" w:leader="none"/>
    </w:r>
    <w:r w:rsidR="003D1C22">
      <w:rPr>
        <w:rFonts w:cs="MyriadPro-Light"/>
        <w:sz w:val="14"/>
        <w:szCs w:val="14"/>
      </w:rPr>
      <w:fldChar w:fldCharType="begin"/>
    </w:r>
    <w:r w:rsidR="003D1C22">
      <w:rPr>
        <w:rFonts w:cs="MyriadPro-Light"/>
        <w:sz w:val="14"/>
        <w:szCs w:val="14"/>
      </w:rPr>
      <w:instrText xml:space="preserve"> FILENAME   \* MERGEFORMAT </w:instrText>
    </w:r>
    <w:r w:rsidR="003D1C22">
      <w:rPr>
        <w:rFonts w:cs="MyriadPro-Light"/>
        <w:sz w:val="14"/>
        <w:szCs w:val="14"/>
      </w:rPr>
      <w:fldChar w:fldCharType="separate"/>
    </w:r>
    <w:r w:rsidR="00470246">
      <w:rPr>
        <w:rFonts w:cs="MyriadPro-Light"/>
        <w:noProof/>
        <w:sz w:val="14"/>
        <w:szCs w:val="14"/>
      </w:rPr>
      <w:t>Document2</w:t>
    </w:r>
    <w:r w:rsidR="003D1C22">
      <w:rPr>
        <w:rFonts w:cs="MyriadPro-Light"/>
        <w:sz w:val="14"/>
        <w:szCs w:val="14"/>
      </w:rPr>
      <w:fldChar w:fldCharType="end"/>
    </w:r>
    <w:r w:rsidRPr="00E80F25">
      <w:rPr>
        <w:rFonts w:cs="MyriadPro-Light"/>
        <w:sz w:val="14"/>
        <w:szCs w:val="14"/>
      </w:rPr>
      <w:ptab w:alignment="right" w:relativeTo="margin" w:leader="none"/>
    </w:r>
    <w:r w:rsidRPr="00E80F25">
      <w:rPr>
        <w:sz w:val="14"/>
        <w:szCs w:val="14"/>
      </w:rPr>
      <w:t xml:space="preserve">pagina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PAGE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sz w:val="14"/>
        <w:szCs w:val="14"/>
      </w:rPr>
      <w:fldChar w:fldCharType="end"/>
    </w:r>
    <w:r w:rsidRPr="00E80F25">
      <w:rPr>
        <w:sz w:val="14"/>
        <w:szCs w:val="14"/>
      </w:rPr>
      <w:t xml:space="preserve"> van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NUMPAGES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noProof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002CF" w:rsidR="001002CF" w:rsidP="008D45C0" w:rsidRDefault="001002CF" w14:paraId="2A472755" w14:textId="77777777">
    <w:pPr>
      <w:pBdr>
        <w:bottom w:val="single" w:color="auto" w:sz="6" w:space="1"/>
      </w:pBdr>
      <w:rPr>
        <w:rFonts w:cs="MyriadPro-Light"/>
        <w:color w:val="23114C"/>
      </w:rPr>
    </w:pPr>
  </w:p>
  <w:p w:rsidRPr="001002CF" w:rsidR="00130B99" w:rsidP="00130B99" w:rsidRDefault="00520749" w14:paraId="06BCB79B" w14:textId="77777777">
    <w:pPr>
      <w:jc w:val="center"/>
      <w:rPr>
        <w:rFonts w:cs="MyriadPro-Light"/>
        <w:color w:val="23114C"/>
        <w:sz w:val="14"/>
      </w:rPr>
    </w:pPr>
    <w:r>
      <w:rPr>
        <w:sz w:val="14"/>
      </w:rPr>
      <w:t>Toetsmatrijs</w:t>
    </w:r>
    <w:r w:rsidRPr="001002CF" w:rsidR="00130B99">
      <w:rPr>
        <w:rFonts w:cs="MyriadPro-Light"/>
        <w:color w:val="23114C"/>
        <w:sz w:val="14"/>
      </w:rPr>
      <w:t xml:space="preserve"> - Opleiding Informatica</w:t>
    </w:r>
    <w:r w:rsidR="00130B99">
      <w:rPr>
        <w:rFonts w:cs="MyriadPro-Light"/>
        <w:color w:val="23114C"/>
        <w:sz w:val="14"/>
      </w:rPr>
      <w:t xml:space="preserve"> – Hogeschool Leiden</w:t>
    </w:r>
  </w:p>
  <w:p w:rsidRPr="001002CF" w:rsidR="001002CF" w:rsidP="001002CF" w:rsidRDefault="001002CF" w14:paraId="10DC72FA" w14:textId="77777777">
    <w:pPr>
      <w:pStyle w:val="Kop3"/>
      <w:rPr>
        <w:rFonts w:cs="MyriadPro-Light"/>
        <w:b w:val="0"/>
        <w:bCs w:val="0"/>
        <w:caps/>
        <w:color w:val="auto"/>
        <w:sz w:val="14"/>
        <w:szCs w:val="16"/>
      </w:rPr>
    </w:pP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>Laatst gewijzigd op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Laatst bewerkt door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>Pagina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Bestandsnaam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 xml:space="preserve"> 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</w:p>
  <w:p w:rsidRPr="001D4FFF" w:rsidR="001002CF" w:rsidP="001D4FFF" w:rsidRDefault="001002CF" w14:paraId="7433A71A" w14:textId="77777777">
    <w:pPr>
      <w:pBdr>
        <w:bottom w:val="single" w:color="auto" w:sz="6" w:space="1"/>
      </w:pBdr>
      <w:ind w:firstLine="357"/>
      <w:rPr>
        <w:rFonts w:ascii="Times New Roman" w:hAnsi="Times New Roman"/>
        <w:color w:val="23114C"/>
        <w:sz w:val="14"/>
      </w:rPr>
    </w:pPr>
    <w:r w:rsidRPr="001C2D43">
      <w:rPr>
        <w:sz w:val="14"/>
      </w:rPr>
      <w:tab/>
    </w:r>
    <w:r w:rsidRPr="001C2D43">
      <w:rPr>
        <w:sz w:val="14"/>
      </w:rPr>
      <w:tab/>
    </w:r>
    <w:r w:rsidRPr="001C2D43" w:rsidR="001C2D43">
      <w:rPr>
        <w:sz w:val="14"/>
      </w:rPr>
      <w:fldChar w:fldCharType="begin"/>
    </w:r>
    <w:r w:rsidRPr="001C2D43" w:rsidR="001C2D43">
      <w:rPr>
        <w:sz w:val="14"/>
      </w:rPr>
      <w:instrText xml:space="preserve"> SAVEDATE \@ "d MMMM y h:mm" \* MERGEFORMAT </w:instrText>
    </w:r>
    <w:r w:rsidRPr="001C2D43" w:rsidR="001C2D43">
      <w:rPr>
        <w:sz w:val="14"/>
      </w:rPr>
      <w:fldChar w:fldCharType="separate"/>
    </w:r>
    <w:r w:rsidR="00470246">
      <w:rPr>
        <w:noProof/>
        <w:sz w:val="14"/>
      </w:rPr>
      <w:t>0 XXX 00 0:00</w:t>
    </w:r>
    <w:r w:rsidRPr="001C2D43" w:rsidR="001C2D43">
      <w:rPr>
        <w:sz w:val="14"/>
      </w:rPr>
      <w:fldChar w:fldCharType="end"/>
    </w:r>
    <w:r w:rsidR="001C2D43">
      <w:rPr>
        <w:rFonts w:ascii="Times New Roman" w:hAnsi="Times New Roman"/>
        <w:color w:val="23114C"/>
        <w:sz w:val="14"/>
      </w:rPr>
      <w:tab/>
    </w:r>
    <w:r w:rsidR="002D46A6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LASTSAVEDBY </w:instrText>
    </w:r>
    <w:r w:rsidRPr="001002CF">
      <w:rPr>
        <w:sz w:val="14"/>
      </w:rPr>
      <w:fldChar w:fldCharType="end"/>
    </w:r>
    <w:r w:rsidRPr="001002CF">
      <w:rPr>
        <w:sz w:val="14"/>
      </w:rPr>
      <w:tab/>
    </w:r>
    <w:r w:rsidRPr="001002C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D4FFF" w:rsidR="001D4FFF">
      <w:rPr>
        <w:sz w:val="14"/>
      </w:rPr>
      <w:fldChar w:fldCharType="begin"/>
    </w:r>
    <w:r w:rsidRPr="001D4FFF" w:rsidR="001D4FFF">
      <w:rPr>
        <w:sz w:val="14"/>
      </w:rPr>
      <w:instrText xml:space="preserve"> PAGE  \* MERGEFORMAT </w:instrText>
    </w:r>
    <w:r w:rsidRPr="001D4FFF" w:rsidR="001D4FFF">
      <w:rPr>
        <w:sz w:val="14"/>
      </w:rPr>
      <w:fldChar w:fldCharType="separate"/>
    </w:r>
    <w:r w:rsidR="005C17B7">
      <w:rPr>
        <w:noProof/>
        <w:sz w:val="14"/>
      </w:rPr>
      <w:t>1</w:t>
    </w:r>
    <w:r w:rsidRPr="001D4FFF" w:rsidR="001D4FFF">
      <w:rPr>
        <w:sz w:val="14"/>
      </w:rPr>
      <w:fldChar w:fldCharType="end"/>
    </w:r>
    <w:r w:rsidRPr="001D4FFF" w:rsidR="001D4FFF">
      <w:rPr>
        <w:sz w:val="14"/>
      </w:rPr>
      <w:t xml:space="preserve"> van </w:t>
    </w:r>
    <w:r w:rsidRPr="001D4FFF" w:rsidR="001D4FFF">
      <w:rPr>
        <w:sz w:val="14"/>
      </w:rPr>
      <w:fldChar w:fldCharType="begin"/>
    </w:r>
    <w:r w:rsidRPr="001D4FFF" w:rsidR="001D4FFF">
      <w:rPr>
        <w:sz w:val="14"/>
      </w:rPr>
      <w:instrText xml:space="preserve"> NUMPAGES  \* MERGEFORMAT </w:instrText>
    </w:r>
    <w:r w:rsidRPr="001D4FFF" w:rsidR="001D4FFF">
      <w:rPr>
        <w:sz w:val="14"/>
      </w:rPr>
      <w:fldChar w:fldCharType="separate"/>
    </w:r>
    <w:r w:rsidR="00333F4A">
      <w:rPr>
        <w:noProof/>
        <w:sz w:val="14"/>
      </w:rPr>
      <w:t>1</w:t>
    </w:r>
    <w:r w:rsidRPr="001D4FFF" w:rsidR="001D4FFF">
      <w:rPr>
        <w:sz w:val="14"/>
      </w:rPr>
      <w:fldChar w:fldCharType="end"/>
    </w:r>
    <w:r w:rsidR="001D4FFF">
      <w:rPr>
        <w:sz w:val="14"/>
      </w:rPr>
      <w:tab/>
    </w:r>
    <w:r w:rsidR="001D4FFF">
      <w:rPr>
        <w:sz w:val="14"/>
      </w:rPr>
      <w:tab/>
    </w:r>
    <w:r w:rsidR="002D46A6">
      <w:rPr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FILENAME </w:instrText>
    </w:r>
    <w:r w:rsidRPr="001002CF">
      <w:rPr>
        <w:sz w:val="14"/>
        <w:lang w:eastAsia="en-US"/>
      </w:rPr>
      <w:fldChar w:fldCharType="separate"/>
    </w:r>
    <w:r w:rsidR="00470246">
      <w:rPr>
        <w:noProof/>
        <w:sz w:val="14"/>
      </w:rPr>
      <w:t>Document2</w:t>
    </w:r>
    <w:r w:rsidRPr="001002CF"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023A" w:rsidP="00EA710D" w:rsidRDefault="0007023A" w14:paraId="1B30C3B8" w14:textId="77777777">
      <w:r>
        <w:separator/>
      </w:r>
    </w:p>
  </w:footnote>
  <w:footnote w:type="continuationSeparator" w:id="0">
    <w:p w:rsidR="0007023A" w:rsidP="00EA710D" w:rsidRDefault="0007023A" w14:paraId="711766B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C242E1" w:rsidR="00D7388E" w:rsidP="00D7388E" w:rsidRDefault="00D7388E" w14:paraId="4BD57746" w14:textId="11DFC5E9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D8403EC" wp14:editId="7C97681F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0246">
      <w:rPr>
        <w:noProof/>
      </w:rPr>
      <w:t>Rubric peer feedback onderzoek</w:t>
    </w:r>
  </w:p>
  <w:p w:rsidRPr="00C242E1" w:rsidR="00D7388E" w:rsidP="00D7388E" w:rsidRDefault="00D7388E" w14:paraId="574D9B09" w14:textId="77777777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:rsidRPr="00C242E1" w:rsidR="00D7388E" w:rsidP="00D7388E" w:rsidRDefault="00D7388E" w14:paraId="5741839B" w14:textId="77777777">
    <w:pPr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C242E1" w:rsidR="001002CF" w:rsidP="00615F8D" w:rsidRDefault="001002CF" w14:paraId="1B060BF0" w14:textId="77777777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0657517D" wp14:editId="5EDDE46D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42E1">
      <w:rPr>
        <w:noProof/>
      </w:rPr>
      <w:t xml:space="preserve"> </w:t>
    </w:r>
    <w:r w:rsidR="009A466B">
      <w:rPr>
        <w:noProof/>
      </w:rPr>
      <w:t>Toetsmatrijs</w:t>
    </w:r>
    <w:r w:rsidRPr="00C242E1">
      <w:rPr>
        <w:noProof/>
      </w:rPr>
      <w:t xml:space="preserve"> </w:t>
    </w:r>
    <w:r>
      <w:rPr>
        <w:noProof/>
      </w:rPr>
      <w:t>&lt;modulecode&gt;</w:t>
    </w:r>
  </w:p>
  <w:p w:rsidRPr="00C242E1" w:rsidR="001002CF" w:rsidP="00B9616A" w:rsidRDefault="001002CF" w14:paraId="5204BF9E" w14:textId="77777777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:rsidRPr="00C242E1" w:rsidR="001002CF" w:rsidP="00EA710D" w:rsidRDefault="001002CF" w14:paraId="1B37EA8A" w14:textId="77777777">
    <w:pPr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7E1"/>
    <w:multiLevelType w:val="hybridMultilevel"/>
    <w:tmpl w:val="701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6C211D"/>
    <w:multiLevelType w:val="hybridMultilevel"/>
    <w:tmpl w:val="19E0F8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F21E29"/>
    <w:multiLevelType w:val="hybridMultilevel"/>
    <w:tmpl w:val="851616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E3282B"/>
    <w:multiLevelType w:val="hybridMultilevel"/>
    <w:tmpl w:val="4AEE05C2"/>
    <w:lvl w:ilvl="0" w:tplc="BBECDEAE">
      <w:start w:val="1"/>
      <w:numFmt w:val="decimal"/>
      <w:pStyle w:val="Opdracht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36F82"/>
    <w:multiLevelType w:val="multilevel"/>
    <w:tmpl w:val="5A340A8E"/>
    <w:lvl w:ilvl="0">
      <w:start w:val="1"/>
      <w:numFmt w:val="decima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B91D6E"/>
    <w:multiLevelType w:val="hybridMultilevel"/>
    <w:tmpl w:val="76E005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944FEB"/>
    <w:multiLevelType w:val="hybridMultilevel"/>
    <w:tmpl w:val="8E9CA2DC"/>
    <w:lvl w:ilvl="0" w:tplc="7E609AE8">
      <w:start w:val="6"/>
      <w:numFmt w:val="decimal"/>
      <w:pStyle w:val="Hoofdstuk"/>
      <w:lvlText w:val="Hoofdstuk %1:"/>
      <w:lvlJc w:val="left"/>
      <w:pPr>
        <w:ind w:left="502" w:hanging="360"/>
      </w:pPr>
      <w:rPr>
        <w:rFonts w:hint="default" w:ascii="Myriad Pro" w:hAnsi="Myriad Pro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23114C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30019" w:tentative="1">
      <w:start w:val="1"/>
      <w:numFmt w:val="lowerLetter"/>
      <w:lvlText w:val="%2."/>
      <w:lvlJc w:val="left"/>
      <w:pPr>
        <w:ind w:left="1222" w:hanging="360"/>
      </w:pPr>
    </w:lvl>
    <w:lvl w:ilvl="2" w:tplc="0413001B" w:tentative="1">
      <w:start w:val="1"/>
      <w:numFmt w:val="lowerRoman"/>
      <w:lvlText w:val="%3."/>
      <w:lvlJc w:val="right"/>
      <w:pPr>
        <w:ind w:left="1942" w:hanging="180"/>
      </w:pPr>
    </w:lvl>
    <w:lvl w:ilvl="3" w:tplc="0413000F" w:tentative="1">
      <w:start w:val="1"/>
      <w:numFmt w:val="decimal"/>
      <w:lvlText w:val="%4."/>
      <w:lvlJc w:val="left"/>
      <w:pPr>
        <w:ind w:left="2662" w:hanging="360"/>
      </w:pPr>
    </w:lvl>
    <w:lvl w:ilvl="4" w:tplc="04130019" w:tentative="1">
      <w:start w:val="1"/>
      <w:numFmt w:val="lowerLetter"/>
      <w:lvlText w:val="%5."/>
      <w:lvlJc w:val="left"/>
      <w:pPr>
        <w:ind w:left="3382" w:hanging="360"/>
      </w:pPr>
    </w:lvl>
    <w:lvl w:ilvl="5" w:tplc="0413001B" w:tentative="1">
      <w:start w:val="1"/>
      <w:numFmt w:val="lowerRoman"/>
      <w:lvlText w:val="%6."/>
      <w:lvlJc w:val="right"/>
      <w:pPr>
        <w:ind w:left="4102" w:hanging="180"/>
      </w:pPr>
    </w:lvl>
    <w:lvl w:ilvl="6" w:tplc="0413000F" w:tentative="1">
      <w:start w:val="1"/>
      <w:numFmt w:val="decimal"/>
      <w:lvlText w:val="%7."/>
      <w:lvlJc w:val="left"/>
      <w:pPr>
        <w:ind w:left="4822" w:hanging="360"/>
      </w:pPr>
    </w:lvl>
    <w:lvl w:ilvl="7" w:tplc="04130019" w:tentative="1">
      <w:start w:val="1"/>
      <w:numFmt w:val="lowerLetter"/>
      <w:lvlText w:val="%8."/>
      <w:lvlJc w:val="left"/>
      <w:pPr>
        <w:ind w:left="5542" w:hanging="360"/>
      </w:pPr>
    </w:lvl>
    <w:lvl w:ilvl="8" w:tplc="0413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E8348C2"/>
    <w:multiLevelType w:val="hybridMultilevel"/>
    <w:tmpl w:val="8B2CB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B3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0FD2EF8"/>
    <w:multiLevelType w:val="multilevel"/>
    <w:tmpl w:val="25E6325A"/>
    <w:lvl w:ilvl="0">
      <w:start w:val="1"/>
      <w:numFmt w:val="decimal"/>
      <w:pStyle w:val="VraagTite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2177A25"/>
    <w:multiLevelType w:val="hybridMultilevel"/>
    <w:tmpl w:val="DACC75DA"/>
    <w:lvl w:ilvl="0" w:tplc="B8EA96FE">
      <w:start w:val="1"/>
      <w:numFmt w:val="decimal"/>
      <w:pStyle w:val="Opsomnummers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C680A"/>
    <w:multiLevelType w:val="hybridMultilevel"/>
    <w:tmpl w:val="2C7CF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133E41"/>
    <w:multiLevelType w:val="hybridMultilevel"/>
    <w:tmpl w:val="E7D22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AA1936"/>
    <w:multiLevelType w:val="hybridMultilevel"/>
    <w:tmpl w:val="8E42F5EE"/>
    <w:lvl w:ilvl="0" w:tplc="1014176A">
      <w:start w:val="1"/>
      <w:numFmt w:val="bullet"/>
      <w:pStyle w:val="Annotatielijst"/>
      <w:lvlText w:val=""/>
      <w:lvlJc w:val="left"/>
      <w:pPr>
        <w:ind w:left="757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77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97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917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37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57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77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97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517" w:hanging="360"/>
      </w:pPr>
      <w:rPr>
        <w:rFonts w:hint="default" w:ascii="Wingdings" w:hAnsi="Wingdings"/>
      </w:rPr>
    </w:lvl>
  </w:abstractNum>
  <w:abstractNum w:abstractNumId="14" w15:restartNumberingAfterBreak="0">
    <w:nsid w:val="2FEF16EE"/>
    <w:multiLevelType w:val="hybridMultilevel"/>
    <w:tmpl w:val="1520ED7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365D1"/>
    <w:multiLevelType w:val="hybridMultilevel"/>
    <w:tmpl w:val="A934C72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993D9A"/>
    <w:multiLevelType w:val="hybridMultilevel"/>
    <w:tmpl w:val="8B2CB4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D0440"/>
    <w:multiLevelType w:val="hybridMultilevel"/>
    <w:tmpl w:val="7B90C2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244D91"/>
    <w:multiLevelType w:val="hybridMultilevel"/>
    <w:tmpl w:val="F92E1F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8307FD"/>
    <w:multiLevelType w:val="hybridMultilevel"/>
    <w:tmpl w:val="13B0AE38"/>
    <w:lvl w:ilvl="0" w:tplc="4984BC7E">
      <w:start w:val="1"/>
      <w:numFmt w:val="bullet"/>
      <w:pStyle w:val="Tip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0954D1"/>
    <w:multiLevelType w:val="hybridMultilevel"/>
    <w:tmpl w:val="0EF05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D6FA9"/>
    <w:multiLevelType w:val="multilevel"/>
    <w:tmpl w:val="CEC2887A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D4BB0"/>
    <w:multiLevelType w:val="hybridMultilevel"/>
    <w:tmpl w:val="F36AC03C"/>
    <w:lvl w:ilvl="0" w:tplc="EE3E719C">
      <w:start w:val="1"/>
      <w:numFmt w:val="bullet"/>
      <w:pStyle w:val="Vinkje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3D2269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26274"/>
    <w:multiLevelType w:val="hybridMultilevel"/>
    <w:tmpl w:val="B34CF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97521"/>
    <w:multiLevelType w:val="hybridMultilevel"/>
    <w:tmpl w:val="A60495C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38B0C5E"/>
    <w:multiLevelType w:val="hybridMultilevel"/>
    <w:tmpl w:val="74E297C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4E57305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4603D"/>
    <w:multiLevelType w:val="hybridMultilevel"/>
    <w:tmpl w:val="25D00A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C607E"/>
    <w:multiLevelType w:val="hybridMultilevel"/>
    <w:tmpl w:val="1916A9C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9872ADC"/>
    <w:multiLevelType w:val="hybridMultilevel"/>
    <w:tmpl w:val="6E845ED6"/>
    <w:lvl w:ilvl="0" w:tplc="98767348">
      <w:start w:val="1"/>
      <w:numFmt w:val="bullet"/>
      <w:pStyle w:val="Opsomming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BCE793E"/>
    <w:multiLevelType w:val="hybridMultilevel"/>
    <w:tmpl w:val="743817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AD1514"/>
    <w:multiLevelType w:val="multilevel"/>
    <w:tmpl w:val="DC32EA80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6B674C"/>
    <w:multiLevelType w:val="hybridMultilevel"/>
    <w:tmpl w:val="26A868E2"/>
    <w:lvl w:ilvl="0" w:tplc="3F284C20">
      <w:start w:val="1"/>
      <w:numFmt w:val="bullet"/>
      <w:pStyle w:val="Lijstaline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3E8F4C">
      <w:numFmt w:val="bullet"/>
      <w:lvlText w:val="-"/>
      <w:lvlJc w:val="left"/>
      <w:pPr>
        <w:ind w:left="1440" w:hanging="360"/>
      </w:pPr>
      <w:rPr>
        <w:rFonts w:hint="default" w:ascii="Calibri" w:hAnsi="Calibri" w:eastAsia="Calibri" w:cs="Times New Roman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A3F1B22"/>
    <w:multiLevelType w:val="hybridMultilevel"/>
    <w:tmpl w:val="B540F1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C4F44EA"/>
    <w:multiLevelType w:val="hybridMultilevel"/>
    <w:tmpl w:val="FCCCC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1932293">
    <w:abstractNumId w:val="30"/>
  </w:num>
  <w:num w:numId="2" w16cid:durableId="1709602597">
    <w:abstractNumId w:val="10"/>
  </w:num>
  <w:num w:numId="3" w16cid:durableId="601109498">
    <w:abstractNumId w:val="22"/>
  </w:num>
  <w:num w:numId="4" w16cid:durableId="1975942922">
    <w:abstractNumId w:val="19"/>
  </w:num>
  <w:num w:numId="5" w16cid:durableId="1532377240">
    <w:abstractNumId w:val="6"/>
  </w:num>
  <w:num w:numId="6" w16cid:durableId="470826500">
    <w:abstractNumId w:val="33"/>
  </w:num>
  <w:num w:numId="7" w16cid:durableId="505246487">
    <w:abstractNumId w:val="13"/>
  </w:num>
  <w:num w:numId="8" w16cid:durableId="1669284712">
    <w:abstractNumId w:val="26"/>
  </w:num>
  <w:num w:numId="9" w16cid:durableId="144398631">
    <w:abstractNumId w:val="29"/>
  </w:num>
  <w:num w:numId="10" w16cid:durableId="804083925">
    <w:abstractNumId w:val="25"/>
  </w:num>
  <w:num w:numId="11" w16cid:durableId="761531490">
    <w:abstractNumId w:val="28"/>
  </w:num>
  <w:num w:numId="12" w16cid:durableId="120848599">
    <w:abstractNumId w:val="15"/>
  </w:num>
  <w:num w:numId="13" w16cid:durableId="664165571">
    <w:abstractNumId w:val="34"/>
  </w:num>
  <w:num w:numId="14" w16cid:durableId="1220941317">
    <w:abstractNumId w:val="5"/>
  </w:num>
  <w:num w:numId="15" w16cid:durableId="1083257485">
    <w:abstractNumId w:val="18"/>
  </w:num>
  <w:num w:numId="16" w16cid:durableId="1526166215">
    <w:abstractNumId w:val="0"/>
  </w:num>
  <w:num w:numId="17" w16cid:durableId="126169970">
    <w:abstractNumId w:val="1"/>
  </w:num>
  <w:num w:numId="18" w16cid:durableId="66920362">
    <w:abstractNumId w:val="17"/>
  </w:num>
  <w:num w:numId="19" w16cid:durableId="1296376691">
    <w:abstractNumId w:val="35"/>
  </w:num>
  <w:num w:numId="20" w16cid:durableId="1699087464">
    <w:abstractNumId w:val="11"/>
  </w:num>
  <w:num w:numId="21" w16cid:durableId="1602570281">
    <w:abstractNumId w:val="2"/>
  </w:num>
  <w:num w:numId="22" w16cid:durableId="672414759">
    <w:abstractNumId w:val="12"/>
  </w:num>
  <w:num w:numId="23" w16cid:durableId="1755129043">
    <w:abstractNumId w:val="9"/>
  </w:num>
  <w:num w:numId="24" w16cid:durableId="227376393">
    <w:abstractNumId w:val="4"/>
  </w:num>
  <w:num w:numId="25" w16cid:durableId="1595213448">
    <w:abstractNumId w:val="3"/>
  </w:num>
  <w:num w:numId="26" w16cid:durableId="953828307">
    <w:abstractNumId w:val="20"/>
  </w:num>
  <w:num w:numId="27" w16cid:durableId="1875195243">
    <w:abstractNumId w:val="23"/>
  </w:num>
  <w:num w:numId="28" w16cid:durableId="706373447">
    <w:abstractNumId w:val="8"/>
  </w:num>
  <w:num w:numId="29" w16cid:durableId="373622024">
    <w:abstractNumId w:val="21"/>
  </w:num>
  <w:num w:numId="30" w16cid:durableId="1415857025">
    <w:abstractNumId w:val="27"/>
  </w:num>
  <w:num w:numId="31" w16cid:durableId="719090883">
    <w:abstractNumId w:val="24"/>
  </w:num>
  <w:num w:numId="32" w16cid:durableId="805926226">
    <w:abstractNumId w:val="32"/>
  </w:num>
  <w:num w:numId="33" w16cid:durableId="1960450306">
    <w:abstractNumId w:val="31"/>
  </w:num>
  <w:num w:numId="34" w16cid:durableId="1631596159">
    <w:abstractNumId w:val="14"/>
  </w:num>
  <w:num w:numId="35" w16cid:durableId="1625891238">
    <w:abstractNumId w:val="16"/>
  </w:num>
  <w:num w:numId="36" w16cid:durableId="1220748387">
    <w:abstractNumId w:val="7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9"/>
  <w:activeWritingStyle w:lang="nl-NL" w:vendorID="1" w:dllVersion="512" w:checkStyle="1" w:appName="MSWord"/>
  <w:attachedTemplate r:id="rId1"/>
  <w:trackRevisions w:val="false"/>
  <w:defaultTabStop w:val="357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 strokecolor="#c10077">
      <v:fill color="white"/>
      <v:stroke weight="1.5pt" color="#c100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46"/>
    <w:rsid w:val="00037B38"/>
    <w:rsid w:val="00055F1B"/>
    <w:rsid w:val="0007023A"/>
    <w:rsid w:val="00080BFE"/>
    <w:rsid w:val="0008191F"/>
    <w:rsid w:val="00084D3B"/>
    <w:rsid w:val="000924DB"/>
    <w:rsid w:val="000A698A"/>
    <w:rsid w:val="000D1D99"/>
    <w:rsid w:val="000D425B"/>
    <w:rsid w:val="000D45AC"/>
    <w:rsid w:val="000D69AE"/>
    <w:rsid w:val="000E19F8"/>
    <w:rsid w:val="000F363E"/>
    <w:rsid w:val="001002CF"/>
    <w:rsid w:val="00105910"/>
    <w:rsid w:val="00130B99"/>
    <w:rsid w:val="001860E1"/>
    <w:rsid w:val="001C2D43"/>
    <w:rsid w:val="001C30B4"/>
    <w:rsid w:val="001C6314"/>
    <w:rsid w:val="001C6F14"/>
    <w:rsid w:val="001D4FFF"/>
    <w:rsid w:val="001D5687"/>
    <w:rsid w:val="00224CBB"/>
    <w:rsid w:val="00230B14"/>
    <w:rsid w:val="002430E1"/>
    <w:rsid w:val="00254B33"/>
    <w:rsid w:val="00277388"/>
    <w:rsid w:val="002835C6"/>
    <w:rsid w:val="002847A5"/>
    <w:rsid w:val="002865EE"/>
    <w:rsid w:val="002A74E8"/>
    <w:rsid w:val="002D46A6"/>
    <w:rsid w:val="002E42C2"/>
    <w:rsid w:val="00325D2E"/>
    <w:rsid w:val="00333F4A"/>
    <w:rsid w:val="00354219"/>
    <w:rsid w:val="0039027F"/>
    <w:rsid w:val="003B3D50"/>
    <w:rsid w:val="003D1C22"/>
    <w:rsid w:val="003D64C8"/>
    <w:rsid w:val="0045252A"/>
    <w:rsid w:val="004678D7"/>
    <w:rsid w:val="00470246"/>
    <w:rsid w:val="00482A8A"/>
    <w:rsid w:val="00497DED"/>
    <w:rsid w:val="004C2C9F"/>
    <w:rsid w:val="004C3F77"/>
    <w:rsid w:val="004E0039"/>
    <w:rsid w:val="004F4F85"/>
    <w:rsid w:val="00502482"/>
    <w:rsid w:val="00515D5C"/>
    <w:rsid w:val="00520749"/>
    <w:rsid w:val="00546512"/>
    <w:rsid w:val="00557D48"/>
    <w:rsid w:val="005737DD"/>
    <w:rsid w:val="00576D41"/>
    <w:rsid w:val="005814F1"/>
    <w:rsid w:val="00594CBB"/>
    <w:rsid w:val="005A23A6"/>
    <w:rsid w:val="005B42A5"/>
    <w:rsid w:val="005B6262"/>
    <w:rsid w:val="005C17B7"/>
    <w:rsid w:val="005C787E"/>
    <w:rsid w:val="005D3D43"/>
    <w:rsid w:val="005E12CD"/>
    <w:rsid w:val="005E356C"/>
    <w:rsid w:val="00605B11"/>
    <w:rsid w:val="00615F8D"/>
    <w:rsid w:val="00646A38"/>
    <w:rsid w:val="00657738"/>
    <w:rsid w:val="00662BA9"/>
    <w:rsid w:val="00672C53"/>
    <w:rsid w:val="006807E2"/>
    <w:rsid w:val="0068384F"/>
    <w:rsid w:val="00694EF8"/>
    <w:rsid w:val="006A190B"/>
    <w:rsid w:val="006E6687"/>
    <w:rsid w:val="006F7421"/>
    <w:rsid w:val="00704789"/>
    <w:rsid w:val="0071551C"/>
    <w:rsid w:val="00753743"/>
    <w:rsid w:val="00785FFD"/>
    <w:rsid w:val="00793342"/>
    <w:rsid w:val="007A1595"/>
    <w:rsid w:val="007B031B"/>
    <w:rsid w:val="007B36B6"/>
    <w:rsid w:val="007C53C4"/>
    <w:rsid w:val="007D0B4A"/>
    <w:rsid w:val="008024BA"/>
    <w:rsid w:val="008043E4"/>
    <w:rsid w:val="00805980"/>
    <w:rsid w:val="0080614A"/>
    <w:rsid w:val="00813DD1"/>
    <w:rsid w:val="008151D3"/>
    <w:rsid w:val="00821382"/>
    <w:rsid w:val="0082781A"/>
    <w:rsid w:val="00833169"/>
    <w:rsid w:val="00843CE4"/>
    <w:rsid w:val="008531B3"/>
    <w:rsid w:val="00853959"/>
    <w:rsid w:val="008676B4"/>
    <w:rsid w:val="008771B0"/>
    <w:rsid w:val="0088425E"/>
    <w:rsid w:val="00884736"/>
    <w:rsid w:val="008920D4"/>
    <w:rsid w:val="00893A5B"/>
    <w:rsid w:val="008A1CA4"/>
    <w:rsid w:val="008B12F1"/>
    <w:rsid w:val="008D411C"/>
    <w:rsid w:val="008D45C0"/>
    <w:rsid w:val="008E59FB"/>
    <w:rsid w:val="00900182"/>
    <w:rsid w:val="00911302"/>
    <w:rsid w:val="009127F2"/>
    <w:rsid w:val="009351ED"/>
    <w:rsid w:val="00950DF5"/>
    <w:rsid w:val="009567C4"/>
    <w:rsid w:val="00960A97"/>
    <w:rsid w:val="00971188"/>
    <w:rsid w:val="0097189C"/>
    <w:rsid w:val="009A1142"/>
    <w:rsid w:val="009A466B"/>
    <w:rsid w:val="009B705D"/>
    <w:rsid w:val="009D0926"/>
    <w:rsid w:val="009E29DF"/>
    <w:rsid w:val="009F4B79"/>
    <w:rsid w:val="00A21CEB"/>
    <w:rsid w:val="00A47EB1"/>
    <w:rsid w:val="00A61169"/>
    <w:rsid w:val="00AA26D6"/>
    <w:rsid w:val="00AA3403"/>
    <w:rsid w:val="00AB0390"/>
    <w:rsid w:val="00AC3402"/>
    <w:rsid w:val="00AD0C07"/>
    <w:rsid w:val="00AD424B"/>
    <w:rsid w:val="00AD5800"/>
    <w:rsid w:val="00AE00EF"/>
    <w:rsid w:val="00AE65F5"/>
    <w:rsid w:val="00B10CF3"/>
    <w:rsid w:val="00B145DE"/>
    <w:rsid w:val="00B22E6B"/>
    <w:rsid w:val="00B27FA9"/>
    <w:rsid w:val="00B312A8"/>
    <w:rsid w:val="00B52EB6"/>
    <w:rsid w:val="00B5650D"/>
    <w:rsid w:val="00B56D9F"/>
    <w:rsid w:val="00B61AC1"/>
    <w:rsid w:val="00B64D12"/>
    <w:rsid w:val="00B754D0"/>
    <w:rsid w:val="00B958AF"/>
    <w:rsid w:val="00B9616A"/>
    <w:rsid w:val="00BA71F8"/>
    <w:rsid w:val="00BB3732"/>
    <w:rsid w:val="00BE69F2"/>
    <w:rsid w:val="00BF3D77"/>
    <w:rsid w:val="00BF514D"/>
    <w:rsid w:val="00C007D2"/>
    <w:rsid w:val="00C242E1"/>
    <w:rsid w:val="00C25985"/>
    <w:rsid w:val="00C558BA"/>
    <w:rsid w:val="00C7592C"/>
    <w:rsid w:val="00C9094C"/>
    <w:rsid w:val="00C90BF5"/>
    <w:rsid w:val="00CA1004"/>
    <w:rsid w:val="00CA2A3B"/>
    <w:rsid w:val="00CB4EA2"/>
    <w:rsid w:val="00CC1C8D"/>
    <w:rsid w:val="00CC4C23"/>
    <w:rsid w:val="00CC6270"/>
    <w:rsid w:val="00CE115D"/>
    <w:rsid w:val="00CE55ED"/>
    <w:rsid w:val="00D046E3"/>
    <w:rsid w:val="00D0589C"/>
    <w:rsid w:val="00D23F3E"/>
    <w:rsid w:val="00D25015"/>
    <w:rsid w:val="00D675DE"/>
    <w:rsid w:val="00D7352C"/>
    <w:rsid w:val="00D7388E"/>
    <w:rsid w:val="00D83FB1"/>
    <w:rsid w:val="00D95302"/>
    <w:rsid w:val="00DD23BB"/>
    <w:rsid w:val="00DF18FE"/>
    <w:rsid w:val="00DF4BE4"/>
    <w:rsid w:val="00DF57BF"/>
    <w:rsid w:val="00E14A22"/>
    <w:rsid w:val="00E1645B"/>
    <w:rsid w:val="00E20164"/>
    <w:rsid w:val="00E86C11"/>
    <w:rsid w:val="00E907F1"/>
    <w:rsid w:val="00EA53E6"/>
    <w:rsid w:val="00EA710D"/>
    <w:rsid w:val="00F13F4B"/>
    <w:rsid w:val="00F341C3"/>
    <w:rsid w:val="00F36456"/>
    <w:rsid w:val="00F419DE"/>
    <w:rsid w:val="00F41E2D"/>
    <w:rsid w:val="00F734E7"/>
    <w:rsid w:val="00F75FEC"/>
    <w:rsid w:val="00F76CAE"/>
    <w:rsid w:val="00F94A2B"/>
    <w:rsid w:val="00FB406E"/>
    <w:rsid w:val="00FD2475"/>
    <w:rsid w:val="00FF2126"/>
    <w:rsid w:val="625C99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color="#c10077">
      <v:fill color="white"/>
      <v:stroke weight="1.5pt" color="#c10077"/>
    </o:shapedefaults>
    <o:shapelayout v:ext="edit">
      <o:idmap v:ext="edit" data="2"/>
    </o:shapelayout>
  </w:shapeDefaults>
  <w:decimalSymbol w:val=","/>
  <w:listSeparator w:val=";"/>
  <w14:docId w14:val="3614F0A4"/>
  <w15:docId w15:val="{A9BCEA84-E95F-6443-AFF0-02D601A901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sz w:val="24"/>
        <w:szCs w:val="24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ard" w:default="1">
    <w:name w:val="Normal"/>
    <w:qFormat/>
    <w:rsid w:val="00EA710D"/>
    <w:pPr>
      <w:spacing w:after="20" w:line="276" w:lineRule="auto"/>
    </w:pPr>
    <w:rPr>
      <w:rFonts w:ascii="Verdana" w:hAnsi="Verdana"/>
      <w:sz w:val="18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8D411C"/>
    <w:pPr>
      <w:keepNext/>
      <w:keepLines/>
      <w:spacing w:before="240" w:after="0"/>
      <w:outlineLvl w:val="0"/>
    </w:pPr>
    <w:rPr>
      <w:rFonts w:eastAsia="Times New Roman"/>
      <w:b/>
      <w:bCs/>
      <w:color w:val="008385"/>
      <w:sz w:val="48"/>
      <w:szCs w:val="28"/>
    </w:rPr>
  </w:style>
  <w:style w:type="paragraph" w:styleId="Kop2">
    <w:name w:val="heading 2"/>
    <w:basedOn w:val="Standaard"/>
    <w:next w:val="Standaard"/>
    <w:link w:val="Kop2Char"/>
    <w:uiPriority w:val="9"/>
    <w:qFormat/>
    <w:rsid w:val="0008191F"/>
    <w:pPr>
      <w:keepNext/>
      <w:keepLines/>
      <w:spacing w:before="120" w:after="0"/>
      <w:outlineLvl w:val="1"/>
    </w:pPr>
    <w:rPr>
      <w:rFonts w:eastAsia="Times New Roman"/>
      <w:b/>
      <w:bCs/>
      <w:color w:val="23114C"/>
      <w:sz w:val="24"/>
      <w:szCs w:val="24"/>
    </w:rPr>
  </w:style>
  <w:style w:type="paragraph" w:styleId="Kop3">
    <w:name w:val="heading 3"/>
    <w:basedOn w:val="Kop2"/>
    <w:next w:val="Standaard"/>
    <w:link w:val="Kop3Char"/>
    <w:uiPriority w:val="9"/>
    <w:qFormat/>
    <w:rsid w:val="00D0589C"/>
    <w:pPr>
      <w:outlineLvl w:val="2"/>
    </w:pPr>
    <w:rPr>
      <w:sz w:val="1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274A7E"/>
    <w:pPr>
      <w:spacing w:after="300" w:line="240" w:lineRule="auto"/>
      <w:contextualSpacing/>
    </w:pPr>
    <w:rPr>
      <w:rFonts w:ascii="Myriad Pro Light" w:hAnsi="Myriad Pro Light" w:eastAsia="Times New Roman"/>
      <w:color w:val="23114C"/>
      <w:spacing w:val="5"/>
      <w:kern w:val="28"/>
      <w:sz w:val="44"/>
      <w:szCs w:val="44"/>
    </w:rPr>
  </w:style>
  <w:style w:type="character" w:styleId="TitelChar" w:customStyle="1">
    <w:name w:val="Titel Char"/>
    <w:link w:val="Titel"/>
    <w:uiPriority w:val="10"/>
    <w:rsid w:val="00274A7E"/>
    <w:rPr>
      <w:rFonts w:ascii="Myriad Pro Light" w:hAnsi="Myriad Pro Light" w:eastAsia="Times New Roman"/>
      <w:color w:val="23114C"/>
      <w:spacing w:val="5"/>
      <w:kern w:val="28"/>
      <w:sz w:val="44"/>
      <w:szCs w:val="44"/>
      <w:lang w:eastAsia="en-US"/>
    </w:rPr>
  </w:style>
  <w:style w:type="paragraph" w:styleId="Ondertitel">
    <w:name w:val="Subtitle"/>
    <w:basedOn w:val="Standaard"/>
    <w:next w:val="Standaard"/>
    <w:link w:val="OndertitelChar"/>
    <w:uiPriority w:val="11"/>
    <w:rsid w:val="00274A7E"/>
    <w:pPr>
      <w:numPr>
        <w:ilvl w:val="1"/>
      </w:numPr>
    </w:pPr>
    <w:rPr>
      <w:rFonts w:ascii="Myriad Pro Black" w:hAnsi="Myriad Pro Black" w:eastAsia="Times New Roman"/>
      <w:iCs/>
      <w:color w:val="EFDA1B"/>
      <w:spacing w:val="15"/>
      <w:szCs w:val="24"/>
    </w:rPr>
  </w:style>
  <w:style w:type="character" w:styleId="OndertitelChar" w:customStyle="1">
    <w:name w:val="Ondertitel Char"/>
    <w:link w:val="Ondertitel"/>
    <w:uiPriority w:val="11"/>
    <w:rsid w:val="00274A7E"/>
    <w:rPr>
      <w:rFonts w:ascii="Myriad Pro Black" w:hAnsi="Myriad Pro Black" w:eastAsia="Times New Roman"/>
      <w:iCs/>
      <w:color w:val="EFDA1B"/>
      <w:spacing w:val="15"/>
      <w:sz w:val="24"/>
      <w:szCs w:val="24"/>
      <w:lang w:eastAsia="en-US"/>
    </w:rPr>
  </w:style>
  <w:style w:type="character" w:styleId="Kop1Char" w:customStyle="1">
    <w:name w:val="Kop 1 Char"/>
    <w:link w:val="Kop1"/>
    <w:uiPriority w:val="9"/>
    <w:rsid w:val="008D411C"/>
    <w:rPr>
      <w:rFonts w:ascii="Verdana" w:hAnsi="Verdana" w:eastAsia="Times New Roman"/>
      <w:b/>
      <w:bCs/>
      <w:color w:val="008385"/>
      <w:sz w:val="48"/>
      <w:szCs w:val="28"/>
      <w:lang w:eastAsia="en-US"/>
    </w:rPr>
  </w:style>
  <w:style w:type="character" w:styleId="Kop2Char" w:customStyle="1">
    <w:name w:val="Kop 2 Char"/>
    <w:link w:val="Kop2"/>
    <w:uiPriority w:val="9"/>
    <w:rsid w:val="0008191F"/>
    <w:rPr>
      <w:rFonts w:ascii="Verdana" w:hAnsi="Verdana" w:eastAsia="Times New Roman"/>
      <w:b/>
      <w:bCs/>
      <w:color w:val="23114C"/>
      <w:sz w:val="24"/>
      <w:szCs w:val="24"/>
      <w:lang w:eastAsia="en-US"/>
    </w:rPr>
  </w:style>
  <w:style w:type="paragraph" w:styleId="Lijstalinea">
    <w:name w:val="List Paragraph"/>
    <w:basedOn w:val="Standaard"/>
    <w:uiPriority w:val="34"/>
    <w:qFormat/>
    <w:rsid w:val="004C5719"/>
    <w:pPr>
      <w:numPr>
        <w:numId w:val="6"/>
      </w:numPr>
      <w:tabs>
        <w:tab w:val="left" w:pos="284"/>
      </w:tabs>
      <w:spacing w:after="200"/>
      <w:ind w:left="284" w:hanging="218"/>
      <w:contextualSpacing/>
    </w:pPr>
  </w:style>
  <w:style w:type="paragraph" w:styleId="Normaalweb">
    <w:name w:val="Normal (Web)"/>
    <w:basedOn w:val="Standaard"/>
    <w:uiPriority w:val="99"/>
    <w:unhideWhenUsed/>
    <w:rsid w:val="007C2B7A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</w:rPr>
  </w:style>
  <w:style w:type="character" w:styleId="Kop3Char" w:customStyle="1">
    <w:name w:val="Kop 3 Char"/>
    <w:link w:val="Kop3"/>
    <w:uiPriority w:val="9"/>
    <w:rsid w:val="00D0589C"/>
    <w:rPr>
      <w:rFonts w:ascii="Verdana" w:hAnsi="Verdana" w:eastAsia="Times New Roman"/>
      <w:b/>
      <w:bCs/>
      <w:color w:val="23114C"/>
      <w:sz w:val="18"/>
    </w:rPr>
  </w:style>
  <w:style w:type="character" w:styleId="Hyperlink">
    <w:name w:val="Hyperlink"/>
    <w:uiPriority w:val="99"/>
    <w:unhideWhenUsed/>
    <w:rsid w:val="00151E27"/>
    <w:rPr>
      <w:color w:val="0000FF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styleId="KoptekstChar" w:customStyle="1">
    <w:name w:val="Koptekst Char"/>
    <w:link w:val="Koptekst"/>
    <w:uiPriority w:val="99"/>
    <w:rsid w:val="00C771BB"/>
    <w:rPr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styleId="VoettekstChar" w:customStyle="1">
    <w:name w:val="Voettekst Char"/>
    <w:link w:val="Voettekst"/>
    <w:uiPriority w:val="99"/>
    <w:rsid w:val="00C771BB"/>
    <w:rPr>
      <w:sz w:val="22"/>
      <w:szCs w:val="22"/>
      <w:lang w:eastAsia="en-US"/>
    </w:rPr>
  </w:style>
  <w:style w:type="character" w:styleId="HeaderChar1" w:customStyle="1">
    <w:name w:val="Header Char1"/>
    <w:uiPriority w:val="99"/>
    <w:semiHidden/>
    <w:rsid w:val="00C771BB"/>
    <w:rPr>
      <w:sz w:val="22"/>
      <w:szCs w:val="22"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A7047"/>
    <w:pPr>
      <w:spacing w:after="0" w:line="240" w:lineRule="auto"/>
    </w:pPr>
    <w:rPr>
      <w:rFonts w:ascii="Tahoma" w:hAnsi="Tahoma"/>
      <w:sz w:val="16"/>
      <w:szCs w:val="16"/>
    </w:rPr>
  </w:style>
  <w:style w:type="character" w:styleId="HeaderChar2" w:customStyle="1">
    <w:name w:val="Header Char2"/>
    <w:uiPriority w:val="99"/>
    <w:semiHidden/>
    <w:rsid w:val="00C771BB"/>
    <w:rPr>
      <w:sz w:val="22"/>
      <w:szCs w:val="22"/>
      <w:lang w:eastAsia="en-US"/>
    </w:rPr>
  </w:style>
  <w:style w:type="character" w:styleId="BallontekstChar" w:customStyle="1">
    <w:name w:val="Ballontekst Char"/>
    <w:link w:val="Ballontekst"/>
    <w:uiPriority w:val="99"/>
    <w:semiHidden/>
    <w:rsid w:val="009A7047"/>
    <w:rPr>
      <w:rFonts w:ascii="Tahoma" w:hAnsi="Tahoma" w:cs="Tahoma"/>
      <w:sz w:val="16"/>
      <w:szCs w:val="16"/>
      <w:lang w:eastAsia="en-US"/>
    </w:rPr>
  </w:style>
  <w:style w:type="paragraph" w:styleId="Opsomming" w:customStyle="1">
    <w:name w:val="Opsomming"/>
    <w:basedOn w:val="Standaard"/>
    <w:link w:val="OpsommingChar"/>
    <w:rsid w:val="0007193B"/>
    <w:pPr>
      <w:numPr>
        <w:numId w:val="1"/>
      </w:numPr>
      <w:spacing w:after="0"/>
    </w:pPr>
    <w:rPr>
      <w:sz w:val="20"/>
    </w:rPr>
  </w:style>
  <w:style w:type="character" w:styleId="GevolgdeHyperlink">
    <w:name w:val="FollowedHyperlink"/>
    <w:uiPriority w:val="99"/>
    <w:semiHidden/>
    <w:unhideWhenUsed/>
    <w:rsid w:val="00C422E8"/>
    <w:rPr>
      <w:color w:val="800080"/>
      <w:u w:val="single"/>
    </w:rPr>
  </w:style>
  <w:style w:type="table" w:styleId="Tabelraster">
    <w:name w:val="Table Grid"/>
    <w:basedOn w:val="Standaardtabel"/>
    <w:uiPriority w:val="59"/>
    <w:rsid w:val="001173C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Opsomkop" w:customStyle="1">
    <w:name w:val="Opsomkop"/>
    <w:basedOn w:val="Standaard"/>
    <w:next w:val="Opsomming"/>
    <w:link w:val="OpsomkopChar"/>
    <w:rsid w:val="0007193B"/>
    <w:pPr>
      <w:spacing w:after="0"/>
    </w:pPr>
    <w:rPr>
      <w:rFonts w:ascii="Calibri" w:hAnsi="Calibri"/>
      <w:sz w:val="22"/>
    </w:rPr>
  </w:style>
  <w:style w:type="paragraph" w:styleId="opsomgeld" w:customStyle="1">
    <w:name w:val="opsom geld"/>
    <w:basedOn w:val="Opsomming"/>
    <w:link w:val="opsomgeldChar"/>
    <w:rsid w:val="00A119FC"/>
    <w:pPr>
      <w:numPr>
        <w:numId w:val="0"/>
      </w:numPr>
      <w:tabs>
        <w:tab w:val="left" w:pos="0"/>
        <w:tab w:val="right" w:pos="993"/>
        <w:tab w:val="left" w:pos="1134"/>
      </w:tabs>
    </w:pPr>
  </w:style>
  <w:style w:type="character" w:styleId="OpsomkopChar" w:customStyle="1">
    <w:name w:val="Opsomkop Char"/>
    <w:link w:val="Opsomkop"/>
    <w:rsid w:val="0007193B"/>
    <w:rPr>
      <w:sz w:val="22"/>
      <w:szCs w:val="22"/>
      <w:lang w:eastAsia="en-US"/>
    </w:rPr>
  </w:style>
  <w:style w:type="paragraph" w:styleId="Naopsomming" w:customStyle="1">
    <w:name w:val="Na opsomming"/>
    <w:basedOn w:val="Standaard"/>
    <w:link w:val="NaopsommingChar"/>
    <w:rsid w:val="004159E6"/>
    <w:pPr>
      <w:spacing w:before="200"/>
    </w:pPr>
    <w:rPr>
      <w:rFonts w:ascii="Calibri" w:hAnsi="Calibri"/>
      <w:sz w:val="22"/>
    </w:rPr>
  </w:style>
  <w:style w:type="character" w:styleId="OpsommingChar" w:customStyle="1">
    <w:name w:val="Opsomming Char"/>
    <w:link w:val="Opsomming"/>
    <w:rsid w:val="0007193B"/>
    <w:rPr>
      <w:rFonts w:ascii="Myriad Pro" w:hAnsi="Myriad Pro"/>
      <w:szCs w:val="22"/>
      <w:lang w:eastAsia="en-US"/>
    </w:rPr>
  </w:style>
  <w:style w:type="character" w:styleId="opsomgeldChar" w:customStyle="1">
    <w:name w:val="opsom geld Char"/>
    <w:basedOn w:val="OpsommingChar"/>
    <w:link w:val="opsomgeld"/>
    <w:rsid w:val="0007193B"/>
    <w:rPr>
      <w:rFonts w:ascii="Myriad Pro" w:hAnsi="Myriad Pro"/>
      <w:szCs w:val="22"/>
      <w:lang w:eastAsia="en-US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13E6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NaopsommingChar" w:customStyle="1">
    <w:name w:val="Na opsomming Char"/>
    <w:link w:val="Naopsomming"/>
    <w:rsid w:val="004159E6"/>
    <w:rPr>
      <w:sz w:val="22"/>
      <w:szCs w:val="22"/>
      <w:lang w:eastAsia="en-US"/>
    </w:rPr>
  </w:style>
  <w:style w:type="character" w:styleId="TekstzonderopmaakChar" w:customStyle="1">
    <w:name w:val="Tekst zonder opmaak Char"/>
    <w:link w:val="Tekstzonderopmaak"/>
    <w:uiPriority w:val="99"/>
    <w:rsid w:val="00E13E61"/>
    <w:rPr>
      <w:rFonts w:ascii="Myriad Pro" w:hAnsi="Myriad Pro" w:eastAsia="Times New Roman"/>
      <w:sz w:val="24"/>
      <w:szCs w:val="24"/>
    </w:rPr>
  </w:style>
  <w:style w:type="paragraph" w:styleId="Heading1onnewpage" w:customStyle="1">
    <w:name w:val="Heading 1 on new page"/>
    <w:basedOn w:val="Kop1"/>
    <w:link w:val="Heading1onnewpageChar"/>
    <w:rsid w:val="00EF0563"/>
    <w:pPr>
      <w:spacing w:before="0"/>
    </w:pPr>
  </w:style>
  <w:style w:type="character" w:styleId="Verwijzingopmerking">
    <w:name w:val="annotation reference"/>
    <w:semiHidden/>
    <w:rsid w:val="00BB74DB"/>
    <w:rPr>
      <w:sz w:val="16"/>
      <w:szCs w:val="16"/>
    </w:rPr>
  </w:style>
  <w:style w:type="character" w:styleId="Heading1onnewpageChar" w:customStyle="1">
    <w:name w:val="Heading 1 on new page Char"/>
    <w:basedOn w:val="Kop1Char"/>
    <w:link w:val="Heading1onnewpage"/>
    <w:rsid w:val="00EF0563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paragraph" w:styleId="Tekstopmerking">
    <w:name w:val="annotation text"/>
    <w:basedOn w:val="Standaard"/>
    <w:link w:val="TekstopmerkingChar"/>
    <w:semiHidden/>
    <w:rsid w:val="00BB74DB"/>
    <w:rPr>
      <w:szCs w:val="20"/>
    </w:rPr>
  </w:style>
  <w:style w:type="paragraph" w:styleId="Onderwerpvanopmerking">
    <w:name w:val="annotation subject"/>
    <w:basedOn w:val="Tekstopmerking"/>
    <w:next w:val="Tekstopmerking"/>
    <w:semiHidden/>
    <w:rsid w:val="00BB74DB"/>
    <w:rPr>
      <w:b/>
      <w:bCs/>
    </w:rPr>
  </w:style>
  <w:style w:type="paragraph" w:styleId="Revisie">
    <w:name w:val="Revision"/>
    <w:hidden/>
    <w:uiPriority w:val="99"/>
    <w:semiHidden/>
    <w:rsid w:val="001E0D46"/>
    <w:rPr>
      <w:sz w:val="22"/>
      <w:szCs w:val="22"/>
      <w:lang w:eastAsia="en-US"/>
    </w:rPr>
  </w:style>
  <w:style w:type="paragraph" w:styleId="Opsominleiding" w:customStyle="1">
    <w:name w:val="Opsom inleiding"/>
    <w:basedOn w:val="Standaard"/>
    <w:next w:val="Opsomming"/>
    <w:link w:val="OpsominleidingChar"/>
    <w:rsid w:val="00703982"/>
    <w:pPr>
      <w:spacing w:after="0"/>
    </w:pPr>
    <w:rPr>
      <w:rFonts w:eastAsia="Times New Roman"/>
      <w:sz w:val="20"/>
    </w:rPr>
  </w:style>
  <w:style w:type="character" w:styleId="OpsominleidingChar" w:customStyle="1">
    <w:name w:val="Opsom inleiding Char"/>
    <w:link w:val="Opsominleiding"/>
    <w:rsid w:val="00703982"/>
    <w:rPr>
      <w:rFonts w:ascii="Myriad Pro" w:hAnsi="Myriad Pro" w:eastAsia="Times New Roman"/>
      <w:szCs w:val="22"/>
    </w:rPr>
  </w:style>
  <w:style w:type="paragraph" w:styleId="Opsomnummers" w:customStyle="1">
    <w:name w:val="Opsom nummers"/>
    <w:basedOn w:val="Standaard"/>
    <w:link w:val="OpsomnummersChar"/>
    <w:rsid w:val="00F80EE5"/>
    <w:pPr>
      <w:numPr>
        <w:numId w:val="2"/>
      </w:numPr>
      <w:spacing w:before="120"/>
      <w:ind w:left="357" w:hanging="357"/>
    </w:pPr>
    <w:rPr>
      <w:sz w:val="20"/>
    </w:rPr>
  </w:style>
  <w:style w:type="paragraph" w:styleId="Default" w:customStyle="1">
    <w:name w:val="Default"/>
    <w:rsid w:val="00286308"/>
    <w:pPr>
      <w:autoSpaceDE w:val="0"/>
      <w:autoSpaceDN w:val="0"/>
      <w:adjustRightInd w:val="0"/>
    </w:pPr>
    <w:rPr>
      <w:rFonts w:cs="Calibri"/>
      <w:color w:val="000000"/>
    </w:rPr>
  </w:style>
  <w:style w:type="character" w:styleId="OpsomnummersChar" w:customStyle="1">
    <w:name w:val="Opsom nummers Char"/>
    <w:link w:val="Opsomnummers"/>
    <w:rsid w:val="00F80EE5"/>
    <w:rPr>
      <w:rFonts w:ascii="Myriad Pro" w:hAnsi="Myriad Pro"/>
      <w:szCs w:val="22"/>
      <w:lang w:eastAsia="en-US"/>
    </w:rPr>
  </w:style>
  <w:style w:type="character" w:styleId="programma-code" w:customStyle="1">
    <w:name w:val="programma-code"/>
    <w:uiPriority w:val="1"/>
    <w:qFormat/>
    <w:rsid w:val="007F5493"/>
    <w:rPr>
      <w:rFonts w:ascii="Consolas" w:hAnsi="Consolas"/>
      <w:b/>
      <w:color w:val="C10077"/>
      <w:sz w:val="20"/>
      <w:szCs w:val="22"/>
    </w:rPr>
  </w:style>
  <w:style w:type="paragraph" w:styleId="Vinkje" w:customStyle="1">
    <w:name w:val="Vinkje"/>
    <w:basedOn w:val="Standaard"/>
    <w:qFormat/>
    <w:rsid w:val="00183D1E"/>
    <w:pPr>
      <w:numPr>
        <w:numId w:val="3"/>
      </w:numPr>
      <w:spacing w:line="240" w:lineRule="auto"/>
    </w:pPr>
  </w:style>
  <w:style w:type="paragraph" w:styleId="Opdracht" w:customStyle="1">
    <w:name w:val="Opdracht"/>
    <w:basedOn w:val="Kop2"/>
    <w:next w:val="Standaard"/>
    <w:qFormat/>
    <w:rsid w:val="006F7421"/>
    <w:pPr>
      <w:numPr>
        <w:numId w:val="25"/>
      </w:numPr>
      <w:tabs>
        <w:tab w:val="left" w:pos="1276"/>
      </w:tabs>
      <w:spacing w:before="240"/>
    </w:pPr>
    <w:rPr>
      <w:sz w:val="18"/>
    </w:rPr>
  </w:style>
  <w:style w:type="paragraph" w:styleId="Tip" w:customStyle="1">
    <w:name w:val="Tip"/>
    <w:basedOn w:val="Standaard"/>
    <w:qFormat/>
    <w:rsid w:val="00E75296"/>
    <w:pPr>
      <w:numPr>
        <w:numId w:val="4"/>
      </w:numPr>
      <w:tabs>
        <w:tab w:val="left" w:pos="284"/>
      </w:tabs>
      <w:ind w:left="284" w:hanging="284"/>
    </w:pPr>
  </w:style>
  <w:style w:type="paragraph" w:styleId="Hoofdstuk" w:customStyle="1">
    <w:name w:val="Hoofdstuk"/>
    <w:basedOn w:val="Kop1"/>
    <w:next w:val="Standaard"/>
    <w:link w:val="HoofdstukChar"/>
    <w:qFormat/>
    <w:rsid w:val="00A65986"/>
    <w:pPr>
      <w:pageBreakBefore/>
      <w:numPr>
        <w:numId w:val="5"/>
      </w:numPr>
      <w:tabs>
        <w:tab w:val="left" w:pos="1701"/>
      </w:tabs>
      <w:ind w:left="567" w:hanging="567"/>
    </w:pPr>
  </w:style>
  <w:style w:type="paragraph" w:styleId="Hoofdstuknopage" w:customStyle="1">
    <w:name w:val="Hoofdstuk no page"/>
    <w:basedOn w:val="Hoofdstuk"/>
    <w:next w:val="Standaard"/>
    <w:link w:val="HoofdstuknopageChar"/>
    <w:qFormat/>
    <w:rsid w:val="00BC432F"/>
    <w:pPr>
      <w:pageBreakBefore w:val="0"/>
      <w:ind w:left="1701" w:hanging="1701"/>
    </w:pPr>
  </w:style>
  <w:style w:type="character" w:styleId="Aandacht" w:customStyle="1">
    <w:name w:val="Aandacht"/>
    <w:uiPriority w:val="1"/>
    <w:qFormat/>
    <w:rsid w:val="003A7FAC"/>
    <w:rPr>
      <w:bdr w:val="none" w:color="auto" w:sz="0" w:space="0"/>
      <w:shd w:val="clear" w:color="auto" w:fill="FFFF00"/>
      <w:lang w:val="en-US"/>
    </w:rPr>
  </w:style>
  <w:style w:type="character" w:styleId="HoofdstukChar" w:customStyle="1">
    <w:name w:val="Hoofdstuk Char"/>
    <w:link w:val="Hoofdstuk"/>
    <w:rsid w:val="00A65986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character" w:styleId="HoofdstuknopageChar" w:customStyle="1">
    <w:name w:val="Hoofdstuk no page Char"/>
    <w:link w:val="Hoofdstuknopage"/>
    <w:rsid w:val="00BC432F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paragraph" w:styleId="Style1" w:customStyle="1">
    <w:name w:val="Style 1"/>
    <w:basedOn w:val="Standaard"/>
    <w:rsid w:val="003A7FAC"/>
    <w:pPr>
      <w:widowControl w:val="0"/>
      <w:spacing w:after="0" w:line="216" w:lineRule="atLeast"/>
      <w:ind w:left="252"/>
    </w:pPr>
    <w:rPr>
      <w:rFonts w:ascii="Times New Roman" w:hAnsi="Times New Roman" w:eastAsia="Times New Roman"/>
      <w:color w:val="000000"/>
      <w:szCs w:val="20"/>
    </w:rPr>
  </w:style>
  <w:style w:type="paragraph" w:styleId="Titel1" w:customStyle="1">
    <w:name w:val="Titel1"/>
    <w:basedOn w:val="Standaard"/>
    <w:rsid w:val="003A7FAC"/>
    <w:pPr>
      <w:pBdr>
        <w:top w:val="single" w:color="auto" w:sz="4" w:space="1"/>
        <w:bottom w:val="single" w:color="auto" w:sz="4" w:space="1"/>
      </w:pBdr>
      <w:spacing w:after="200"/>
    </w:pPr>
    <w:rPr>
      <w:rFonts w:ascii="Calibri" w:hAnsi="Calibri" w:eastAsia="Times New Roman"/>
      <w:sz w:val="28"/>
      <w:szCs w:val="20"/>
    </w:rPr>
  </w:style>
  <w:style w:type="character" w:styleId="Toelichting" w:customStyle="1">
    <w:name w:val="Toelichting"/>
    <w:rsid w:val="003A7FAC"/>
    <w:rPr>
      <w:sz w:val="16"/>
    </w:rPr>
  </w:style>
  <w:style w:type="paragraph" w:styleId="Subkopje" w:customStyle="1">
    <w:name w:val="Subkopje"/>
    <w:basedOn w:val="Standaard"/>
    <w:link w:val="SubkopjeChar"/>
    <w:rsid w:val="003332DB"/>
    <w:pPr>
      <w:spacing w:after="0"/>
    </w:pPr>
    <w:rPr>
      <w:rFonts w:ascii="Calibri" w:hAnsi="Calibri" w:eastAsia="Times New Roman"/>
      <w:b/>
      <w:bCs/>
      <w:color w:val="23114C"/>
      <w:szCs w:val="20"/>
    </w:rPr>
  </w:style>
  <w:style w:type="character" w:styleId="Begrip" w:customStyle="1">
    <w:name w:val="Begrip"/>
    <w:rsid w:val="003A7FAC"/>
    <w:rPr>
      <w:i/>
      <w:iCs/>
    </w:rPr>
  </w:style>
  <w:style w:type="character" w:styleId="Code" w:customStyle="1">
    <w:name w:val="Code"/>
    <w:rsid w:val="003A7FAC"/>
    <w:rPr>
      <w:rFonts w:ascii="Consolas" w:hAnsi="Consolas"/>
      <w:sz w:val="18"/>
    </w:rPr>
  </w:style>
  <w:style w:type="paragraph" w:styleId="Style4" w:customStyle="1">
    <w:name w:val="Style 4"/>
    <w:basedOn w:val="Standaard"/>
    <w:rsid w:val="003A7FAC"/>
    <w:pPr>
      <w:widowControl w:val="0"/>
      <w:spacing w:after="0" w:line="360" w:lineRule="auto"/>
      <w:ind w:left="36"/>
    </w:pPr>
    <w:rPr>
      <w:rFonts w:ascii="Times New Roman" w:hAnsi="Times New Roman" w:eastAsia="Times New Roman"/>
      <w:color w:val="000000"/>
      <w:szCs w:val="20"/>
    </w:rPr>
  </w:style>
  <w:style w:type="paragraph" w:styleId="Style5" w:customStyle="1">
    <w:name w:val="Style 5"/>
    <w:basedOn w:val="Standaard"/>
    <w:rsid w:val="003A7FAC"/>
    <w:pPr>
      <w:widowControl w:val="0"/>
      <w:spacing w:after="576" w:line="240" w:lineRule="auto"/>
      <w:ind w:left="72"/>
    </w:pPr>
    <w:rPr>
      <w:rFonts w:ascii="Times New Roman" w:hAnsi="Times New Roman" w:eastAsia="Times New Roman"/>
      <w:color w:val="000000"/>
      <w:szCs w:val="20"/>
    </w:rPr>
  </w:style>
  <w:style w:type="character" w:styleId="StyleCodeLatinBody11pt" w:customStyle="1">
    <w:name w:val="Style Code + (Latin) +Body 11 pt"/>
    <w:rsid w:val="003A7FAC"/>
    <w:rPr>
      <w:rFonts w:ascii="Consolas" w:hAnsi="Consolas"/>
      <w:sz w:val="20"/>
    </w:rPr>
  </w:style>
  <w:style w:type="paragraph" w:styleId="Codefragment" w:customStyle="1">
    <w:name w:val="Codefragment"/>
    <w:basedOn w:val="Standaard"/>
    <w:qFormat/>
    <w:rsid w:val="00BF514D"/>
    <w:pPr>
      <w:spacing w:after="0"/>
    </w:pPr>
    <w:rPr>
      <w:rFonts w:ascii="Courier" w:hAnsi="Courier"/>
    </w:rPr>
  </w:style>
  <w:style w:type="paragraph" w:styleId="Style6" w:customStyle="1">
    <w:name w:val="Style 6"/>
    <w:basedOn w:val="Standaard"/>
    <w:rsid w:val="003A7FAC"/>
    <w:pPr>
      <w:widowControl w:val="0"/>
      <w:tabs>
        <w:tab w:val="left" w:pos="3636"/>
      </w:tabs>
      <w:spacing w:after="0" w:line="240" w:lineRule="auto"/>
      <w:ind w:left="540"/>
    </w:pPr>
    <w:rPr>
      <w:rFonts w:ascii="Times New Roman" w:hAnsi="Times New Roman" w:eastAsia="Times New Roman"/>
      <w:color w:val="000000"/>
      <w:szCs w:val="20"/>
    </w:rPr>
  </w:style>
  <w:style w:type="paragraph" w:styleId="Style2" w:customStyle="1">
    <w:name w:val="Style 2"/>
    <w:basedOn w:val="Standaard"/>
    <w:rsid w:val="003A7FAC"/>
    <w:pPr>
      <w:widowControl w:val="0"/>
      <w:spacing w:after="0" w:line="240" w:lineRule="exact"/>
      <w:ind w:left="72" w:right="144"/>
    </w:pPr>
    <w:rPr>
      <w:rFonts w:ascii="Times New Roman" w:hAnsi="Times New Roman" w:eastAsia="Times New Roman"/>
      <w:color w:val="000000"/>
      <w:szCs w:val="20"/>
    </w:rPr>
  </w:style>
  <w:style w:type="paragraph" w:styleId="Style7" w:customStyle="1">
    <w:name w:val="Style 7"/>
    <w:basedOn w:val="Standaard"/>
    <w:rsid w:val="003A7FAC"/>
    <w:pPr>
      <w:widowControl w:val="0"/>
      <w:spacing w:after="0" w:line="216" w:lineRule="atLeast"/>
      <w:ind w:left="936"/>
    </w:pPr>
    <w:rPr>
      <w:rFonts w:ascii="Times New Roman" w:hAnsi="Times New Roman" w:eastAsia="Times New Roman"/>
      <w:color w:val="000000"/>
      <w:szCs w:val="20"/>
    </w:rPr>
  </w:style>
  <w:style w:type="paragraph" w:styleId="Kleincodefragment" w:customStyle="1">
    <w:name w:val="Klein codefragment"/>
    <w:basedOn w:val="Codefragment"/>
    <w:rsid w:val="003A7FAC"/>
    <w:pPr>
      <w:ind w:left="567"/>
    </w:pPr>
    <w:rPr>
      <w:rFonts w:eastAsia="Times New Roman"/>
      <w:szCs w:val="20"/>
    </w:rPr>
  </w:style>
  <w:style w:type="paragraph" w:styleId="Kopje" w:customStyle="1">
    <w:name w:val="Kopje"/>
    <w:basedOn w:val="Subkopje"/>
    <w:link w:val="KopjeChar"/>
    <w:qFormat/>
    <w:rsid w:val="008D411C"/>
    <w:rPr>
      <w:rFonts w:ascii="Verdana" w:hAnsi="Verdana"/>
      <w:color w:val="008385"/>
      <w:sz w:val="48"/>
      <w:szCs w:val="48"/>
    </w:rPr>
  </w:style>
  <w:style w:type="character" w:styleId="SubkopjeChar" w:customStyle="1">
    <w:name w:val="Subkopje Char"/>
    <w:link w:val="Subkopje"/>
    <w:rsid w:val="003332DB"/>
    <w:rPr>
      <w:rFonts w:eastAsia="Times New Roman"/>
      <w:b/>
      <w:bCs/>
      <w:color w:val="23114C"/>
      <w:sz w:val="24"/>
      <w:lang w:eastAsia="en-US"/>
    </w:rPr>
  </w:style>
  <w:style w:type="character" w:styleId="KopjeChar" w:customStyle="1">
    <w:name w:val="Kopje Char"/>
    <w:link w:val="Kopje"/>
    <w:rsid w:val="008D411C"/>
    <w:rPr>
      <w:rFonts w:ascii="Verdana" w:hAnsi="Verdana" w:eastAsia="Times New Roman"/>
      <w:b/>
      <w:bCs/>
      <w:color w:val="008385"/>
      <w:sz w:val="48"/>
      <w:szCs w:val="48"/>
      <w:lang w:eastAsia="en-US"/>
    </w:rPr>
  </w:style>
  <w:style w:type="paragraph" w:styleId="Onderwerp" w:customStyle="1">
    <w:name w:val="Onderwerp"/>
    <w:basedOn w:val="Kop2"/>
    <w:link w:val="OnderwerpChar"/>
    <w:qFormat/>
    <w:rsid w:val="003A7FAC"/>
    <w:pPr>
      <w:pBdr>
        <w:top w:val="single" w:color="23114C" w:sz="12" w:space="5"/>
        <w:bottom w:val="single" w:color="23114C" w:sz="12" w:space="1"/>
      </w:pBdr>
      <w:spacing w:after="120"/>
    </w:pPr>
    <w:rPr>
      <w:sz w:val="28"/>
    </w:rPr>
  </w:style>
  <w:style w:type="paragraph" w:styleId="Annotatie" w:customStyle="1">
    <w:name w:val="Annotatie"/>
    <w:basedOn w:val="Standaard"/>
    <w:link w:val="AnnotatieChar"/>
    <w:qFormat/>
    <w:rsid w:val="00224ACF"/>
    <w:pPr>
      <w:spacing w:after="0"/>
    </w:pPr>
    <w:rPr>
      <w:rFonts w:ascii="Comic Sans MS" w:hAnsi="Comic Sans MS"/>
      <w:sz w:val="16"/>
      <w:szCs w:val="16"/>
    </w:rPr>
  </w:style>
  <w:style w:type="character" w:styleId="OnderwerpChar" w:customStyle="1">
    <w:name w:val="Onderwerp Char"/>
    <w:link w:val="Onderwerp"/>
    <w:rsid w:val="003A7FAC"/>
    <w:rPr>
      <w:rFonts w:ascii="Myriad Pro Light" w:hAnsi="Myriad Pro Light" w:eastAsia="Times New Roman"/>
      <w:b/>
      <w:bCs/>
      <w:color w:val="23114C"/>
      <w:sz w:val="28"/>
      <w:szCs w:val="24"/>
      <w:lang w:eastAsia="en-US"/>
    </w:rPr>
  </w:style>
  <w:style w:type="paragraph" w:styleId="Annotatielijst" w:customStyle="1">
    <w:name w:val="Annotatie lijst"/>
    <w:basedOn w:val="Standaard"/>
    <w:link w:val="AnnotatielijstChar"/>
    <w:qFormat/>
    <w:rsid w:val="00224ACF"/>
    <w:pPr>
      <w:numPr>
        <w:numId w:val="7"/>
      </w:numPr>
      <w:spacing w:after="0"/>
    </w:pPr>
    <w:rPr>
      <w:rFonts w:ascii="Comic Sans MS" w:hAnsi="Comic Sans MS"/>
      <w:sz w:val="16"/>
      <w:szCs w:val="16"/>
    </w:rPr>
  </w:style>
  <w:style w:type="character" w:styleId="AnnotatieChar" w:customStyle="1">
    <w:name w:val="Annotatie Char"/>
    <w:link w:val="Annotatie"/>
    <w:rsid w:val="00224ACF"/>
    <w:rPr>
      <w:rFonts w:ascii="Comic Sans MS" w:hAnsi="Comic Sans MS"/>
      <w:sz w:val="16"/>
      <w:szCs w:val="16"/>
      <w:lang w:eastAsia="en-US"/>
    </w:rPr>
  </w:style>
  <w:style w:type="character" w:styleId="AnnotatielijstChar" w:customStyle="1">
    <w:name w:val="Annotatie lijst Char"/>
    <w:link w:val="Annotatielijst"/>
    <w:rsid w:val="00224ACF"/>
    <w:rPr>
      <w:rFonts w:ascii="Comic Sans MS" w:hAnsi="Comic Sans MS"/>
      <w:sz w:val="16"/>
      <w:szCs w:val="16"/>
      <w:lang w:eastAsia="en-US"/>
    </w:rPr>
  </w:style>
  <w:style w:type="character" w:styleId="fnt0" w:customStyle="1">
    <w:name w:val="fnt0"/>
    <w:basedOn w:val="Standaardalinea-lettertype"/>
    <w:rsid w:val="00136A62"/>
  </w:style>
  <w:style w:type="character" w:styleId="Paginanummer">
    <w:name w:val="page number"/>
    <w:basedOn w:val="Standaardalinea-lettertype"/>
    <w:rsid w:val="002675CE"/>
  </w:style>
  <w:style w:type="paragraph" w:styleId="VraagTitel" w:customStyle="1">
    <w:name w:val="Vraag Titel"/>
    <w:basedOn w:val="Codefragment"/>
    <w:rsid w:val="009567C4"/>
    <w:pPr>
      <w:numPr>
        <w:numId w:val="23"/>
      </w:numPr>
    </w:pPr>
    <w:rPr>
      <w:rFonts w:ascii="Verdana" w:hAnsi="Verdana"/>
    </w:rPr>
  </w:style>
  <w:style w:type="paragraph" w:styleId="Puntjes" w:customStyle="1">
    <w:name w:val="Puntjes"/>
    <w:basedOn w:val="Kopje"/>
    <w:link w:val="PuntjesTeken"/>
    <w:qFormat/>
    <w:rsid w:val="00615F8D"/>
  </w:style>
  <w:style w:type="character" w:styleId="PuntjesTeken" w:customStyle="1">
    <w:name w:val="Puntjes Teken"/>
    <w:basedOn w:val="KopjeChar"/>
    <w:link w:val="Puntjes"/>
    <w:rsid w:val="00615F8D"/>
    <w:rPr>
      <w:rFonts w:ascii="Verdana" w:hAnsi="Verdana" w:eastAsia="Times New Roman"/>
      <w:b/>
      <w:bCs/>
      <w:color w:val="008385"/>
      <w:sz w:val="48"/>
      <w:szCs w:val="48"/>
      <w:lang w:eastAsia="en-US"/>
    </w:rPr>
  </w:style>
  <w:style w:type="paragraph" w:styleId="Antwoord" w:customStyle="1">
    <w:name w:val="Antwoord"/>
    <w:basedOn w:val="Standaard"/>
    <w:qFormat/>
    <w:rsid w:val="00105910"/>
    <w:pPr>
      <w:ind w:left="360"/>
    </w:pPr>
    <w:rPr>
      <w:color w:val="FF0000"/>
    </w:rPr>
  </w:style>
  <w:style w:type="character" w:styleId="TekstopmerkingChar" w:customStyle="1">
    <w:name w:val="Tekst opmerking Char"/>
    <w:basedOn w:val="Standaardalinea-lettertype"/>
    <w:link w:val="Tekstopmerking"/>
    <w:semiHidden/>
    <w:rsid w:val="00A61169"/>
    <w:rPr>
      <w:rFonts w:ascii="Verdana" w:hAnsi="Verdana"/>
      <w:sz w:val="18"/>
      <w:szCs w:val="20"/>
    </w:rPr>
  </w:style>
  <w:style w:type="paragraph" w:styleId="NormalWeb1" w:customStyle="1">
    <w:name w:val="Normal (Web)1"/>
    <w:basedOn w:val="Standaard"/>
    <w:rsid w:val="0071551C"/>
    <w:pPr>
      <w:widowControl w:val="0"/>
      <w:suppressAutoHyphens/>
      <w:spacing w:after="120"/>
    </w:pPr>
    <w:rPr>
      <w:rFonts w:ascii="Myriad Pro" w:hAnsi="Myriad Pro" w:cs="Calibri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1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2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7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3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4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4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2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4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8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0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9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9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2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17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2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67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3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201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1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2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6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8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36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2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32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5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1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ikovanderheijden/Library/Group%20Containers/UBF8T346G9.Office/User%20Content.localized/Templates.localized/hsleiden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B1383C-778F-4F84-BF95-E8CFCC97529C}">
  <ds:schemaRefs>
    <ds:schemaRef ds:uri="http://schemas.microsoft.com/office/2006/metadata/properties"/>
    <ds:schemaRef ds:uri="http://schemas.microsoft.com/office/infopath/2007/PartnerControls"/>
    <ds:schemaRef ds:uri="6082894b-f44d-4acf-a8ba-f4cf72e5d52d"/>
  </ds:schemaRefs>
</ds:datastoreItem>
</file>

<file path=customXml/itemProps2.xml><?xml version="1.0" encoding="utf-8"?>
<ds:datastoreItem xmlns:ds="http://schemas.openxmlformats.org/officeDocument/2006/customXml" ds:itemID="{310AE58F-0BC9-4443-BEF8-B8435D55F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1FBA73-BA73-477B-BFF0-406C7CED582B}"/>
</file>

<file path=customXml/itemProps4.xml><?xml version="1.0" encoding="utf-8"?>
<ds:datastoreItem xmlns:ds="http://schemas.openxmlformats.org/officeDocument/2006/customXml" ds:itemID="{ED856377-A6AB-4C09-B7BC-FE81CFE00F5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hsleiden.dotx</ap:Template>
  <ap:Application>Microsoft Word for the web</ap:Application>
  <ap:DocSecurity>0</ap:DocSecurity>
  <ap:ScaleCrop>false</ap:ScaleCrop>
  <ap:Company>HSL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Heijden - Bruggers, Heiko van der</cp:lastModifiedBy>
  <cp:revision>3</cp:revision>
  <cp:lastPrinted>2019-11-18T08:46:00Z</cp:lastPrinted>
  <dcterms:created xsi:type="dcterms:W3CDTF">2023-10-25T07:17:00Z</dcterms:created>
  <dcterms:modified xsi:type="dcterms:W3CDTF">2023-12-21T09:12:12Z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naam">
    <vt:lpwstr>Project Software Engineering 2</vt:lpwstr>
  </property>
  <property fmtid="{D5CDD505-2E9C-101B-9397-08002B2CF9AE}" pid="3" name="Modulecode">
    <vt:lpwstr>ipsen1</vt:lpwstr>
  </property>
  <property fmtid="{D5CDD505-2E9C-101B-9397-08002B2CF9AE}" pid="4" name="Datum">
    <vt:lpwstr>xx-xx-xxxx</vt:lpwstr>
  </property>
  <property fmtid="{D5CDD505-2E9C-101B-9397-08002B2CF9AE}" pid="5" name="Moduleleider">
    <vt:lpwstr>Alex van Manen</vt:lpwstr>
  </property>
  <property fmtid="{D5CDD505-2E9C-101B-9397-08002B2CF9AE}" pid="6" name="Versienummer">
    <vt:lpwstr>1.2</vt:lpwstr>
  </property>
  <property fmtid="{D5CDD505-2E9C-101B-9397-08002B2CF9AE}" pid="7" name="BackupVolgNummer">
    <vt:i4>10</vt:i4>
  </property>
  <property fmtid="{D5CDD505-2E9C-101B-9397-08002B2CF9AE}" pid="8" name="ContentTypeId">
    <vt:lpwstr>0x010100D6492C47A9634448A67B6C0F4E203E71</vt:lpwstr>
  </property>
  <property fmtid="{D5CDD505-2E9C-101B-9397-08002B2CF9AE}" pid="9" name="EducationCourse">
    <vt:lpwstr/>
  </property>
  <property fmtid="{D5CDD505-2E9C-101B-9397-08002B2CF9AE}" pid="10" name="EducationYear">
    <vt:lpwstr/>
  </property>
  <property fmtid="{D5CDD505-2E9C-101B-9397-08002B2CF9AE}" pid="11" name="MediaServiceImageTags">
    <vt:lpwstr/>
  </property>
</Properties>
</file>