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1D80" w:rsidP="002F1D80" w:rsidRDefault="002F1D80" w14:paraId="44599740" w14:textId="193F8D83">
      <w:r>
        <w:t>Deze week staat in het kader van een ontwerp bedenken en ontwikkelen. Aan het einde moet je een hoofdvraag definiëren met eventueel deelvragen en een doelstelling.</w:t>
      </w:r>
    </w:p>
    <w:p w:rsidRPr="002F1D80" w:rsidR="002F1D80" w:rsidP="002F1D80" w:rsidRDefault="002F1D80" w14:paraId="57B04E93" w14:textId="39A5FF4A">
      <w:pPr>
        <w:pStyle w:val="Kop2"/>
      </w:pPr>
      <w:r>
        <w:t>Leesopdracht:</w:t>
      </w:r>
    </w:p>
    <w:p w:rsidRPr="00CF489B" w:rsidR="00BC5C4F" w:rsidP="00513D8F" w:rsidRDefault="004972B7" w14:paraId="2E800A92" w14:textId="604F2BA6">
      <w:pPr>
        <w:rPr>
          <w:b/>
          <w:bCs/>
        </w:rPr>
      </w:pPr>
      <w:r>
        <w:t>Lees hoofdstuk 4: hoofdvraag en doelstelling</w:t>
      </w:r>
      <w:r w:rsidR="00CF489B">
        <w:t xml:space="preserve"> =&gt; </w:t>
      </w:r>
      <w:r w:rsidR="00CF489B">
        <w:rPr>
          <w:b/>
          <w:bCs/>
        </w:rPr>
        <w:t>Volledig lezen</w:t>
      </w:r>
    </w:p>
    <w:p w:rsidRPr="00DF184F" w:rsidR="00DF184F" w:rsidP="00513D8F" w:rsidRDefault="004972B7" w14:paraId="099CF85B" w14:textId="3D084CEB">
      <w:pPr>
        <w:rPr>
          <w:b/>
          <w:bCs/>
        </w:rPr>
      </w:pPr>
      <w:r>
        <w:t xml:space="preserve">Lees hoofdstuk 5: </w:t>
      </w:r>
      <w:proofErr w:type="spellStart"/>
      <w:r>
        <w:t>Begripsafkadering</w:t>
      </w:r>
      <w:proofErr w:type="spellEnd"/>
      <w:r>
        <w:t xml:space="preserve"> en theoretisch kader</w:t>
      </w:r>
      <w:r w:rsidR="00DF184F">
        <w:t xml:space="preserve"> =&gt; </w:t>
      </w:r>
      <w:r w:rsidR="000F44FE">
        <w:rPr>
          <w:b/>
          <w:bCs/>
        </w:rPr>
        <w:t>Alleen 5.3 Hypothese en hoofdstuk 5.4</w:t>
      </w:r>
    </w:p>
    <w:p w:rsidRPr="00431924" w:rsidR="004972B7" w:rsidP="00513D8F" w:rsidRDefault="004972B7" w14:paraId="02EE0AF7" w14:textId="77B98C12">
      <w:pPr>
        <w:rPr>
          <w:b/>
          <w:bCs/>
        </w:rPr>
      </w:pPr>
      <w:r>
        <w:t>Lees hoofdstuk 6: Onderzoeksvoorstel</w:t>
      </w:r>
      <w:r w:rsidR="00CF489B">
        <w:t xml:space="preserve"> =&gt;</w:t>
      </w:r>
      <w:r w:rsidR="00431924">
        <w:t xml:space="preserve"> </w:t>
      </w:r>
      <w:r w:rsidR="00431924">
        <w:rPr>
          <w:b/>
          <w:bCs/>
        </w:rPr>
        <w:t>Volledig lezen</w:t>
      </w:r>
    </w:p>
    <w:p w:rsidR="00D83650" w:rsidP="00513D8F" w:rsidRDefault="00D83650" w14:paraId="34C57DC4" w14:textId="77777777"/>
    <w:p w:rsidR="00EB2C33" w:rsidP="00513D8F" w:rsidRDefault="00EB2C33" w14:paraId="09735338" w14:textId="3D1F930B">
      <w:r>
        <w:t xml:space="preserve">Kijk </w:t>
      </w:r>
      <w:r w:rsidR="00780614">
        <w:t xml:space="preserve">en lees </w:t>
      </w:r>
      <w:r>
        <w:t>de volgende bronnen over</w:t>
      </w:r>
      <w:r w:rsidR="00780614">
        <w:t xml:space="preserve"> </w:t>
      </w:r>
      <w:r>
        <w:t>schrijven:</w:t>
      </w:r>
    </w:p>
    <w:p w:rsidR="00EB2C33" w:rsidP="00D6349D" w:rsidRDefault="00D6349D" w14:paraId="428F1034" w14:textId="22FFA7F8">
      <w:pPr>
        <w:pStyle w:val="Lijstalinea"/>
        <w:numPr>
          <w:ilvl w:val="0"/>
          <w:numId w:val="43"/>
        </w:numPr>
      </w:pPr>
      <w:r>
        <w:fldChar w:fldCharType="begin"/>
      </w:r>
      <w:r>
        <w:instrText>HYPERLINK "</w:instrText>
      </w:r>
      <w:r w:rsidRPr="00D6349D">
        <w:instrText>https://www.youtube.com/watch?v=F0FAV4Cq85w</w:instrText>
      </w:r>
      <w:r>
        <w:instrText>"</w:instrText>
      </w:r>
      <w:r>
        <w:fldChar w:fldCharType="separate"/>
      </w:r>
      <w:r w:rsidRPr="00A94399">
        <w:rPr>
          <w:rStyle w:val="Hyperlink"/>
        </w:rPr>
        <w:t>https://www.youtube.com/watch?v=F0FAV4Cq85w</w:t>
      </w:r>
      <w:r>
        <w:fldChar w:fldCharType="end"/>
      </w:r>
    </w:p>
    <w:p w:rsidR="00EB2C33" w:rsidP="00D6349D" w:rsidRDefault="00D7158D" w14:paraId="056D7F13" w14:textId="7B41D10E">
      <w:pPr>
        <w:pStyle w:val="Lijstalinea"/>
        <w:numPr>
          <w:ilvl w:val="0"/>
          <w:numId w:val="43"/>
        </w:numPr>
      </w:pPr>
      <w:hyperlink w:history="1" r:id="rId11">
        <w:r w:rsidRPr="00A94399">
          <w:rPr>
            <w:rStyle w:val="Hyperlink"/>
          </w:rPr>
          <w:t>https://www.scribbr.nl/taalregels-schrijftips/de-lijdende-vo</w:t>
        </w:r>
        <w:r w:rsidRPr="00A94399">
          <w:rPr>
            <w:rStyle w:val="Hyperlink"/>
          </w:rPr>
          <w:t>r</w:t>
        </w:r>
        <w:r w:rsidRPr="00A94399">
          <w:rPr>
            <w:rStyle w:val="Hyperlink"/>
          </w:rPr>
          <w:t>m/</w:t>
        </w:r>
      </w:hyperlink>
    </w:p>
    <w:p w:rsidR="00EB2C33" w:rsidP="1CDF7DA6" w:rsidRDefault="00EB2C33" w14:paraId="041F8149" w14:noSpellErr="1" w14:textId="4C4C4413">
      <w:pPr>
        <w:pStyle w:val="Standaard"/>
        <w:ind w:left="360"/>
      </w:pPr>
    </w:p>
    <w:p w:rsidR="00EB2C33" w:rsidP="00513D8F" w:rsidRDefault="00EB2C33" w14:paraId="2617368A" w14:textId="77777777"/>
    <w:p w:rsidR="00D83650" w:rsidP="00D83650" w:rsidRDefault="00D83650" w14:paraId="3E52C4BC" w14:textId="71C575CD">
      <w:pPr>
        <w:pStyle w:val="Kop2"/>
      </w:pPr>
      <w:r>
        <w:t>Opgaves</w:t>
      </w:r>
    </w:p>
    <w:p w:rsidR="00D83650" w:rsidP="00D83650" w:rsidRDefault="00D83650" w14:paraId="1B1CC500" w14:textId="0A76DD38">
      <w:pPr>
        <w:pStyle w:val="Kop3"/>
      </w:pPr>
      <w:r>
        <w:t>Vraag 1: Wat is volgens het boek, het moeilijkste onderdeel van een onderzoeksproject? Kun je ook bedenken waarom dit zo lastig is?</w:t>
      </w:r>
    </w:p>
    <w:p w:rsidRPr="008B618E" w:rsidR="008B618E" w:rsidP="008B618E" w:rsidRDefault="008B618E" w14:paraId="3D7516B8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83650" w:rsidTr="00986199" w14:paraId="56617D34" w14:textId="77777777">
        <w:trPr>
          <w:trHeight w:val="1497"/>
        </w:trPr>
        <w:tc>
          <w:tcPr>
            <w:tcW w:w="10456" w:type="dxa"/>
          </w:tcPr>
          <w:p w:rsidR="00D83650" w:rsidP="00D83650" w:rsidRDefault="00D83650" w14:paraId="75659DBE" w14:textId="77777777"/>
        </w:tc>
      </w:tr>
    </w:tbl>
    <w:p w:rsidR="00D83650" w:rsidP="00D83650" w:rsidRDefault="00D83650" w14:paraId="396A8409" w14:textId="75D33D1C"/>
    <w:p w:rsidR="008B618E" w:rsidP="008B618E" w:rsidRDefault="008B618E" w14:paraId="12D446BA" w14:textId="23FA5996">
      <w:pPr>
        <w:pStyle w:val="Kop3"/>
      </w:pPr>
      <w:r>
        <w:t xml:space="preserve">Vraag 2: </w:t>
      </w:r>
      <w:r w:rsidR="00431924">
        <w:t xml:space="preserve">Wat is het uiteindelijke resultaat als een hoofdvraag niet correct geformuleerd is?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86199" w:rsidTr="00986199" w14:paraId="1DDCB896" w14:textId="77777777">
        <w:trPr>
          <w:trHeight w:val="1895"/>
        </w:trPr>
        <w:tc>
          <w:tcPr>
            <w:tcW w:w="10456" w:type="dxa"/>
          </w:tcPr>
          <w:p w:rsidR="00986199" w:rsidP="00986199" w:rsidRDefault="00986199" w14:paraId="66A688D8" w14:textId="77777777"/>
        </w:tc>
      </w:tr>
    </w:tbl>
    <w:p w:rsidR="00986199" w:rsidP="00986199" w:rsidRDefault="00986199" w14:paraId="709ADAFC" w14:textId="77777777"/>
    <w:p w:rsidR="00264C1F" w:rsidP="00914C16" w:rsidRDefault="00914C16" w14:paraId="116290C8" w14:textId="00377551">
      <w:pPr>
        <w:pStyle w:val="Kop3"/>
      </w:pPr>
      <w:r>
        <w:t>Vraag 3:</w:t>
      </w:r>
      <w:r w:rsidR="0026282C">
        <w:t xml:space="preserve"> </w:t>
      </w:r>
      <w:r w:rsidR="00714E04">
        <w:t>Geef per vraag wat voor type het is:</w:t>
      </w:r>
    </w:p>
    <w:p w:rsidR="001236D9" w:rsidP="00243388" w:rsidRDefault="00243388" w14:paraId="2FDF4A56" w14:textId="03F3E176">
      <w:pPr>
        <w:rPr>
          <w:b/>
          <w:bCs/>
        </w:rPr>
      </w:pPr>
      <w:r>
        <w:t xml:space="preserve">Gegeven op pagina </w:t>
      </w:r>
      <w:r w:rsidR="002F7C8A">
        <w:t xml:space="preserve">65 en </w:t>
      </w:r>
      <w:r>
        <w:t xml:space="preserve">66 </w:t>
      </w:r>
      <w:r w:rsidR="002F7C8A">
        <w:t xml:space="preserve">is een checklist en </w:t>
      </w:r>
      <w:r>
        <w:t>vraagtypes</w:t>
      </w:r>
      <w:r w:rsidR="002F7C8A">
        <w:t xml:space="preserve"> te vinden. Ga na per vraag welk type </w:t>
      </w:r>
      <w:r w:rsidR="00E66EE5">
        <w:t>vraag dit is en of dit voldoet aan de kenmerken van een goede vraag.</w:t>
      </w:r>
      <w:r w:rsidR="000476A6">
        <w:t xml:space="preserve"> </w:t>
      </w:r>
      <w:r w:rsidR="004C4395">
        <w:t xml:space="preserve">Sla de kenmerk doelstelling </w:t>
      </w:r>
      <w:r w:rsidR="005B67D9">
        <w:t xml:space="preserve">over. </w:t>
      </w:r>
      <w:r w:rsidR="00E66EE5">
        <w:rPr>
          <w:b/>
          <w:bCs/>
        </w:rPr>
        <w:t>Beargumenteer waarom dit wel of niet voldoet</w:t>
      </w:r>
      <w:r w:rsidR="00053C69">
        <w:rPr>
          <w:b/>
          <w:bCs/>
        </w:rPr>
        <w:t>.</w:t>
      </w:r>
    </w:p>
    <w:p w:rsidRPr="005B67D9" w:rsidR="005B67D9" w:rsidP="00243388" w:rsidRDefault="005B67D9" w14:paraId="7CD58C52" w14:textId="77777777"/>
    <w:tbl>
      <w:tblPr>
        <w:tblStyle w:val="Tabelraster"/>
        <w:tblpPr w:leftFromText="141" w:rightFromText="141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5665"/>
        <w:gridCol w:w="1371"/>
        <w:gridCol w:w="3420"/>
      </w:tblGrid>
      <w:tr w:rsidR="00075497" w:rsidTr="000E3960" w14:paraId="525D922B" w14:textId="77777777">
        <w:tc>
          <w:tcPr>
            <w:tcW w:w="5665" w:type="dxa"/>
            <w:shd w:val="clear" w:color="auto" w:fill="028573"/>
          </w:tcPr>
          <w:p w:rsidRPr="000E3960" w:rsidR="00075497" w:rsidP="000E3960" w:rsidRDefault="00075497" w14:paraId="105EC59F" w14:textId="77777777">
            <w:pPr>
              <w:jc w:val="center"/>
              <w:rPr>
                <w:b/>
                <w:bCs/>
                <w:color w:val="FFFFFF" w:themeColor="background1"/>
              </w:rPr>
            </w:pPr>
            <w:r w:rsidRPr="000E3960">
              <w:rPr>
                <w:b/>
                <w:bCs/>
                <w:color w:val="FFFFFF" w:themeColor="background1"/>
              </w:rPr>
              <w:t>Vraag</w:t>
            </w:r>
          </w:p>
        </w:tc>
        <w:tc>
          <w:tcPr>
            <w:tcW w:w="1371" w:type="dxa"/>
            <w:shd w:val="clear" w:color="auto" w:fill="028573"/>
          </w:tcPr>
          <w:p w:rsidRPr="000E3960" w:rsidR="00075497" w:rsidP="000E3960" w:rsidRDefault="00075497" w14:paraId="1ED00D00" w14:textId="77777777">
            <w:pPr>
              <w:jc w:val="center"/>
              <w:rPr>
                <w:b/>
                <w:bCs/>
                <w:color w:val="FFFFFF" w:themeColor="background1"/>
              </w:rPr>
            </w:pPr>
            <w:r w:rsidRPr="000E3960">
              <w:rPr>
                <w:b/>
                <w:bCs/>
                <w:color w:val="FFFFFF" w:themeColor="background1"/>
              </w:rPr>
              <w:t>Vraagtype</w:t>
            </w:r>
          </w:p>
        </w:tc>
        <w:tc>
          <w:tcPr>
            <w:tcW w:w="3420" w:type="dxa"/>
            <w:shd w:val="clear" w:color="auto" w:fill="028573"/>
          </w:tcPr>
          <w:p w:rsidRPr="000E3960" w:rsidR="00075497" w:rsidP="000E3960" w:rsidRDefault="00075497" w14:paraId="2E8F813B" w14:textId="77777777">
            <w:pPr>
              <w:jc w:val="center"/>
              <w:rPr>
                <w:b/>
                <w:bCs/>
                <w:color w:val="FFFFFF" w:themeColor="background1"/>
              </w:rPr>
            </w:pPr>
            <w:r w:rsidRPr="000E3960">
              <w:rPr>
                <w:b/>
                <w:bCs/>
                <w:color w:val="FFFFFF" w:themeColor="background1"/>
              </w:rPr>
              <w:t>Voldoet aan de checklist</w:t>
            </w:r>
          </w:p>
        </w:tc>
      </w:tr>
      <w:tr w:rsidR="00075497" w:rsidTr="00075497" w14:paraId="575F5F08" w14:textId="77777777">
        <w:tc>
          <w:tcPr>
            <w:tcW w:w="5665" w:type="dxa"/>
          </w:tcPr>
          <w:p w:rsidR="00075497" w:rsidP="00075497" w:rsidRDefault="00075497" w14:paraId="6ABD5E60" w14:textId="77777777"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Wat zijn de uitdagingen bij het integreren van </w:t>
            </w:r>
            <w:proofErr w:type="spellStart"/>
            <w:r>
              <w:rPr>
                <w:rFonts w:ascii="Segoe UI" w:hAnsi="Segoe UI" w:cs="Segoe UI"/>
                <w:color w:val="0D0D0D"/>
                <w:shd w:val="clear" w:color="auto" w:fill="FFFFFF"/>
              </w:rPr>
              <w:t>Haskell</w:t>
            </w:r>
            <w:proofErr w:type="spellEnd"/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in bestaande software-ecosystemen?</w:t>
            </w:r>
          </w:p>
        </w:tc>
        <w:tc>
          <w:tcPr>
            <w:tcW w:w="1371" w:type="dxa"/>
          </w:tcPr>
          <w:p w:rsidR="00075497" w:rsidP="00075497" w:rsidRDefault="00075497" w14:paraId="7DDA7225" w14:textId="77777777"/>
        </w:tc>
        <w:tc>
          <w:tcPr>
            <w:tcW w:w="3420" w:type="dxa"/>
          </w:tcPr>
          <w:p w:rsidR="00075497" w:rsidP="00075497" w:rsidRDefault="005B67D9" w14:paraId="4059FD83" w14:textId="362957AE">
            <w:r>
              <w:t>&lt;</w:t>
            </w:r>
            <w:proofErr w:type="gramStart"/>
            <w:r>
              <w:t>ja</w:t>
            </w:r>
            <w:proofErr w:type="gramEnd"/>
            <w:r>
              <w:t xml:space="preserve"> </w:t>
            </w:r>
            <w:r w:rsidR="003D5BB2">
              <w:t xml:space="preserve">of nee </w:t>
            </w:r>
            <w:r>
              <w:t>omdat ….&gt;</w:t>
            </w:r>
          </w:p>
        </w:tc>
      </w:tr>
      <w:tr w:rsidR="00075497" w:rsidTr="00075497" w14:paraId="0E21077A" w14:textId="77777777">
        <w:tc>
          <w:tcPr>
            <w:tcW w:w="5665" w:type="dxa"/>
          </w:tcPr>
          <w:p w:rsidR="00075497" w:rsidP="00075497" w:rsidRDefault="00075497" w14:paraId="00CDAAF3" w14:textId="77777777"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Welke tools en methoden kunnen worden gebruikt om de interoperabiliteit tussen </w:t>
            </w:r>
            <w:proofErr w:type="spellStart"/>
            <w:r>
              <w:rPr>
                <w:rFonts w:ascii="Segoe UI" w:hAnsi="Segoe UI" w:cs="Segoe UI"/>
                <w:color w:val="0D0D0D"/>
                <w:shd w:val="clear" w:color="auto" w:fill="FFFFFF"/>
              </w:rPr>
              <w:t>Haskell</w:t>
            </w:r>
            <w:proofErr w:type="spellEnd"/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en andere programmeertalen te verbeteren?</w:t>
            </w:r>
          </w:p>
        </w:tc>
        <w:tc>
          <w:tcPr>
            <w:tcW w:w="1371" w:type="dxa"/>
          </w:tcPr>
          <w:p w:rsidR="00075497" w:rsidP="00075497" w:rsidRDefault="00075497" w14:paraId="6D23D51C" w14:textId="77777777"/>
        </w:tc>
        <w:tc>
          <w:tcPr>
            <w:tcW w:w="3420" w:type="dxa"/>
          </w:tcPr>
          <w:p w:rsidR="00075497" w:rsidP="00075497" w:rsidRDefault="00075497" w14:paraId="12B39327" w14:textId="77777777"/>
        </w:tc>
      </w:tr>
      <w:tr w:rsidR="00075497" w:rsidTr="00075497" w14:paraId="3CA4AAFC" w14:textId="77777777">
        <w:tc>
          <w:tcPr>
            <w:tcW w:w="5665" w:type="dxa"/>
          </w:tcPr>
          <w:p w:rsidR="00075497" w:rsidP="00075497" w:rsidRDefault="00075497" w14:paraId="242891AA" w14:textId="77777777"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Wat zijn de prestatie-implicaties van verschillende </w:t>
            </w:r>
            <w:proofErr w:type="spellStart"/>
            <w:r>
              <w:rPr>
                <w:rFonts w:ascii="Segoe UI" w:hAnsi="Segoe UI" w:cs="Segoe UI"/>
                <w:color w:val="0D0D0D"/>
                <w:shd w:val="clear" w:color="auto" w:fill="FFFFFF"/>
              </w:rPr>
              <w:t>Haskell</w:t>
            </w:r>
            <w:proofErr w:type="spellEnd"/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-taalconstructies en optimalisatietechnieken, en hoe kunnen </w:t>
            </w:r>
            <w:proofErr w:type="spellStart"/>
            <w:r>
              <w:rPr>
                <w:rFonts w:ascii="Segoe UI" w:hAnsi="Segoe UI" w:cs="Segoe UI"/>
                <w:color w:val="0D0D0D"/>
                <w:shd w:val="clear" w:color="auto" w:fill="FFFFFF"/>
              </w:rPr>
              <w:t>Haskell</w:t>
            </w:r>
            <w:proofErr w:type="spellEnd"/>
            <w:r>
              <w:rPr>
                <w:rFonts w:ascii="Segoe UI" w:hAnsi="Segoe UI" w:cs="Segoe UI"/>
                <w:color w:val="0D0D0D"/>
                <w:shd w:val="clear" w:color="auto" w:fill="FFFFFF"/>
              </w:rPr>
              <w:t>-programma's worden geoptimaliseerd voor betere uitvoeringssnelheid en geheugenverbruik?</w:t>
            </w:r>
          </w:p>
        </w:tc>
        <w:tc>
          <w:tcPr>
            <w:tcW w:w="1371" w:type="dxa"/>
          </w:tcPr>
          <w:p w:rsidR="00075497" w:rsidP="00075497" w:rsidRDefault="00075497" w14:paraId="4368DF07" w14:textId="77777777"/>
        </w:tc>
        <w:tc>
          <w:tcPr>
            <w:tcW w:w="3420" w:type="dxa"/>
          </w:tcPr>
          <w:p w:rsidR="00075497" w:rsidP="00075497" w:rsidRDefault="00075497" w14:paraId="2940F932" w14:textId="77777777"/>
        </w:tc>
      </w:tr>
      <w:tr w:rsidR="00075497" w:rsidTr="00075497" w14:paraId="68BD21FD" w14:textId="77777777">
        <w:tc>
          <w:tcPr>
            <w:tcW w:w="5665" w:type="dxa"/>
          </w:tcPr>
          <w:p w:rsidR="00075497" w:rsidP="00075497" w:rsidRDefault="00075497" w14:paraId="14406BC1" w14:textId="0294DAED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Is Linux veel beter dan Windows in het compileren </w:t>
            </w:r>
            <w:r w:rsidR="00D7635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van </w:t>
            </w:r>
            <w:proofErr w:type="spellStart"/>
            <w:r w:rsidR="00D76358">
              <w:rPr>
                <w:rFonts w:ascii="Segoe UI" w:hAnsi="Segoe UI" w:cs="Segoe UI"/>
                <w:color w:val="0D0D0D"/>
                <w:shd w:val="clear" w:color="auto" w:fill="FFFFFF"/>
              </w:rPr>
              <w:t>java</w:t>
            </w:r>
            <w:proofErr w:type="spellEnd"/>
            <w:r w:rsidR="00D76358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  <w:r w:rsidR="000B45EA">
              <w:rPr>
                <w:rFonts w:ascii="Segoe UI" w:hAnsi="Segoe UI" w:cs="Segoe UI"/>
                <w:color w:val="0D0D0D"/>
                <w:shd w:val="clear" w:color="auto" w:fill="FFFFFF"/>
              </w:rPr>
              <w:t>bij bedrijf X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?</w:t>
            </w:r>
          </w:p>
        </w:tc>
        <w:tc>
          <w:tcPr>
            <w:tcW w:w="1371" w:type="dxa"/>
          </w:tcPr>
          <w:p w:rsidR="00075497" w:rsidP="00075497" w:rsidRDefault="00075497" w14:paraId="0672754D" w14:textId="77777777"/>
        </w:tc>
        <w:tc>
          <w:tcPr>
            <w:tcW w:w="3420" w:type="dxa"/>
          </w:tcPr>
          <w:p w:rsidR="00075497" w:rsidP="00075497" w:rsidRDefault="00075497" w14:paraId="700AC890" w14:textId="77777777"/>
        </w:tc>
      </w:tr>
      <w:tr w:rsidR="00075497" w:rsidTr="00075497" w14:paraId="518E520A" w14:textId="77777777">
        <w:tc>
          <w:tcPr>
            <w:tcW w:w="5665" w:type="dxa"/>
          </w:tcPr>
          <w:p w:rsidR="00075497" w:rsidP="00075497" w:rsidRDefault="00075497" w14:paraId="3ACDD37B" w14:textId="15DE55CF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Wat is </w:t>
            </w:r>
            <w:r w:rsidR="003D5BB2">
              <w:rPr>
                <w:rFonts w:ascii="Segoe UI" w:hAnsi="Segoe UI" w:cs="Segoe UI"/>
                <w:color w:val="0D0D0D"/>
                <w:shd w:val="clear" w:color="auto" w:fill="FFFFFF"/>
              </w:rPr>
              <w:t>het gebruikersgemak</w:t>
            </w:r>
            <w:r w:rsidR="000476A6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van Kubernetes in vergelijking met </w:t>
            </w:r>
            <w:proofErr w:type="spellStart"/>
            <w:r w:rsidR="000476A6">
              <w:rPr>
                <w:rFonts w:ascii="Segoe UI" w:hAnsi="Segoe UI" w:cs="Segoe UI"/>
                <w:color w:val="0D0D0D"/>
                <w:shd w:val="clear" w:color="auto" w:fill="FFFFFF"/>
              </w:rPr>
              <w:t>Redis</w:t>
            </w:r>
            <w:proofErr w:type="spellEnd"/>
          </w:p>
        </w:tc>
        <w:tc>
          <w:tcPr>
            <w:tcW w:w="1371" w:type="dxa"/>
          </w:tcPr>
          <w:p w:rsidR="00075497" w:rsidP="00075497" w:rsidRDefault="00075497" w14:paraId="0536F718" w14:textId="77777777"/>
        </w:tc>
        <w:tc>
          <w:tcPr>
            <w:tcW w:w="3420" w:type="dxa"/>
          </w:tcPr>
          <w:p w:rsidR="00075497" w:rsidP="00075497" w:rsidRDefault="00075497" w14:paraId="28B20C4B" w14:textId="77777777"/>
        </w:tc>
      </w:tr>
      <w:tr w:rsidR="004610BB" w:rsidTr="00075497" w14:paraId="7CDAA9F5" w14:textId="77777777">
        <w:tc>
          <w:tcPr>
            <w:tcW w:w="5665" w:type="dxa"/>
          </w:tcPr>
          <w:p w:rsidR="004610BB" w:rsidP="00075497" w:rsidRDefault="004610BB" w14:paraId="000EE5B8" w14:textId="1CD9FE38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Wat is de prestatiewinst wanneer </w:t>
            </w:r>
            <w:proofErr w:type="spellStart"/>
            <w:r>
              <w:rPr>
                <w:rFonts w:ascii="Segoe UI" w:hAnsi="Segoe UI" w:cs="Segoe UI"/>
                <w:color w:val="0D0D0D"/>
                <w:shd w:val="clear" w:color="auto" w:fill="FFFFFF"/>
              </w:rPr>
              <w:t>caching</w:t>
            </w:r>
            <w:proofErr w:type="spellEnd"/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wordt toegevoegd d.m.v. </w:t>
            </w:r>
            <w:proofErr w:type="spellStart"/>
            <w:r w:rsidR="000E3960">
              <w:rPr>
                <w:rFonts w:ascii="Segoe UI" w:hAnsi="Segoe UI" w:cs="Segoe UI"/>
                <w:color w:val="0D0D0D"/>
                <w:shd w:val="clear" w:color="auto" w:fill="FFFFFF"/>
              </w:rPr>
              <w:t>Redis</w:t>
            </w:r>
            <w:proofErr w:type="spellEnd"/>
            <w:r w:rsidR="000E3960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bij </w:t>
            </w:r>
            <w:proofErr w:type="spellStart"/>
            <w:r w:rsidR="000E3960">
              <w:rPr>
                <w:rFonts w:ascii="Segoe UI" w:hAnsi="Segoe UI" w:cs="Segoe UI"/>
                <w:color w:val="0D0D0D"/>
                <w:shd w:val="clear" w:color="auto" w:fill="FFFFFF"/>
              </w:rPr>
              <w:t>Hemiron</w:t>
            </w:r>
            <w:proofErr w:type="spellEnd"/>
          </w:p>
        </w:tc>
        <w:tc>
          <w:tcPr>
            <w:tcW w:w="1371" w:type="dxa"/>
          </w:tcPr>
          <w:p w:rsidR="004610BB" w:rsidP="00075497" w:rsidRDefault="004610BB" w14:paraId="568F839B" w14:textId="77777777"/>
        </w:tc>
        <w:tc>
          <w:tcPr>
            <w:tcW w:w="3420" w:type="dxa"/>
          </w:tcPr>
          <w:p w:rsidR="004610BB" w:rsidP="00075497" w:rsidRDefault="004610BB" w14:paraId="5AB8C140" w14:textId="77777777"/>
        </w:tc>
      </w:tr>
    </w:tbl>
    <w:p w:rsidR="001236D9" w:rsidP="00243388" w:rsidRDefault="001236D9" w14:paraId="69D28CAA" w14:textId="77777777">
      <w:pPr>
        <w:rPr>
          <w:b/>
          <w:bCs/>
        </w:rPr>
      </w:pPr>
    </w:p>
    <w:p w:rsidR="00B80A07" w:rsidP="00B80A07" w:rsidRDefault="00B80A07" w14:paraId="67285FAF" w14:textId="5A23F498">
      <w:pPr>
        <w:pStyle w:val="Kop3"/>
      </w:pPr>
      <w:r>
        <w:t xml:space="preserve">Vraag </w:t>
      </w:r>
      <w:r>
        <w:t>4</w:t>
      </w:r>
      <w:r>
        <w:t xml:space="preserve">: </w:t>
      </w:r>
      <w:r w:rsidR="00542B2D">
        <w:t>Wat is een hypothese, kun je bedenken waarom het integer is om een hypothese op te stellen?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42B2D" w:rsidTr="00542B2D" w14:paraId="385F9DC3" w14:textId="77777777">
        <w:trPr>
          <w:trHeight w:val="2231"/>
        </w:trPr>
        <w:tc>
          <w:tcPr>
            <w:tcW w:w="10456" w:type="dxa"/>
          </w:tcPr>
          <w:p w:rsidR="00542B2D" w:rsidP="00542B2D" w:rsidRDefault="00542B2D" w14:paraId="5B932E2F" w14:textId="77777777"/>
        </w:tc>
      </w:tr>
    </w:tbl>
    <w:p w:rsidRPr="00542B2D" w:rsidR="00542B2D" w:rsidP="00542B2D" w:rsidRDefault="00542B2D" w14:paraId="21E2B87B" w14:textId="77777777"/>
    <w:p w:rsidR="00D27130" w:rsidP="00D27130" w:rsidRDefault="00D27130" w14:paraId="33B10F46" w14:textId="705840E4">
      <w:pPr>
        <w:pStyle w:val="Kop3"/>
      </w:pPr>
      <w:r>
        <w:t xml:space="preserve">Vraag </w:t>
      </w:r>
      <w:r>
        <w:t>5</w:t>
      </w:r>
      <w:r>
        <w:t xml:space="preserve">: Wat is een </w:t>
      </w:r>
      <w:r>
        <w:t>theoretisch kader?</w:t>
      </w:r>
    </w:p>
    <w:p w:rsidR="001236D9" w:rsidP="00243388" w:rsidRDefault="001236D9" w14:paraId="25724238" w14:textId="77777777">
      <w:pPr>
        <w:rPr>
          <w:b/>
          <w:bCs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8259E" w:rsidTr="0078259E" w14:paraId="5E602DCB" w14:textId="77777777">
        <w:trPr>
          <w:trHeight w:val="1922"/>
        </w:trPr>
        <w:tc>
          <w:tcPr>
            <w:tcW w:w="10456" w:type="dxa"/>
          </w:tcPr>
          <w:p w:rsidR="0078259E" w:rsidP="00714E04" w:rsidRDefault="0078259E" w14:paraId="0DFA822A" w14:textId="77777777"/>
        </w:tc>
      </w:tr>
    </w:tbl>
    <w:p w:rsidR="00714E04" w:rsidP="00714E04" w:rsidRDefault="00714E04" w14:paraId="0C019DCB" w14:textId="77777777"/>
    <w:p w:rsidR="0078259E" w:rsidP="00714E04" w:rsidRDefault="0078259E" w14:paraId="70DED73B" w14:textId="77777777"/>
    <w:p w:rsidR="000A5BE0" w:rsidP="000A5BE0" w:rsidRDefault="000A5BE0" w14:paraId="5E9B7A37" w14:textId="561E544F">
      <w:pPr>
        <w:pStyle w:val="Kop3"/>
      </w:pPr>
      <w:r>
        <w:t xml:space="preserve">Vraag </w:t>
      </w:r>
      <w:r>
        <w:t>6</w:t>
      </w:r>
      <w:r>
        <w:t xml:space="preserve">: </w:t>
      </w:r>
      <w:r>
        <w:t xml:space="preserve">In welke fase begin je met een </w:t>
      </w:r>
      <w:proofErr w:type="spellStart"/>
      <w:r>
        <w:t>onderzoekslogboek</w:t>
      </w:r>
      <w:proofErr w:type="spellEnd"/>
      <w:r>
        <w:t>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A5BE0" w:rsidTr="000A5BE0" w14:paraId="60F2E6FD" w14:textId="77777777">
        <w:trPr>
          <w:trHeight w:val="1353"/>
        </w:trPr>
        <w:tc>
          <w:tcPr>
            <w:tcW w:w="10456" w:type="dxa"/>
          </w:tcPr>
          <w:p w:rsidR="000A5BE0" w:rsidP="00714E04" w:rsidRDefault="000A5BE0" w14:paraId="4F2F3436" w14:textId="77777777"/>
        </w:tc>
      </w:tr>
    </w:tbl>
    <w:p w:rsidR="000A5BE0" w:rsidP="00714E04" w:rsidRDefault="000A5BE0" w14:paraId="3A090953" w14:textId="667D6A69"/>
    <w:p w:rsidR="00910C38" w:rsidRDefault="00910C38" w14:paraId="47E3A3BD" w14:textId="77777777">
      <w:pPr>
        <w:spacing w:after="0" w:line="240" w:lineRule="auto"/>
        <w:rPr>
          <w:rFonts w:eastAsia="Times New Roman"/>
          <w:b/>
          <w:bCs/>
          <w:color w:val="23114C"/>
          <w:sz w:val="24"/>
          <w:szCs w:val="24"/>
        </w:rPr>
      </w:pPr>
      <w:r>
        <w:br w:type="page"/>
      </w:r>
    </w:p>
    <w:p w:rsidR="003826E0" w:rsidP="00015074" w:rsidRDefault="00780614" w14:paraId="038CF07F" w14:textId="77777777">
      <w:pPr>
        <w:pStyle w:val="Kop2"/>
      </w:pPr>
      <w:r>
        <w:t xml:space="preserve">Vraag </w:t>
      </w:r>
      <w:r>
        <w:t>7: Herschrijf de volgende zinnen naar een actieve vorm</w:t>
      </w:r>
      <w:r w:rsidR="00910C38">
        <w:t xml:space="preserve"> </w:t>
      </w:r>
    </w:p>
    <w:p w:rsidR="00780614" w:rsidP="00015074" w:rsidRDefault="00910C38" w14:paraId="2AF56865" w14:textId="57E4E75E">
      <w:pPr>
        <w:pStyle w:val="Kop2"/>
      </w:pPr>
      <w:r>
        <w:t>(</w:t>
      </w:r>
      <w:proofErr w:type="gramStart"/>
      <w:r>
        <w:t>zonder</w:t>
      </w:r>
      <w:proofErr w:type="gramEnd"/>
      <w:r>
        <w:t xml:space="preserve"> de ik-vorm te gebruiken)</w:t>
      </w:r>
    </w:p>
    <w:p w:rsidRPr="00780614" w:rsidR="00780614" w:rsidP="00780614" w:rsidRDefault="00780614" w14:paraId="4CC4B59A" w14:textId="2B1746FE">
      <w:pPr>
        <w:pStyle w:val="Kop3"/>
      </w:pPr>
      <w:r>
        <w:t>Vraag 7</w:t>
      </w:r>
      <w:r w:rsidR="00015074">
        <w:t>A</w:t>
      </w:r>
      <w:r>
        <w:t xml:space="preserve">: </w:t>
      </w:r>
      <w:r w:rsidR="00C57CD8">
        <w:t xml:space="preserve">het gebruik van Linux heeft een aantal voordelen. Zoals het voordeel </w:t>
      </w:r>
      <w:r w:rsidR="006A5B68">
        <w:t xml:space="preserve">van </w:t>
      </w:r>
      <w:r w:rsidR="00015074">
        <w:t>stabiliteit.</w:t>
      </w:r>
    </w:p>
    <w:p w:rsidRPr="00780614" w:rsidR="00780614" w:rsidP="00780614" w:rsidRDefault="00780614" w14:paraId="673B7948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80614" w:rsidTr="00780614" w14:paraId="4254A48E" w14:textId="77777777">
        <w:trPr>
          <w:trHeight w:val="1340"/>
        </w:trPr>
        <w:tc>
          <w:tcPr>
            <w:tcW w:w="10456" w:type="dxa"/>
          </w:tcPr>
          <w:p w:rsidR="00780614" w:rsidP="00714E04" w:rsidRDefault="00780614" w14:paraId="618B915E" w14:textId="77777777"/>
        </w:tc>
      </w:tr>
    </w:tbl>
    <w:p w:rsidR="00015074" w:rsidP="00714E04" w:rsidRDefault="00015074" w14:paraId="17D1D47C" w14:textId="77777777"/>
    <w:p w:rsidR="00015074" w:rsidP="00015074" w:rsidRDefault="00015074" w14:paraId="64ECF147" w14:textId="2C2BAC3D">
      <w:pPr>
        <w:pStyle w:val="Kop3"/>
      </w:pPr>
      <w:r>
        <w:t>Vraag 7</w:t>
      </w:r>
      <w:r>
        <w:t>B</w:t>
      </w:r>
      <w:r>
        <w:t xml:space="preserve">: </w:t>
      </w:r>
      <w:r w:rsidR="00012F8C">
        <w:t xml:space="preserve">Een programma </w:t>
      </w:r>
      <w:r w:rsidR="00F436F9">
        <w:t xml:space="preserve">dat geschreven is in </w:t>
      </w:r>
      <w:proofErr w:type="spellStart"/>
      <w:r w:rsidR="00F436F9">
        <w:t>Haskell</w:t>
      </w:r>
      <w:proofErr w:type="spellEnd"/>
      <w:r w:rsidR="00F436F9">
        <w:t>, doet het altijd sneller dan een programma in Java.</w:t>
      </w:r>
    </w:p>
    <w:p w:rsidRPr="00563407" w:rsidR="00563407" w:rsidP="00563407" w:rsidRDefault="00563407" w14:paraId="70474694" w14:textId="7777777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436F9" w:rsidTr="00F436F9" w14:paraId="5C1F3DFA" w14:textId="77777777">
        <w:trPr>
          <w:trHeight w:val="1380"/>
        </w:trPr>
        <w:tc>
          <w:tcPr>
            <w:tcW w:w="10456" w:type="dxa"/>
          </w:tcPr>
          <w:p w:rsidR="00F436F9" w:rsidP="00F436F9" w:rsidRDefault="00F436F9" w14:paraId="1D1C2760" w14:textId="77777777"/>
        </w:tc>
      </w:tr>
    </w:tbl>
    <w:p w:rsidRPr="00F436F9" w:rsidR="00F436F9" w:rsidP="00F436F9" w:rsidRDefault="00F436F9" w14:paraId="74C7F1E5" w14:textId="77777777"/>
    <w:p w:rsidR="00D70F24" w:rsidP="00D70F24" w:rsidRDefault="00D70F24" w14:paraId="73EC1202" w14:textId="13AF30E2">
      <w:pPr>
        <w:pStyle w:val="Kop3"/>
      </w:pPr>
      <w:r>
        <w:t>Vraag 7</w:t>
      </w:r>
      <w:r>
        <w:t>C</w:t>
      </w:r>
      <w:r>
        <w:t xml:space="preserve">: </w:t>
      </w:r>
      <w:r w:rsidR="008662FC">
        <w:t>Door h</w:t>
      </w:r>
      <w:r w:rsidR="00A37439">
        <w:t xml:space="preserve">et gebruik van </w:t>
      </w:r>
      <w:proofErr w:type="spellStart"/>
      <w:r w:rsidR="00A37439">
        <w:t>Redis</w:t>
      </w:r>
      <w:proofErr w:type="spellEnd"/>
      <w:r w:rsidR="00A37439">
        <w:t xml:space="preserve">, lijkt het systeem instabieler te maken.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37439" w:rsidTr="00A37439" w14:paraId="587D815A" w14:textId="77777777">
        <w:trPr>
          <w:trHeight w:val="1286"/>
        </w:trPr>
        <w:tc>
          <w:tcPr>
            <w:tcW w:w="10456" w:type="dxa"/>
          </w:tcPr>
          <w:p w:rsidR="00A37439" w:rsidP="00012F8C" w:rsidRDefault="00A37439" w14:paraId="3D64A0E7" w14:textId="77777777"/>
        </w:tc>
      </w:tr>
    </w:tbl>
    <w:p w:rsidRPr="00012F8C" w:rsidR="00012F8C" w:rsidP="00012F8C" w:rsidRDefault="00012F8C" w14:paraId="399F8CCF" w14:textId="77777777"/>
    <w:p w:rsidR="0088614B" w:rsidP="0088614B" w:rsidRDefault="0088614B" w14:paraId="14BC2CAF" w14:textId="6DE5D728">
      <w:pPr>
        <w:pStyle w:val="Kop3"/>
      </w:pPr>
      <w:r>
        <w:t>Vraag 7</w:t>
      </w:r>
      <w:r>
        <w:t>D</w:t>
      </w:r>
      <w:r>
        <w:t xml:space="preserve">: </w:t>
      </w:r>
      <w:r w:rsidR="006A5B68">
        <w:t xml:space="preserve">De </w:t>
      </w:r>
      <w:r w:rsidR="00F84F1D">
        <w:t>keuzes van het onderzoek word</w:t>
      </w:r>
      <w:r w:rsidR="002147CF">
        <w:t xml:space="preserve">t </w:t>
      </w:r>
      <w:r w:rsidR="00E82118">
        <w:t xml:space="preserve">eerst </w:t>
      </w:r>
      <w:r w:rsidR="002147CF">
        <w:t xml:space="preserve">toegelicht </w:t>
      </w:r>
      <w:r>
        <w:t xml:space="preserve">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26E0" w:rsidTr="003826E0" w14:paraId="6BC01771" w14:textId="77777777">
        <w:trPr>
          <w:trHeight w:val="1343"/>
        </w:trPr>
        <w:tc>
          <w:tcPr>
            <w:tcW w:w="10456" w:type="dxa"/>
          </w:tcPr>
          <w:p w:rsidR="003826E0" w:rsidP="00714E04" w:rsidRDefault="003826E0" w14:paraId="438F4E6A" w14:textId="77777777"/>
        </w:tc>
      </w:tr>
    </w:tbl>
    <w:p w:rsidR="000A5BE0" w:rsidP="00714E04" w:rsidRDefault="000A5BE0" w14:paraId="282C157D" w14:textId="77777777"/>
    <w:p w:rsidR="0088614B" w:rsidP="00714E04" w:rsidRDefault="0088614B" w14:paraId="6D4BC4AC" w14:textId="77777777"/>
    <w:p w:rsidR="00FD0E36" w:rsidP="00FD0E36" w:rsidRDefault="00EB0A69" w14:paraId="74B1103B" w14:textId="45FF9224">
      <w:pPr>
        <w:pStyle w:val="Kop2"/>
      </w:pPr>
      <w:r>
        <w:t>Weekopdracht</w:t>
      </w:r>
    </w:p>
    <w:p w:rsidR="00FD0E36" w:rsidP="00FD0E36" w:rsidRDefault="00FD0E36" w14:paraId="5425853A" w14:textId="73706317">
      <w:r>
        <w:t xml:space="preserve">Schrijf een onderzoeksvoorstel </w:t>
      </w:r>
      <w:r w:rsidR="00254757">
        <w:t>met de vraagstellin</w:t>
      </w:r>
      <w:r w:rsidR="002B6031">
        <w:t xml:space="preserve">g. </w:t>
      </w:r>
      <w:r w:rsidR="006D079E">
        <w:t xml:space="preserve">Gebruik hiervoor het onderwerp </w:t>
      </w:r>
      <w:r w:rsidR="002D72E6">
        <w:t>dat</w:t>
      </w:r>
      <w:r w:rsidR="006D079E">
        <w:t xml:space="preserve"> je vorige week in de les hebt bedacht. </w:t>
      </w:r>
      <w:r w:rsidR="002D72E6">
        <w:t xml:space="preserve">Gebruik hoofdstuk 4 en 6 om je </w:t>
      </w:r>
      <w:r w:rsidR="00B2209C">
        <w:t>hoofdvraag</w:t>
      </w:r>
      <w:r w:rsidR="009D660D">
        <w:t>, doelstelling</w:t>
      </w:r>
      <w:r w:rsidR="00B2209C">
        <w:t xml:space="preserve"> en onderzoeksvoorstel te toetsen.</w:t>
      </w:r>
    </w:p>
    <w:p w:rsidR="00D678C3" w:rsidP="00FD0E36" w:rsidRDefault="009D660D" w14:paraId="75722F67" w14:textId="6B6FB7F9">
      <w:r>
        <w:t>Verdere eisen:</w:t>
      </w:r>
    </w:p>
    <w:p w:rsidR="00EB2C33" w:rsidP="00910C38" w:rsidRDefault="009D660D" w14:paraId="20D6C720" w14:textId="751696EC">
      <w:pPr>
        <w:pStyle w:val="Lijstalinea"/>
        <w:numPr>
          <w:ilvl w:val="0"/>
          <w:numId w:val="43"/>
        </w:numPr>
      </w:pPr>
      <w:r>
        <w:t>Schrijf niet in de ik-vorm</w:t>
      </w:r>
      <w:r w:rsidR="0034743F">
        <w:t xml:space="preserve"> </w:t>
      </w:r>
      <w:r>
        <w:t>maar probeer een actieve schrijfstijl te hanteren</w:t>
      </w:r>
      <w:r w:rsidR="002F04DE">
        <w:rPr>
          <w:rStyle w:val="Voetnootmarkering"/>
        </w:rPr>
        <w:footnoteReference w:id="1"/>
      </w:r>
    </w:p>
    <w:p w:rsidRPr="00FD0E36" w:rsidR="009664D5" w:rsidP="00EB0A69" w:rsidRDefault="009D660D" w14:paraId="63BB2D86" w14:textId="0F4792B9">
      <w:pPr>
        <w:pStyle w:val="Lijstalinea"/>
        <w:numPr>
          <w:ilvl w:val="0"/>
          <w:numId w:val="43"/>
        </w:numPr>
      </w:pPr>
      <w:r w:rsidRPr="0003472F">
        <w:rPr>
          <w:b/>
          <w:bCs/>
        </w:rPr>
        <w:t>Vermijd bullshit tekst</w:t>
      </w:r>
      <w:r>
        <w:t xml:space="preserve">, </w:t>
      </w:r>
      <w:r w:rsidR="009664D5">
        <w:t xml:space="preserve">het is bijvoorbeeld niet nodig om uit te leggen wat een </w:t>
      </w:r>
      <w:r w:rsidR="00EB0A69">
        <w:t>inleiding</w:t>
      </w:r>
      <w:r w:rsidR="009664D5">
        <w:t xml:space="preserve"> is.</w:t>
      </w:r>
    </w:p>
    <w:sectPr w:rsidRPr="00FD0E36" w:rsidR="009664D5" w:rsidSect="003C645A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orient="portrait" w:code="9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645A" w:rsidP="00EA710D" w:rsidRDefault="003C645A" w14:paraId="314E5277" w14:textId="77777777">
      <w:r>
        <w:separator/>
      </w:r>
    </w:p>
  </w:endnote>
  <w:endnote w:type="continuationSeparator" w:id="0">
    <w:p w:rsidR="003C645A" w:rsidP="00EA710D" w:rsidRDefault="003C645A" w14:paraId="37A256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yriad Pro">
    <w:altName w:val="Times New Roman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 Pro Light">
    <w:altName w:val="Arial"/>
    <w:panose1 w:val="020B0604020202020204"/>
    <w:charset w:val="01"/>
    <w:family w:val="roman"/>
    <w:pitch w:val="variable"/>
  </w:font>
  <w:font w:name="Myriad Pro Black">
    <w:altName w:val="Arial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altName w:val="Courier New"/>
    <w:panose1 w:val="00000000000000000000"/>
    <w:charset w:val="00"/>
    <w:family w:val="modern"/>
    <w:pitch w:val="fixed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Pro-Light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002CF" w:rsidP="00753743" w:rsidRDefault="001002CF" w14:paraId="097F2442" w14:textId="77777777">
    <w:pPr>
      <w:jc w:val="center"/>
    </w:pPr>
    <w:r>
      <w:t xml:space="preserve">Pagina </w:t>
    </w:r>
    <w:r>
      <w:fldChar w:fldCharType="begin"/>
    </w:r>
    <w:r>
      <w:instrText xml:space="preserve"> PAGE  \* MERGEFORMAT </w:instrText>
    </w:r>
    <w:r>
      <w:fldChar w:fldCharType="separate"/>
    </w:r>
    <w:r w:rsidR="005C17B7">
      <w:rPr>
        <w:noProof/>
      </w:rPr>
      <w:t>1</w:t>
    </w:r>
    <w:r>
      <w:fldChar w:fldCharType="end"/>
    </w:r>
    <w:r>
      <w:t xml:space="preserve"> van </w:t>
    </w:r>
    <w:r w:rsidR="00685FFD">
      <w:fldChar w:fldCharType="begin"/>
    </w:r>
    <w:r w:rsidR="00685FFD">
      <w:instrText xml:space="preserve"> NUMPAGES  \* MERGEFORMAT </w:instrText>
    </w:r>
    <w:r w:rsidR="00685FFD">
      <w:fldChar w:fldCharType="separate"/>
    </w:r>
    <w:r w:rsidR="00333F4A">
      <w:rPr>
        <w:noProof/>
      </w:rPr>
      <w:t>1</w:t>
    </w:r>
    <w:r w:rsidR="00685FFD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80F25" w:rsidR="00D7388E" w:rsidP="00D7388E" w:rsidRDefault="00DF184F" w14:paraId="7BFBE91C" w14:textId="77777777">
    <w:pPr>
      <w:jc w:val="center"/>
      <w:rPr>
        <w:rFonts w:cs="MyriadPro-Light"/>
        <w:sz w:val="14"/>
        <w:szCs w:val="14"/>
      </w:rPr>
    </w:pPr>
    <w:r>
      <w:rPr>
        <w:rFonts w:cs="MyriadPro-Light"/>
        <w:noProof/>
        <w:sz w:val="14"/>
        <w:szCs w:val="14"/>
      </w:rPr>
    </w:r>
    <w:r w:rsidR="00DF184F">
      <w:rPr>
        <w:rFonts w:cs="MyriadPro-Light"/>
        <w:noProof/>
        <w:sz w:val="14"/>
        <w:szCs w:val="14"/>
      </w:rPr>
      <w:pict w14:anchorId="7AB944DF">
        <v:rect id="_x0000_i1025" style="width:523.3pt;height:1pt;mso-width-percent:0;mso-height-percent:0;mso-width-percent:0;mso-height-percent:0" alt="" o:hr="t" o:hrstd="t" o:hrnoshade="t" o:hralign="center" fillcolor="black [3213]" stroked="f"/>
      </w:pict>
    </w:r>
  </w:p>
  <w:p w:rsidRPr="009B2CBA" w:rsidR="00D7388E" w:rsidP="009B2CBA" w:rsidRDefault="00D7388E" w14:paraId="0A2AD4D5" w14:textId="77777777">
    <w:pPr>
      <w:jc w:val="center"/>
      <w:rPr>
        <w:rFonts w:cs="MyriadPro-Light"/>
        <w:noProof/>
        <w:sz w:val="14"/>
        <w:szCs w:val="14"/>
      </w:rPr>
    </w:pPr>
    <w:r w:rsidRPr="00E80F25">
      <w:rPr>
        <w:rFonts w:cs="MyriadPro-Light"/>
        <w:sz w:val="14"/>
        <w:szCs w:val="14"/>
      </w:rPr>
      <w:t>Hogeschool Leiden</w:t>
    </w:r>
    <w:r>
      <w:rPr>
        <w:rFonts w:cs="MyriadPro-Light"/>
        <w:sz w:val="14"/>
        <w:szCs w:val="14"/>
      </w:rPr>
      <w:t xml:space="preserve"> - Opleiding Informatica</w:t>
    </w:r>
    <w:r>
      <w:rPr>
        <w:rFonts w:cs="MyriadPro-Light"/>
        <w:sz w:val="14"/>
        <w:szCs w:val="14"/>
      </w:rPr>
      <w:ptab w:alignment="center" w:relativeTo="margin" w:leader="none"/>
    </w:r>
    <w:r w:rsidR="003D1C22">
      <w:rPr>
        <w:rFonts w:cs="MyriadPro-Light"/>
        <w:sz w:val="14"/>
        <w:szCs w:val="14"/>
      </w:rPr>
      <w:fldChar w:fldCharType="begin"/>
    </w:r>
    <w:r w:rsidR="003D1C22">
      <w:rPr>
        <w:rFonts w:cs="MyriadPro-Light"/>
        <w:sz w:val="14"/>
        <w:szCs w:val="14"/>
      </w:rPr>
      <w:instrText xml:space="preserve"> FILENAME   \* MERGEFORMAT </w:instrText>
    </w:r>
    <w:r w:rsidR="003D1C22">
      <w:rPr>
        <w:rFonts w:cs="MyriadPro-Light"/>
        <w:sz w:val="14"/>
        <w:szCs w:val="14"/>
      </w:rPr>
      <w:fldChar w:fldCharType="separate"/>
    </w:r>
    <w:r w:rsidR="004972B7">
      <w:rPr>
        <w:rFonts w:cs="MyriadPro-Light"/>
        <w:noProof/>
        <w:sz w:val="14"/>
        <w:szCs w:val="14"/>
      </w:rPr>
      <w:t>Document5</w:t>
    </w:r>
    <w:r w:rsidR="003D1C22">
      <w:rPr>
        <w:rFonts w:cs="MyriadPro-Light"/>
        <w:sz w:val="14"/>
        <w:szCs w:val="14"/>
      </w:rPr>
      <w:fldChar w:fldCharType="end"/>
    </w:r>
    <w:r w:rsidRPr="00E80F25">
      <w:rPr>
        <w:rFonts w:cs="MyriadPro-Light"/>
        <w:sz w:val="14"/>
        <w:szCs w:val="14"/>
      </w:rPr>
      <w:ptab w:alignment="right" w:relativeTo="margin" w:leader="none"/>
    </w:r>
    <w:r w:rsidRPr="00E80F25">
      <w:rPr>
        <w:sz w:val="14"/>
        <w:szCs w:val="14"/>
      </w:rPr>
      <w:t xml:space="preserve">pagina </w:t>
    </w:r>
    <w:r w:rsidRPr="00E80F25">
      <w:rPr>
        <w:sz w:val="14"/>
        <w:szCs w:val="14"/>
      </w:rPr>
      <w:fldChar w:fldCharType="begin"/>
    </w:r>
    <w:r w:rsidRPr="00E80F25">
      <w:rPr>
        <w:sz w:val="14"/>
        <w:szCs w:val="14"/>
      </w:rPr>
      <w:instrText xml:space="preserve"> PAGE  \* MERGEFORMAT </w:instrText>
    </w:r>
    <w:r w:rsidRPr="00E80F25">
      <w:rPr>
        <w:sz w:val="14"/>
        <w:szCs w:val="14"/>
      </w:rPr>
      <w:fldChar w:fldCharType="separate"/>
    </w:r>
    <w:r w:rsidR="00333F4A">
      <w:rPr>
        <w:noProof/>
        <w:sz w:val="14"/>
        <w:szCs w:val="14"/>
      </w:rPr>
      <w:t>1</w:t>
    </w:r>
    <w:r w:rsidRPr="00E80F25">
      <w:rPr>
        <w:sz w:val="14"/>
        <w:szCs w:val="14"/>
      </w:rPr>
      <w:fldChar w:fldCharType="end"/>
    </w:r>
    <w:r w:rsidRPr="00E80F25">
      <w:rPr>
        <w:sz w:val="14"/>
        <w:szCs w:val="14"/>
      </w:rPr>
      <w:t xml:space="preserve"> van </w:t>
    </w:r>
    <w:r w:rsidRPr="00E80F25">
      <w:rPr>
        <w:sz w:val="14"/>
        <w:szCs w:val="14"/>
      </w:rPr>
      <w:fldChar w:fldCharType="begin"/>
    </w:r>
    <w:r w:rsidRPr="00E80F25">
      <w:rPr>
        <w:sz w:val="14"/>
        <w:szCs w:val="14"/>
      </w:rPr>
      <w:instrText xml:space="preserve"> NUMPAGES  \* MERGEFORMAT </w:instrText>
    </w:r>
    <w:r w:rsidRPr="00E80F25">
      <w:rPr>
        <w:sz w:val="14"/>
        <w:szCs w:val="14"/>
      </w:rPr>
      <w:fldChar w:fldCharType="separate"/>
    </w:r>
    <w:r w:rsidR="00333F4A">
      <w:rPr>
        <w:noProof/>
        <w:sz w:val="14"/>
        <w:szCs w:val="14"/>
      </w:rPr>
      <w:t>1</w:t>
    </w:r>
    <w:r w:rsidRPr="00E80F25">
      <w:rPr>
        <w:noProof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002CF" w:rsidR="001002CF" w:rsidP="008D45C0" w:rsidRDefault="001002CF" w14:paraId="4D84CE46" w14:textId="77777777">
    <w:pPr>
      <w:pBdr>
        <w:bottom w:val="single" w:color="auto" w:sz="6" w:space="1"/>
      </w:pBdr>
      <w:rPr>
        <w:rFonts w:cs="MyriadPro-Light"/>
        <w:color w:val="23114C"/>
      </w:rPr>
    </w:pPr>
  </w:p>
  <w:p w:rsidRPr="001002CF" w:rsidR="00130B99" w:rsidP="00130B99" w:rsidRDefault="00520749" w14:paraId="7AEA410C" w14:textId="77777777">
    <w:pPr>
      <w:jc w:val="center"/>
      <w:rPr>
        <w:rFonts w:cs="MyriadPro-Light"/>
        <w:color w:val="23114C"/>
        <w:sz w:val="14"/>
      </w:rPr>
    </w:pPr>
    <w:r>
      <w:rPr>
        <w:sz w:val="14"/>
      </w:rPr>
      <w:t>Toetsmatrijs</w:t>
    </w:r>
    <w:r w:rsidRPr="001002CF" w:rsidR="00130B99">
      <w:rPr>
        <w:rFonts w:cs="MyriadPro-Light"/>
        <w:color w:val="23114C"/>
        <w:sz w:val="14"/>
      </w:rPr>
      <w:t xml:space="preserve"> - Opleiding Informatica</w:t>
    </w:r>
    <w:r w:rsidR="00130B99">
      <w:rPr>
        <w:rFonts w:cs="MyriadPro-Light"/>
        <w:color w:val="23114C"/>
        <w:sz w:val="14"/>
      </w:rPr>
      <w:t xml:space="preserve"> – Hogeschool Leiden</w:t>
    </w:r>
  </w:p>
  <w:p w:rsidRPr="001002CF" w:rsidR="001002CF" w:rsidP="001002CF" w:rsidRDefault="001002CF" w14:paraId="07CE5F9A" w14:textId="77777777">
    <w:pPr>
      <w:pStyle w:val="Kop3"/>
      <w:rPr>
        <w:rFonts w:cs="MyriadPro-Light"/>
        <w:b w:val="0"/>
        <w:bCs w:val="0"/>
        <w:caps/>
        <w:color w:val="auto"/>
        <w:sz w:val="14"/>
        <w:szCs w:val="16"/>
      </w:rPr>
    </w:pP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>Laatst gewijzigd op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2D46A6">
      <w:rPr>
        <w:rFonts w:cs="MyriadPro-Light"/>
        <w:b w:val="0"/>
        <w:bCs w:val="0"/>
        <w:caps/>
        <w:color w:val="auto"/>
        <w:sz w:val="14"/>
        <w:szCs w:val="16"/>
      </w:rPr>
      <w:tab/>
    </w:r>
    <w:r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b w:val="0"/>
        <w:bCs w:val="0"/>
        <w:caps/>
        <w:color w:val="auto"/>
        <w:sz w:val="14"/>
        <w:szCs w:val="16"/>
      </w:rPr>
      <w:t>Laatst bewerkt door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>Pagina</w:t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2D46A6"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b w:val="0"/>
        <w:bCs w:val="0"/>
        <w:caps/>
        <w:color w:val="auto"/>
        <w:sz w:val="14"/>
        <w:szCs w:val="16"/>
      </w:rPr>
      <w:t>Bestandsnaam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 xml:space="preserve"> </w:t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</w:p>
  <w:p w:rsidRPr="001D4FFF" w:rsidR="001002CF" w:rsidP="001D4FFF" w:rsidRDefault="001002CF" w14:paraId="13363C30" w14:textId="14F82378">
    <w:pPr>
      <w:pBdr>
        <w:bottom w:val="single" w:color="auto" w:sz="6" w:space="1"/>
      </w:pBdr>
      <w:ind w:firstLine="357"/>
      <w:rPr>
        <w:rFonts w:ascii="Times New Roman" w:hAnsi="Times New Roman"/>
        <w:color w:val="23114C"/>
        <w:sz w:val="14"/>
      </w:rPr>
    </w:pPr>
    <w:r w:rsidRPr="001C2D43">
      <w:rPr>
        <w:sz w:val="14"/>
      </w:rPr>
      <w:tab/>
    </w:r>
    <w:r w:rsidRPr="001C2D43">
      <w:rPr>
        <w:sz w:val="14"/>
      </w:rPr>
      <w:tab/>
    </w:r>
    <w:r w:rsidRPr="001C2D43" w:rsidR="001C2D43">
      <w:rPr>
        <w:sz w:val="14"/>
      </w:rPr>
      <w:fldChar w:fldCharType="begin"/>
    </w:r>
    <w:r w:rsidRPr="001C2D43" w:rsidR="001C2D43">
      <w:rPr>
        <w:sz w:val="14"/>
      </w:rPr>
      <w:instrText xml:space="preserve"> SAVEDATE \@ "d MMMM y h:mm" \* MERGEFORMAT </w:instrText>
    </w:r>
    <w:r w:rsidRPr="001C2D43" w:rsidR="001C2D43">
      <w:rPr>
        <w:sz w:val="14"/>
      </w:rPr>
      <w:fldChar w:fldCharType="separate"/>
    </w:r>
    <w:r w:rsidR="00DF184F">
      <w:rPr>
        <w:noProof/>
        <w:sz w:val="14"/>
      </w:rPr>
      <w:t>12 februari 24 1:48</w:t>
    </w:r>
    <w:r w:rsidRPr="001C2D43" w:rsidR="001C2D43">
      <w:rPr>
        <w:sz w:val="14"/>
      </w:rPr>
      <w:fldChar w:fldCharType="end"/>
    </w:r>
    <w:r w:rsidR="001C2D43">
      <w:rPr>
        <w:rFonts w:ascii="Times New Roman" w:hAnsi="Times New Roman"/>
        <w:color w:val="23114C"/>
        <w:sz w:val="14"/>
      </w:rPr>
      <w:tab/>
    </w:r>
    <w:r w:rsidR="002D46A6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Pr="001002CF">
      <w:rPr>
        <w:sz w:val="14"/>
      </w:rPr>
      <w:fldChar w:fldCharType="begin"/>
    </w:r>
    <w:r w:rsidRPr="001002CF">
      <w:rPr>
        <w:sz w:val="14"/>
      </w:rPr>
      <w:instrText xml:space="preserve"> LASTSAVEDBY </w:instrText>
    </w:r>
    <w:r w:rsidRPr="001002CF">
      <w:rPr>
        <w:sz w:val="14"/>
      </w:rPr>
      <w:fldChar w:fldCharType="end"/>
    </w:r>
    <w:r w:rsidRPr="001002CF">
      <w:rPr>
        <w:sz w:val="14"/>
      </w:rPr>
      <w:tab/>
    </w:r>
    <w:r w:rsidRPr="001002CF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Pr="001D4FFF" w:rsidR="001D4FFF">
      <w:rPr>
        <w:sz w:val="14"/>
      </w:rPr>
      <w:fldChar w:fldCharType="begin"/>
    </w:r>
    <w:r w:rsidRPr="001D4FFF" w:rsidR="001D4FFF">
      <w:rPr>
        <w:sz w:val="14"/>
      </w:rPr>
      <w:instrText xml:space="preserve"> PAGE  \* MERGEFORMAT </w:instrText>
    </w:r>
    <w:r w:rsidRPr="001D4FFF" w:rsidR="001D4FFF">
      <w:rPr>
        <w:sz w:val="14"/>
      </w:rPr>
      <w:fldChar w:fldCharType="separate"/>
    </w:r>
    <w:r w:rsidR="005C17B7">
      <w:rPr>
        <w:noProof/>
        <w:sz w:val="14"/>
      </w:rPr>
      <w:t>1</w:t>
    </w:r>
    <w:r w:rsidRPr="001D4FFF" w:rsidR="001D4FFF">
      <w:rPr>
        <w:sz w:val="14"/>
      </w:rPr>
      <w:fldChar w:fldCharType="end"/>
    </w:r>
    <w:r w:rsidRPr="001D4FFF" w:rsidR="001D4FFF">
      <w:rPr>
        <w:sz w:val="14"/>
      </w:rPr>
      <w:t xml:space="preserve"> van </w:t>
    </w:r>
    <w:r w:rsidRPr="001D4FFF" w:rsidR="001D4FFF">
      <w:rPr>
        <w:sz w:val="14"/>
      </w:rPr>
      <w:fldChar w:fldCharType="begin"/>
    </w:r>
    <w:r w:rsidRPr="001D4FFF" w:rsidR="001D4FFF">
      <w:rPr>
        <w:sz w:val="14"/>
      </w:rPr>
      <w:instrText xml:space="preserve"> NUMPAGES  \* MERGEFORMAT </w:instrText>
    </w:r>
    <w:r w:rsidRPr="001D4FFF" w:rsidR="001D4FFF">
      <w:rPr>
        <w:sz w:val="14"/>
      </w:rPr>
      <w:fldChar w:fldCharType="separate"/>
    </w:r>
    <w:r w:rsidR="00333F4A">
      <w:rPr>
        <w:noProof/>
        <w:sz w:val="14"/>
      </w:rPr>
      <w:t>1</w:t>
    </w:r>
    <w:r w:rsidRPr="001D4FFF" w:rsidR="001D4FFF">
      <w:rPr>
        <w:sz w:val="14"/>
      </w:rPr>
      <w:fldChar w:fldCharType="end"/>
    </w:r>
    <w:r w:rsidR="001D4FFF">
      <w:rPr>
        <w:sz w:val="14"/>
      </w:rPr>
      <w:tab/>
    </w:r>
    <w:r w:rsidR="001D4FFF">
      <w:rPr>
        <w:sz w:val="14"/>
      </w:rPr>
      <w:tab/>
    </w:r>
    <w:r w:rsidR="002D46A6">
      <w:rPr>
        <w:sz w:val="14"/>
      </w:rPr>
      <w:tab/>
    </w:r>
    <w:r w:rsidRPr="001002CF">
      <w:rPr>
        <w:sz w:val="14"/>
      </w:rPr>
      <w:fldChar w:fldCharType="begin"/>
    </w:r>
    <w:r w:rsidRPr="001002CF">
      <w:rPr>
        <w:sz w:val="14"/>
      </w:rPr>
      <w:instrText xml:space="preserve"> FILENAME </w:instrText>
    </w:r>
    <w:r w:rsidRPr="001002CF">
      <w:rPr>
        <w:sz w:val="14"/>
        <w:lang w:eastAsia="en-US"/>
      </w:rPr>
      <w:fldChar w:fldCharType="separate"/>
    </w:r>
    <w:r w:rsidR="004972B7">
      <w:rPr>
        <w:noProof/>
        <w:sz w:val="14"/>
      </w:rPr>
      <w:t>Document5</w:t>
    </w:r>
    <w:r w:rsidRPr="001002CF"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645A" w:rsidP="00EA710D" w:rsidRDefault="003C645A" w14:paraId="0EB1FE3C" w14:textId="77777777">
      <w:r>
        <w:separator/>
      </w:r>
    </w:p>
  </w:footnote>
  <w:footnote w:type="continuationSeparator" w:id="0">
    <w:p w:rsidR="003C645A" w:rsidP="00EA710D" w:rsidRDefault="003C645A" w14:paraId="337D9945" w14:textId="77777777">
      <w:r>
        <w:continuationSeparator/>
      </w:r>
    </w:p>
  </w:footnote>
  <w:footnote w:id="1">
    <w:p w:rsidRPr="006A5B68" w:rsidR="00685FFD" w:rsidRDefault="002F04DE" w14:paraId="5795D40F" w14:textId="48CA120F">
      <w:pPr>
        <w:pStyle w:val="Voetnoottekst"/>
      </w:pPr>
      <w:r>
        <w:rPr>
          <w:rStyle w:val="Voetnootmarkering"/>
        </w:rPr>
        <w:footnoteRef/>
      </w:r>
      <w:r>
        <w:t xml:space="preserve"> </w:t>
      </w:r>
      <w:r w:rsidR="006A5B68">
        <w:t xml:space="preserve">Uitzonderingen zijn </w:t>
      </w:r>
      <w:r w:rsidR="00372177">
        <w:t xml:space="preserve">indien van toepassing: </w:t>
      </w:r>
      <w:r w:rsidR="006A5B68">
        <w:t xml:space="preserve">voorwoord, </w:t>
      </w:r>
      <w:proofErr w:type="gramStart"/>
      <w:r w:rsidR="006A5B68">
        <w:t xml:space="preserve">nawoord </w:t>
      </w:r>
      <w:r w:rsidR="00372177">
        <w:t xml:space="preserve"> </w:t>
      </w:r>
      <w:r w:rsidR="006A5B68">
        <w:t>en</w:t>
      </w:r>
      <w:proofErr w:type="gramEnd"/>
      <w:r w:rsidR="006A5B68">
        <w:t xml:space="preserve"> reflectieverslag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C242E1" w:rsidR="00D7388E" w:rsidP="00D7388E" w:rsidRDefault="009B2CBA" w14:paraId="6FF27D68" w14:textId="17DAE54A">
    <w:pPr>
      <w:pStyle w:val="Kop1"/>
      <w:rPr>
        <w:noProof/>
      </w:rPr>
    </w:pPr>
    <w:r w:rsidRPr="009B2CBA">
      <w:rPr>
        <w:noProof/>
        <w:color w:val="004D46"/>
      </w:rPr>
      <w:drawing>
        <wp:anchor distT="0" distB="0" distL="114300" distR="114300" simplePos="0" relativeHeight="251658240" behindDoc="0" locked="0" layoutInCell="1" allowOverlap="1" wp14:anchorId="14C18930" wp14:editId="5FB8ACC2">
          <wp:simplePos x="0" y="0"/>
          <wp:positionH relativeFrom="column">
            <wp:posOffset>4882323</wp:posOffset>
          </wp:positionH>
          <wp:positionV relativeFrom="paragraph">
            <wp:posOffset>-88972</wp:posOffset>
          </wp:positionV>
          <wp:extent cx="2033270" cy="638810"/>
          <wp:effectExtent l="0" t="0" r="0" b="0"/>
          <wp:wrapSquare wrapText="bothSides"/>
          <wp:docPr id="219059312" name="Afbeelding 1" descr="Afbeelding met Lettertype, Graphics, grafische vormgeving, logo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059312" name="Afbeelding 1" descr="Afbeelding met Lettertype, Graphics, grafische vormgeving, logo&#10;&#10;Automatisch gegenereerde beschrijv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33270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72B7">
      <w:rPr>
        <w:noProof/>
        <w:color w:val="004D46"/>
      </w:rPr>
      <w:t xml:space="preserve">Week </w:t>
    </w:r>
    <w:r w:rsidR="002F1D80">
      <w:rPr>
        <w:noProof/>
        <w:color w:val="004D46"/>
      </w:rPr>
      <w:t>2 adviesrapport</w:t>
    </w:r>
    <w:r w:rsidRPr="009B2CBA">
      <w:rPr>
        <w:color w:val="004D46"/>
      </w:rPr>
      <w:t xml:space="preserve"> </w:t>
    </w:r>
    <w:r>
      <w:fldChar w:fldCharType="begin"/>
    </w:r>
    <w:r>
      <w:instrText xml:space="preserve"> INCLUDEPICTURE "https://hogeschoolleiden.sharepoint.com/sites/portaal-diensten-mc/Gedeelde%20documenten/Huisstijl/Logo%27s/Logo_RGB_png/Logo_HL_Donkergroen_RGB.png?web=1" \* MERGEFORMATINET </w:instrText>
    </w:r>
    <w:r>
      <w:fldChar w:fldCharType="separate"/>
    </w:r>
    <w:r>
      <w:rPr>
        <w:noProof/>
      </w:rPr>
      <mc:AlternateContent>
        <mc:Choice Requires="wps">
          <w:drawing>
            <wp:inline distT="0" distB="0" distL="0" distR="0" wp14:anchorId="4AC882C4" wp14:editId="094D6F73">
              <wp:extent cx="301625" cy="301625"/>
              <wp:effectExtent l="0" t="0" r="0" b="0"/>
              <wp:docPr id="864839628" name="Rechthoe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162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 w14:anchorId="6CE3995B">
            <v:rect id="Rechthoek 1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1123395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>
              <o:lock v:ext="edit" aspectratio="t"/>
              <w10:anchorlock/>
            </v:rect>
          </w:pict>
        </mc:Fallback>
      </mc:AlternateContent>
    </w:r>
    <w:r>
      <w:fldChar w:fldCharType="end"/>
    </w:r>
    <w:r w:rsidRPr="009B2CBA">
      <w:rPr>
        <w:noProof/>
      </w:rPr>
      <w:t xml:space="preserve"> </w:t>
    </w:r>
  </w:p>
  <w:p w:rsidRPr="00C242E1" w:rsidR="00D7388E" w:rsidP="00D7388E" w:rsidRDefault="00D7388E" w14:paraId="44C1F252" w14:textId="77777777">
    <w:pPr>
      <w:pStyle w:val="Puntjes"/>
      <w:spacing w:line="24" w:lineRule="auto"/>
      <w:rPr>
        <w:rFonts w:asciiTheme="majorHAnsi" w:hAnsiTheme="majorHAnsi"/>
        <w:noProof/>
      </w:rPr>
    </w:pP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</w:p>
  <w:p w:rsidRPr="00C242E1" w:rsidR="00D7388E" w:rsidP="00D7388E" w:rsidRDefault="00D7388E" w14:paraId="5F7A1113" w14:textId="77777777">
    <w:pPr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C242E1" w:rsidR="001002CF" w:rsidP="00615F8D" w:rsidRDefault="001002CF" w14:paraId="5DC256D6" w14:textId="77777777">
    <w:pPr>
      <w:pStyle w:val="Kop1"/>
      <w:rPr>
        <w:noProof/>
      </w:rPr>
    </w:pPr>
    <w:r w:rsidRPr="00C242E1"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E530928" wp14:editId="129325D7">
          <wp:simplePos x="0" y="0"/>
          <wp:positionH relativeFrom="page">
            <wp:posOffset>6172200</wp:posOffset>
          </wp:positionH>
          <wp:positionV relativeFrom="paragraph">
            <wp:posOffset>-17145</wp:posOffset>
          </wp:positionV>
          <wp:extent cx="635000" cy="707390"/>
          <wp:effectExtent l="0" t="0" r="0" b="3810"/>
          <wp:wrapNone/>
          <wp:docPr id="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2599" b="12599"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70739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42E1">
      <w:rPr>
        <w:noProof/>
      </w:rPr>
      <w:t xml:space="preserve"> </w:t>
    </w:r>
    <w:r w:rsidR="009A466B">
      <w:rPr>
        <w:noProof/>
      </w:rPr>
      <w:t>Toetsmatrijs</w:t>
    </w:r>
    <w:r w:rsidRPr="00C242E1">
      <w:rPr>
        <w:noProof/>
      </w:rPr>
      <w:t xml:space="preserve"> </w:t>
    </w:r>
    <w:r>
      <w:rPr>
        <w:noProof/>
      </w:rPr>
      <w:t>&lt;modulecode&gt;</w:t>
    </w:r>
  </w:p>
  <w:p w:rsidRPr="00C242E1" w:rsidR="001002CF" w:rsidP="00B9616A" w:rsidRDefault="001002CF" w14:paraId="038A337A" w14:textId="77777777">
    <w:pPr>
      <w:pStyle w:val="Puntjes"/>
      <w:spacing w:line="24" w:lineRule="auto"/>
      <w:rPr>
        <w:rFonts w:asciiTheme="majorHAnsi" w:hAnsiTheme="majorHAnsi"/>
        <w:noProof/>
      </w:rPr>
    </w:pP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</w:p>
  <w:p w:rsidRPr="00C242E1" w:rsidR="001002CF" w:rsidP="00EA710D" w:rsidRDefault="001002CF" w14:paraId="67E579BA" w14:textId="77777777">
    <w:pPr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7E1"/>
    <w:multiLevelType w:val="hybridMultilevel"/>
    <w:tmpl w:val="7012BD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6C211D"/>
    <w:multiLevelType w:val="hybridMultilevel"/>
    <w:tmpl w:val="19E0F8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F21E29"/>
    <w:multiLevelType w:val="hybridMultilevel"/>
    <w:tmpl w:val="851616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E3282B"/>
    <w:multiLevelType w:val="hybridMultilevel"/>
    <w:tmpl w:val="4AEE05C2"/>
    <w:lvl w:ilvl="0" w:tplc="BBECDEAE">
      <w:start w:val="1"/>
      <w:numFmt w:val="decimal"/>
      <w:pStyle w:val="Opdracht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86562"/>
    <w:multiLevelType w:val="hybridMultilevel"/>
    <w:tmpl w:val="C326030C"/>
    <w:lvl w:ilvl="0" w:tplc="FFFFFFFF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6F82"/>
    <w:multiLevelType w:val="multilevel"/>
    <w:tmpl w:val="5A340A8E"/>
    <w:lvl w:ilvl="0">
      <w:start w:val="1"/>
      <w:numFmt w:val="decimal"/>
      <w:lvlText w:val="Vraag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0280CDC"/>
    <w:multiLevelType w:val="hybridMultilevel"/>
    <w:tmpl w:val="C326030C"/>
    <w:lvl w:ilvl="0" w:tplc="FA2AA4D4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91D6E"/>
    <w:multiLevelType w:val="hybridMultilevel"/>
    <w:tmpl w:val="76E005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944FEB"/>
    <w:multiLevelType w:val="hybridMultilevel"/>
    <w:tmpl w:val="8E9CA2DC"/>
    <w:lvl w:ilvl="0" w:tplc="7E609AE8">
      <w:start w:val="6"/>
      <w:numFmt w:val="decimal"/>
      <w:pStyle w:val="Hoofdstuk"/>
      <w:lvlText w:val="Hoofdstuk %1:"/>
      <w:lvlJc w:val="left"/>
      <w:pPr>
        <w:ind w:left="502" w:hanging="360"/>
      </w:pPr>
      <w:rPr>
        <w:rFonts w:hint="default" w:ascii="Myriad Pro" w:hAnsi="Myriad Pro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23114C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130019" w:tentative="1">
      <w:start w:val="1"/>
      <w:numFmt w:val="lowerLetter"/>
      <w:lvlText w:val="%2."/>
      <w:lvlJc w:val="left"/>
      <w:pPr>
        <w:ind w:left="1222" w:hanging="360"/>
      </w:pPr>
    </w:lvl>
    <w:lvl w:ilvl="2" w:tplc="0413001B" w:tentative="1">
      <w:start w:val="1"/>
      <w:numFmt w:val="lowerRoman"/>
      <w:lvlText w:val="%3."/>
      <w:lvlJc w:val="right"/>
      <w:pPr>
        <w:ind w:left="1942" w:hanging="180"/>
      </w:pPr>
    </w:lvl>
    <w:lvl w:ilvl="3" w:tplc="0413000F" w:tentative="1">
      <w:start w:val="1"/>
      <w:numFmt w:val="decimal"/>
      <w:lvlText w:val="%4."/>
      <w:lvlJc w:val="left"/>
      <w:pPr>
        <w:ind w:left="2662" w:hanging="360"/>
      </w:pPr>
    </w:lvl>
    <w:lvl w:ilvl="4" w:tplc="04130019" w:tentative="1">
      <w:start w:val="1"/>
      <w:numFmt w:val="lowerLetter"/>
      <w:lvlText w:val="%5."/>
      <w:lvlJc w:val="left"/>
      <w:pPr>
        <w:ind w:left="3382" w:hanging="360"/>
      </w:pPr>
    </w:lvl>
    <w:lvl w:ilvl="5" w:tplc="0413001B" w:tentative="1">
      <w:start w:val="1"/>
      <w:numFmt w:val="lowerRoman"/>
      <w:lvlText w:val="%6."/>
      <w:lvlJc w:val="right"/>
      <w:pPr>
        <w:ind w:left="4102" w:hanging="180"/>
      </w:pPr>
    </w:lvl>
    <w:lvl w:ilvl="6" w:tplc="0413000F" w:tentative="1">
      <w:start w:val="1"/>
      <w:numFmt w:val="decimal"/>
      <w:lvlText w:val="%7."/>
      <w:lvlJc w:val="left"/>
      <w:pPr>
        <w:ind w:left="4822" w:hanging="360"/>
      </w:pPr>
    </w:lvl>
    <w:lvl w:ilvl="7" w:tplc="04130019" w:tentative="1">
      <w:start w:val="1"/>
      <w:numFmt w:val="lowerLetter"/>
      <w:lvlText w:val="%8."/>
      <w:lvlJc w:val="left"/>
      <w:pPr>
        <w:ind w:left="5542" w:hanging="360"/>
      </w:pPr>
    </w:lvl>
    <w:lvl w:ilvl="8" w:tplc="0413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4023AD6"/>
    <w:multiLevelType w:val="hybridMultilevel"/>
    <w:tmpl w:val="A60C9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348C2"/>
    <w:multiLevelType w:val="hybridMultilevel"/>
    <w:tmpl w:val="8B2CB4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B32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0FD2EF8"/>
    <w:multiLevelType w:val="multilevel"/>
    <w:tmpl w:val="25E6325A"/>
    <w:lvl w:ilvl="0">
      <w:start w:val="1"/>
      <w:numFmt w:val="decimal"/>
      <w:pStyle w:val="VraagTitel"/>
      <w:lvlText w:val="Vraag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2177A25"/>
    <w:multiLevelType w:val="hybridMultilevel"/>
    <w:tmpl w:val="DACC75DA"/>
    <w:lvl w:ilvl="0" w:tplc="B8EA96FE">
      <w:start w:val="1"/>
      <w:numFmt w:val="decimal"/>
      <w:pStyle w:val="Opsomnummers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C680A"/>
    <w:multiLevelType w:val="hybridMultilevel"/>
    <w:tmpl w:val="2C7CF6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B133E41"/>
    <w:multiLevelType w:val="hybridMultilevel"/>
    <w:tmpl w:val="E7D229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9F07AA"/>
    <w:multiLevelType w:val="hybridMultilevel"/>
    <w:tmpl w:val="3FBA448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A1936"/>
    <w:multiLevelType w:val="hybridMultilevel"/>
    <w:tmpl w:val="8E42F5EE"/>
    <w:lvl w:ilvl="0" w:tplc="1014176A">
      <w:start w:val="1"/>
      <w:numFmt w:val="bullet"/>
      <w:pStyle w:val="Annotatielijst"/>
      <w:lvlText w:val=""/>
      <w:lvlJc w:val="left"/>
      <w:pPr>
        <w:ind w:left="757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77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97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917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37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57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77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97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517" w:hanging="360"/>
      </w:pPr>
      <w:rPr>
        <w:rFonts w:hint="default" w:ascii="Wingdings" w:hAnsi="Wingdings"/>
      </w:rPr>
    </w:lvl>
  </w:abstractNum>
  <w:abstractNum w:abstractNumId="18" w15:restartNumberingAfterBreak="0">
    <w:nsid w:val="2FEF16EE"/>
    <w:multiLevelType w:val="hybridMultilevel"/>
    <w:tmpl w:val="1520ED7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365D1"/>
    <w:multiLevelType w:val="hybridMultilevel"/>
    <w:tmpl w:val="A934C72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E993D9A"/>
    <w:multiLevelType w:val="hybridMultilevel"/>
    <w:tmpl w:val="8B2CB4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4D0440"/>
    <w:multiLevelType w:val="hybridMultilevel"/>
    <w:tmpl w:val="7B90C2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244D91"/>
    <w:multiLevelType w:val="hybridMultilevel"/>
    <w:tmpl w:val="F92E1F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58307FD"/>
    <w:multiLevelType w:val="hybridMultilevel"/>
    <w:tmpl w:val="13B0AE38"/>
    <w:lvl w:ilvl="0" w:tplc="4984BC7E">
      <w:start w:val="1"/>
      <w:numFmt w:val="bullet"/>
      <w:pStyle w:val="Tip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80954D1"/>
    <w:multiLevelType w:val="hybridMultilevel"/>
    <w:tmpl w:val="0EF056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AD6FA9"/>
    <w:multiLevelType w:val="multilevel"/>
    <w:tmpl w:val="CEC2887A"/>
    <w:lvl w:ilvl="0">
      <w:start w:val="1"/>
      <w:numFmt w:val="decimal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2D4BB0"/>
    <w:multiLevelType w:val="hybridMultilevel"/>
    <w:tmpl w:val="F36AC03C"/>
    <w:lvl w:ilvl="0" w:tplc="EE3E719C">
      <w:start w:val="1"/>
      <w:numFmt w:val="bullet"/>
      <w:pStyle w:val="Vinkje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63D2269"/>
    <w:multiLevelType w:val="hybridMultilevel"/>
    <w:tmpl w:val="96687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F59E2"/>
    <w:multiLevelType w:val="hybridMultilevel"/>
    <w:tmpl w:val="A60C955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626274"/>
    <w:multiLevelType w:val="hybridMultilevel"/>
    <w:tmpl w:val="B34CF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E97521"/>
    <w:multiLevelType w:val="hybridMultilevel"/>
    <w:tmpl w:val="A60495C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38B0C5E"/>
    <w:multiLevelType w:val="hybridMultilevel"/>
    <w:tmpl w:val="74E297C8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4443FDE"/>
    <w:multiLevelType w:val="hybridMultilevel"/>
    <w:tmpl w:val="ECB8DBB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4E57305"/>
    <w:multiLevelType w:val="hybridMultilevel"/>
    <w:tmpl w:val="96687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B4603D"/>
    <w:multiLevelType w:val="hybridMultilevel"/>
    <w:tmpl w:val="25D00A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CC607E"/>
    <w:multiLevelType w:val="hybridMultilevel"/>
    <w:tmpl w:val="1916A9C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75043A7"/>
    <w:multiLevelType w:val="hybridMultilevel"/>
    <w:tmpl w:val="000E6C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872ADC"/>
    <w:multiLevelType w:val="hybridMultilevel"/>
    <w:tmpl w:val="6E845ED6"/>
    <w:lvl w:ilvl="0" w:tplc="98767348">
      <w:start w:val="1"/>
      <w:numFmt w:val="bullet"/>
      <w:pStyle w:val="Opsomming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BCE793E"/>
    <w:multiLevelType w:val="hybridMultilevel"/>
    <w:tmpl w:val="7438176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AD1514"/>
    <w:multiLevelType w:val="multilevel"/>
    <w:tmpl w:val="DC32EA80"/>
    <w:lvl w:ilvl="0">
      <w:start w:val="1"/>
      <w:numFmt w:val="decimal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B674C"/>
    <w:multiLevelType w:val="hybridMultilevel"/>
    <w:tmpl w:val="26A868E2"/>
    <w:lvl w:ilvl="0" w:tplc="3F284C20">
      <w:start w:val="1"/>
      <w:numFmt w:val="bullet"/>
      <w:pStyle w:val="Lijstaline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3E8F4C">
      <w:numFmt w:val="bullet"/>
      <w:lvlText w:val="-"/>
      <w:lvlJc w:val="left"/>
      <w:pPr>
        <w:ind w:left="1440" w:hanging="360"/>
      </w:pPr>
      <w:rPr>
        <w:rFonts w:hint="default" w:ascii="Calibri" w:hAnsi="Calibri" w:eastAsia="Calibri" w:cs="Times New Roman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A3F1B22"/>
    <w:multiLevelType w:val="hybridMultilevel"/>
    <w:tmpl w:val="B540F1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C4F44EA"/>
    <w:multiLevelType w:val="hybridMultilevel"/>
    <w:tmpl w:val="FCCCC2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1932293">
    <w:abstractNumId w:val="37"/>
  </w:num>
  <w:num w:numId="2" w16cid:durableId="1709602597">
    <w:abstractNumId w:val="13"/>
  </w:num>
  <w:num w:numId="3" w16cid:durableId="601109498">
    <w:abstractNumId w:val="26"/>
  </w:num>
  <w:num w:numId="4" w16cid:durableId="1975942922">
    <w:abstractNumId w:val="23"/>
  </w:num>
  <w:num w:numId="5" w16cid:durableId="1532377240">
    <w:abstractNumId w:val="8"/>
  </w:num>
  <w:num w:numId="6" w16cid:durableId="470826500">
    <w:abstractNumId w:val="40"/>
  </w:num>
  <w:num w:numId="7" w16cid:durableId="505246487">
    <w:abstractNumId w:val="17"/>
  </w:num>
  <w:num w:numId="8" w16cid:durableId="1669284712">
    <w:abstractNumId w:val="31"/>
  </w:num>
  <w:num w:numId="9" w16cid:durableId="144398631">
    <w:abstractNumId w:val="35"/>
  </w:num>
  <w:num w:numId="10" w16cid:durableId="804083925">
    <w:abstractNumId w:val="30"/>
  </w:num>
  <w:num w:numId="11" w16cid:durableId="761531490">
    <w:abstractNumId w:val="34"/>
  </w:num>
  <w:num w:numId="12" w16cid:durableId="120848599">
    <w:abstractNumId w:val="19"/>
  </w:num>
  <w:num w:numId="13" w16cid:durableId="664165571">
    <w:abstractNumId w:val="41"/>
  </w:num>
  <w:num w:numId="14" w16cid:durableId="1220941317">
    <w:abstractNumId w:val="7"/>
  </w:num>
  <w:num w:numId="15" w16cid:durableId="1083257485">
    <w:abstractNumId w:val="22"/>
  </w:num>
  <w:num w:numId="16" w16cid:durableId="1526166215">
    <w:abstractNumId w:val="0"/>
  </w:num>
  <w:num w:numId="17" w16cid:durableId="126169970">
    <w:abstractNumId w:val="1"/>
  </w:num>
  <w:num w:numId="18" w16cid:durableId="66920362">
    <w:abstractNumId w:val="21"/>
  </w:num>
  <w:num w:numId="19" w16cid:durableId="1296376691">
    <w:abstractNumId w:val="42"/>
  </w:num>
  <w:num w:numId="20" w16cid:durableId="1699087464">
    <w:abstractNumId w:val="14"/>
  </w:num>
  <w:num w:numId="21" w16cid:durableId="1602570281">
    <w:abstractNumId w:val="2"/>
  </w:num>
  <w:num w:numId="22" w16cid:durableId="672414759">
    <w:abstractNumId w:val="15"/>
  </w:num>
  <w:num w:numId="23" w16cid:durableId="1755129043">
    <w:abstractNumId w:val="12"/>
  </w:num>
  <w:num w:numId="24" w16cid:durableId="227376393">
    <w:abstractNumId w:val="5"/>
  </w:num>
  <w:num w:numId="25" w16cid:durableId="1595213448">
    <w:abstractNumId w:val="3"/>
  </w:num>
  <w:num w:numId="26" w16cid:durableId="953828307">
    <w:abstractNumId w:val="24"/>
  </w:num>
  <w:num w:numId="27" w16cid:durableId="1875195243">
    <w:abstractNumId w:val="27"/>
  </w:num>
  <w:num w:numId="28" w16cid:durableId="706373447">
    <w:abstractNumId w:val="11"/>
  </w:num>
  <w:num w:numId="29" w16cid:durableId="373622024">
    <w:abstractNumId w:val="25"/>
  </w:num>
  <w:num w:numId="30" w16cid:durableId="1415857025">
    <w:abstractNumId w:val="33"/>
  </w:num>
  <w:num w:numId="31" w16cid:durableId="719090883">
    <w:abstractNumId w:val="29"/>
  </w:num>
  <w:num w:numId="32" w16cid:durableId="805926226">
    <w:abstractNumId w:val="39"/>
  </w:num>
  <w:num w:numId="33" w16cid:durableId="1960450306">
    <w:abstractNumId w:val="38"/>
  </w:num>
  <w:num w:numId="34" w16cid:durableId="1631596159">
    <w:abstractNumId w:val="18"/>
  </w:num>
  <w:num w:numId="35" w16cid:durableId="1625891238">
    <w:abstractNumId w:val="20"/>
  </w:num>
  <w:num w:numId="36" w16cid:durableId="1220748387">
    <w:abstractNumId w:val="10"/>
  </w:num>
  <w:num w:numId="37" w16cid:durableId="2111849559">
    <w:abstractNumId w:val="36"/>
  </w:num>
  <w:num w:numId="38" w16cid:durableId="1133257810">
    <w:abstractNumId w:val="16"/>
  </w:num>
  <w:num w:numId="39" w16cid:durableId="1077365567">
    <w:abstractNumId w:val="6"/>
  </w:num>
  <w:num w:numId="40" w16cid:durableId="901403751">
    <w:abstractNumId w:val="4"/>
  </w:num>
  <w:num w:numId="41" w16cid:durableId="588273881">
    <w:abstractNumId w:val="28"/>
  </w:num>
  <w:num w:numId="42" w16cid:durableId="1923173410">
    <w:abstractNumId w:val="9"/>
  </w:num>
  <w:num w:numId="43" w16cid:durableId="277834965">
    <w:abstractNumId w:val="32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activeWritingStyle w:lang="nl-NL" w:vendorID="1" w:dllVersion="512" w:checkStyle="1" w:appName="MSWord"/>
  <w:proofState w:spelling="clean" w:grammar="dirty"/>
  <w:attachedTemplate r:id="rId1"/>
  <w:trackRevisions w:val="false"/>
  <w:defaultTabStop w:val="357"/>
  <w:hyphenationZone w:val="425"/>
  <w:drawingGridHorizontalSpacing w:val="100"/>
  <w:displayHorizontalDrawingGridEvery w:val="2"/>
  <w:characterSpacingControl w:val="doNotCompress"/>
  <w:hdrShapeDefaults>
    <o:shapedefaults v:ext="edit" spidmax="2050" fillcolor="white" strokecolor="#c10077">
      <v:fill color="white"/>
      <v:stroke weight="1.5pt" color="#c1007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B7"/>
    <w:rsid w:val="00012F8C"/>
    <w:rsid w:val="00015074"/>
    <w:rsid w:val="0003472F"/>
    <w:rsid w:val="00037B38"/>
    <w:rsid w:val="000476A6"/>
    <w:rsid w:val="00053C69"/>
    <w:rsid w:val="00055F1B"/>
    <w:rsid w:val="00075497"/>
    <w:rsid w:val="00080BFE"/>
    <w:rsid w:val="0008191F"/>
    <w:rsid w:val="00084D3B"/>
    <w:rsid w:val="000924DB"/>
    <w:rsid w:val="000A5BE0"/>
    <w:rsid w:val="000A698A"/>
    <w:rsid w:val="000B3A62"/>
    <w:rsid w:val="000B45EA"/>
    <w:rsid w:val="000D1D99"/>
    <w:rsid w:val="000D425B"/>
    <w:rsid w:val="000D45AC"/>
    <w:rsid w:val="000D69AE"/>
    <w:rsid w:val="000E19F8"/>
    <w:rsid w:val="000E3960"/>
    <w:rsid w:val="000F363E"/>
    <w:rsid w:val="000F44FE"/>
    <w:rsid w:val="001002CF"/>
    <w:rsid w:val="00105910"/>
    <w:rsid w:val="001236D9"/>
    <w:rsid w:val="00130B99"/>
    <w:rsid w:val="001860E1"/>
    <w:rsid w:val="001A74F2"/>
    <w:rsid w:val="001C2D43"/>
    <w:rsid w:val="001C30B4"/>
    <w:rsid w:val="001C6314"/>
    <w:rsid w:val="001C6F14"/>
    <w:rsid w:val="001D4FFF"/>
    <w:rsid w:val="001D5687"/>
    <w:rsid w:val="002147CF"/>
    <w:rsid w:val="00224CBB"/>
    <w:rsid w:val="00230B14"/>
    <w:rsid w:val="00233803"/>
    <w:rsid w:val="002430E1"/>
    <w:rsid w:val="00243388"/>
    <w:rsid w:val="00254757"/>
    <w:rsid w:val="00254B33"/>
    <w:rsid w:val="00255620"/>
    <w:rsid w:val="0026282C"/>
    <w:rsid w:val="00264C1F"/>
    <w:rsid w:val="00277388"/>
    <w:rsid w:val="002835C6"/>
    <w:rsid w:val="002847A5"/>
    <w:rsid w:val="002865EE"/>
    <w:rsid w:val="002A74E8"/>
    <w:rsid w:val="002B6031"/>
    <w:rsid w:val="002D46A6"/>
    <w:rsid w:val="002D72E6"/>
    <w:rsid w:val="002E42C2"/>
    <w:rsid w:val="002F04DE"/>
    <w:rsid w:val="002F1D80"/>
    <w:rsid w:val="002F7C8A"/>
    <w:rsid w:val="00325D2E"/>
    <w:rsid w:val="00333F4A"/>
    <w:rsid w:val="0034743F"/>
    <w:rsid w:val="00354219"/>
    <w:rsid w:val="00371402"/>
    <w:rsid w:val="00372177"/>
    <w:rsid w:val="00376BA3"/>
    <w:rsid w:val="003826E0"/>
    <w:rsid w:val="0039027F"/>
    <w:rsid w:val="003B3D50"/>
    <w:rsid w:val="003C645A"/>
    <w:rsid w:val="003D1C22"/>
    <w:rsid w:val="003D5BB2"/>
    <w:rsid w:val="003D64C8"/>
    <w:rsid w:val="00402E84"/>
    <w:rsid w:val="00431924"/>
    <w:rsid w:val="0045252A"/>
    <w:rsid w:val="004610BB"/>
    <w:rsid w:val="004678D7"/>
    <w:rsid w:val="00482A8A"/>
    <w:rsid w:val="004972B7"/>
    <w:rsid w:val="00497DED"/>
    <w:rsid w:val="004C2C9F"/>
    <w:rsid w:val="004C3F77"/>
    <w:rsid w:val="004C4395"/>
    <w:rsid w:val="004E0039"/>
    <w:rsid w:val="004F4F85"/>
    <w:rsid w:val="00502482"/>
    <w:rsid w:val="00513D8F"/>
    <w:rsid w:val="00515D5C"/>
    <w:rsid w:val="00520749"/>
    <w:rsid w:val="00542B2D"/>
    <w:rsid w:val="00546512"/>
    <w:rsid w:val="00553B0E"/>
    <w:rsid w:val="00557D48"/>
    <w:rsid w:val="00563407"/>
    <w:rsid w:val="00567531"/>
    <w:rsid w:val="005737DD"/>
    <w:rsid w:val="00576D41"/>
    <w:rsid w:val="005814F1"/>
    <w:rsid w:val="00594CBB"/>
    <w:rsid w:val="005A23A6"/>
    <w:rsid w:val="005B42A5"/>
    <w:rsid w:val="005B6262"/>
    <w:rsid w:val="005B67D9"/>
    <w:rsid w:val="005C17B7"/>
    <w:rsid w:val="005C787E"/>
    <w:rsid w:val="005D3D43"/>
    <w:rsid w:val="005E12CD"/>
    <w:rsid w:val="005E356C"/>
    <w:rsid w:val="00605B11"/>
    <w:rsid w:val="00615F8D"/>
    <w:rsid w:val="006438EE"/>
    <w:rsid w:val="00646A38"/>
    <w:rsid w:val="00657738"/>
    <w:rsid w:val="00662BA9"/>
    <w:rsid w:val="00672C53"/>
    <w:rsid w:val="006807E2"/>
    <w:rsid w:val="0068384F"/>
    <w:rsid w:val="00685FFD"/>
    <w:rsid w:val="00694EF8"/>
    <w:rsid w:val="006A5B68"/>
    <w:rsid w:val="006C36A0"/>
    <w:rsid w:val="006D079E"/>
    <w:rsid w:val="006E6687"/>
    <w:rsid w:val="006F7421"/>
    <w:rsid w:val="00704789"/>
    <w:rsid w:val="00714E04"/>
    <w:rsid w:val="0071551C"/>
    <w:rsid w:val="007179BC"/>
    <w:rsid w:val="00722FDF"/>
    <w:rsid w:val="00725168"/>
    <w:rsid w:val="00740376"/>
    <w:rsid w:val="00753743"/>
    <w:rsid w:val="00780614"/>
    <w:rsid w:val="0078259E"/>
    <w:rsid w:val="00785FFD"/>
    <w:rsid w:val="00793342"/>
    <w:rsid w:val="007A1595"/>
    <w:rsid w:val="007B031B"/>
    <w:rsid w:val="007B36B6"/>
    <w:rsid w:val="007C53C4"/>
    <w:rsid w:val="007D0B4A"/>
    <w:rsid w:val="008024BA"/>
    <w:rsid w:val="008043E4"/>
    <w:rsid w:val="00805980"/>
    <w:rsid w:val="0080614A"/>
    <w:rsid w:val="00813DD1"/>
    <w:rsid w:val="008151D3"/>
    <w:rsid w:val="00821382"/>
    <w:rsid w:val="0082781A"/>
    <w:rsid w:val="00833169"/>
    <w:rsid w:val="00843CE4"/>
    <w:rsid w:val="008531B3"/>
    <w:rsid w:val="00853959"/>
    <w:rsid w:val="00854FDF"/>
    <w:rsid w:val="008662FC"/>
    <w:rsid w:val="008676B4"/>
    <w:rsid w:val="008771B0"/>
    <w:rsid w:val="0088425E"/>
    <w:rsid w:val="00884736"/>
    <w:rsid w:val="0088614B"/>
    <w:rsid w:val="008920D4"/>
    <w:rsid w:val="00893A5B"/>
    <w:rsid w:val="008A1CA4"/>
    <w:rsid w:val="008B12F1"/>
    <w:rsid w:val="008B34A7"/>
    <w:rsid w:val="008B618E"/>
    <w:rsid w:val="008D411C"/>
    <w:rsid w:val="008D45C0"/>
    <w:rsid w:val="008D561E"/>
    <w:rsid w:val="008E59FB"/>
    <w:rsid w:val="00900182"/>
    <w:rsid w:val="00910C38"/>
    <w:rsid w:val="00911302"/>
    <w:rsid w:val="00914C16"/>
    <w:rsid w:val="00923128"/>
    <w:rsid w:val="009351ED"/>
    <w:rsid w:val="00950DF5"/>
    <w:rsid w:val="009567C4"/>
    <w:rsid w:val="00960A97"/>
    <w:rsid w:val="009664D5"/>
    <w:rsid w:val="00971188"/>
    <w:rsid w:val="0097189C"/>
    <w:rsid w:val="00986199"/>
    <w:rsid w:val="009A1142"/>
    <w:rsid w:val="009A466B"/>
    <w:rsid w:val="009B2CBA"/>
    <w:rsid w:val="009B705D"/>
    <w:rsid w:val="009D0926"/>
    <w:rsid w:val="009D660D"/>
    <w:rsid w:val="009E29DF"/>
    <w:rsid w:val="009F4B79"/>
    <w:rsid w:val="00A21CEB"/>
    <w:rsid w:val="00A37439"/>
    <w:rsid w:val="00A47EB1"/>
    <w:rsid w:val="00A61169"/>
    <w:rsid w:val="00AA26D6"/>
    <w:rsid w:val="00AA3403"/>
    <w:rsid w:val="00AB0390"/>
    <w:rsid w:val="00AC3402"/>
    <w:rsid w:val="00AD0C07"/>
    <w:rsid w:val="00AD424B"/>
    <w:rsid w:val="00AD5800"/>
    <w:rsid w:val="00AE00EF"/>
    <w:rsid w:val="00AE65F5"/>
    <w:rsid w:val="00B10CF3"/>
    <w:rsid w:val="00B145DE"/>
    <w:rsid w:val="00B2209C"/>
    <w:rsid w:val="00B22E6B"/>
    <w:rsid w:val="00B27FA9"/>
    <w:rsid w:val="00B312A8"/>
    <w:rsid w:val="00B52EB6"/>
    <w:rsid w:val="00B5650D"/>
    <w:rsid w:val="00B56D9F"/>
    <w:rsid w:val="00B61AC1"/>
    <w:rsid w:val="00B754D0"/>
    <w:rsid w:val="00B80A07"/>
    <w:rsid w:val="00B958AF"/>
    <w:rsid w:val="00B9616A"/>
    <w:rsid w:val="00BA71F8"/>
    <w:rsid w:val="00BB3732"/>
    <w:rsid w:val="00BC5C4F"/>
    <w:rsid w:val="00BE5BFF"/>
    <w:rsid w:val="00BE69F2"/>
    <w:rsid w:val="00BF3D77"/>
    <w:rsid w:val="00BF514D"/>
    <w:rsid w:val="00C007D2"/>
    <w:rsid w:val="00C242E1"/>
    <w:rsid w:val="00C25985"/>
    <w:rsid w:val="00C50EC1"/>
    <w:rsid w:val="00C558BA"/>
    <w:rsid w:val="00C57CD8"/>
    <w:rsid w:val="00C7592C"/>
    <w:rsid w:val="00C9094C"/>
    <w:rsid w:val="00C90BF5"/>
    <w:rsid w:val="00CA1004"/>
    <w:rsid w:val="00CB4EA2"/>
    <w:rsid w:val="00CC1C8D"/>
    <w:rsid w:val="00CC4C23"/>
    <w:rsid w:val="00CC6270"/>
    <w:rsid w:val="00CE115D"/>
    <w:rsid w:val="00CE55ED"/>
    <w:rsid w:val="00CF489B"/>
    <w:rsid w:val="00D046E3"/>
    <w:rsid w:val="00D0589C"/>
    <w:rsid w:val="00D23F3E"/>
    <w:rsid w:val="00D25015"/>
    <w:rsid w:val="00D27130"/>
    <w:rsid w:val="00D55F87"/>
    <w:rsid w:val="00D6349D"/>
    <w:rsid w:val="00D678C3"/>
    <w:rsid w:val="00D70F24"/>
    <w:rsid w:val="00D7158D"/>
    <w:rsid w:val="00D7352C"/>
    <w:rsid w:val="00D7388E"/>
    <w:rsid w:val="00D76358"/>
    <w:rsid w:val="00D83650"/>
    <w:rsid w:val="00D83FB1"/>
    <w:rsid w:val="00D939A4"/>
    <w:rsid w:val="00D95302"/>
    <w:rsid w:val="00DD23BB"/>
    <w:rsid w:val="00DF184F"/>
    <w:rsid w:val="00DF18FE"/>
    <w:rsid w:val="00DF4BE4"/>
    <w:rsid w:val="00DF57BF"/>
    <w:rsid w:val="00E14A22"/>
    <w:rsid w:val="00E1645B"/>
    <w:rsid w:val="00E20164"/>
    <w:rsid w:val="00E66EE5"/>
    <w:rsid w:val="00E82118"/>
    <w:rsid w:val="00E86C11"/>
    <w:rsid w:val="00E907F1"/>
    <w:rsid w:val="00EA53E6"/>
    <w:rsid w:val="00EA710D"/>
    <w:rsid w:val="00EB0A69"/>
    <w:rsid w:val="00EB2C33"/>
    <w:rsid w:val="00EF14FB"/>
    <w:rsid w:val="00F13F4B"/>
    <w:rsid w:val="00F341C3"/>
    <w:rsid w:val="00F36456"/>
    <w:rsid w:val="00F419DE"/>
    <w:rsid w:val="00F41E2D"/>
    <w:rsid w:val="00F436F9"/>
    <w:rsid w:val="00F56351"/>
    <w:rsid w:val="00F734E7"/>
    <w:rsid w:val="00F75CE9"/>
    <w:rsid w:val="00F75FEC"/>
    <w:rsid w:val="00F76CAE"/>
    <w:rsid w:val="00F84F1D"/>
    <w:rsid w:val="00F94A2B"/>
    <w:rsid w:val="00FB406E"/>
    <w:rsid w:val="00FD0E36"/>
    <w:rsid w:val="00FD2475"/>
    <w:rsid w:val="00FF2126"/>
    <w:rsid w:val="1CDF7D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 strokecolor="#c10077">
      <v:fill color="white"/>
      <v:stroke weight="1.5pt" color="#c10077"/>
    </o:shapedefaults>
    <o:shapelayout v:ext="edit">
      <o:idmap v:ext="edit" data="2"/>
    </o:shapelayout>
  </w:shapeDefaults>
  <w:decimalSymbol w:val=","/>
  <w:listSeparator w:val=";"/>
  <w14:docId w14:val="3FFB6D5E"/>
  <w15:docId w15:val="{63D69490-EBD1-E141-89FA-3DDADEFF9D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sz w:val="24"/>
        <w:szCs w:val="24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ard" w:default="1">
    <w:name w:val="Normal"/>
    <w:qFormat/>
    <w:rsid w:val="00EA710D"/>
    <w:pPr>
      <w:spacing w:after="20" w:line="276" w:lineRule="auto"/>
    </w:pPr>
    <w:rPr>
      <w:rFonts w:ascii="Verdana" w:hAnsi="Verdana"/>
      <w:sz w:val="18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8D411C"/>
    <w:pPr>
      <w:keepNext/>
      <w:keepLines/>
      <w:spacing w:before="240" w:after="0"/>
      <w:outlineLvl w:val="0"/>
    </w:pPr>
    <w:rPr>
      <w:rFonts w:eastAsia="Times New Roman"/>
      <w:b/>
      <w:bCs/>
      <w:color w:val="008385"/>
      <w:sz w:val="48"/>
      <w:szCs w:val="28"/>
    </w:rPr>
  </w:style>
  <w:style w:type="paragraph" w:styleId="Kop2">
    <w:name w:val="heading 2"/>
    <w:basedOn w:val="Standaard"/>
    <w:next w:val="Standaard"/>
    <w:link w:val="Kop2Char"/>
    <w:uiPriority w:val="9"/>
    <w:qFormat/>
    <w:rsid w:val="0008191F"/>
    <w:pPr>
      <w:keepNext/>
      <w:keepLines/>
      <w:spacing w:before="120" w:after="0"/>
      <w:outlineLvl w:val="1"/>
    </w:pPr>
    <w:rPr>
      <w:rFonts w:eastAsia="Times New Roman"/>
      <w:b/>
      <w:bCs/>
      <w:color w:val="23114C"/>
      <w:sz w:val="24"/>
      <w:szCs w:val="24"/>
    </w:rPr>
  </w:style>
  <w:style w:type="paragraph" w:styleId="Kop3">
    <w:name w:val="heading 3"/>
    <w:basedOn w:val="Kop2"/>
    <w:next w:val="Standaard"/>
    <w:link w:val="Kop3Char"/>
    <w:uiPriority w:val="9"/>
    <w:qFormat/>
    <w:rsid w:val="00D0589C"/>
    <w:pPr>
      <w:outlineLvl w:val="2"/>
    </w:pPr>
    <w:rPr>
      <w:sz w:val="1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274A7E"/>
    <w:pPr>
      <w:spacing w:after="300" w:line="240" w:lineRule="auto"/>
      <w:contextualSpacing/>
    </w:pPr>
    <w:rPr>
      <w:rFonts w:ascii="Myriad Pro Light" w:hAnsi="Myriad Pro Light" w:eastAsia="Times New Roman"/>
      <w:color w:val="23114C"/>
      <w:spacing w:val="5"/>
      <w:kern w:val="28"/>
      <w:sz w:val="44"/>
      <w:szCs w:val="44"/>
    </w:rPr>
  </w:style>
  <w:style w:type="character" w:styleId="TitelChar" w:customStyle="1">
    <w:name w:val="Titel Char"/>
    <w:link w:val="Titel"/>
    <w:uiPriority w:val="10"/>
    <w:rsid w:val="00274A7E"/>
    <w:rPr>
      <w:rFonts w:ascii="Myriad Pro Light" w:hAnsi="Myriad Pro Light" w:eastAsia="Times New Roman"/>
      <w:color w:val="23114C"/>
      <w:spacing w:val="5"/>
      <w:kern w:val="28"/>
      <w:sz w:val="44"/>
      <w:szCs w:val="44"/>
      <w:lang w:eastAsia="en-US"/>
    </w:rPr>
  </w:style>
  <w:style w:type="paragraph" w:styleId="Ondertitel">
    <w:name w:val="Subtitle"/>
    <w:basedOn w:val="Standaard"/>
    <w:next w:val="Standaard"/>
    <w:link w:val="OndertitelChar"/>
    <w:uiPriority w:val="11"/>
    <w:rsid w:val="00274A7E"/>
    <w:pPr>
      <w:numPr>
        <w:ilvl w:val="1"/>
      </w:numPr>
    </w:pPr>
    <w:rPr>
      <w:rFonts w:ascii="Myriad Pro Black" w:hAnsi="Myriad Pro Black" w:eastAsia="Times New Roman"/>
      <w:iCs/>
      <w:color w:val="EFDA1B"/>
      <w:spacing w:val="15"/>
      <w:szCs w:val="24"/>
    </w:rPr>
  </w:style>
  <w:style w:type="character" w:styleId="OndertitelChar" w:customStyle="1">
    <w:name w:val="Ondertitel Char"/>
    <w:link w:val="Ondertitel"/>
    <w:uiPriority w:val="11"/>
    <w:rsid w:val="00274A7E"/>
    <w:rPr>
      <w:rFonts w:ascii="Myriad Pro Black" w:hAnsi="Myriad Pro Black" w:eastAsia="Times New Roman"/>
      <w:iCs/>
      <w:color w:val="EFDA1B"/>
      <w:spacing w:val="15"/>
      <w:sz w:val="24"/>
      <w:szCs w:val="24"/>
      <w:lang w:eastAsia="en-US"/>
    </w:rPr>
  </w:style>
  <w:style w:type="character" w:styleId="Kop1Char" w:customStyle="1">
    <w:name w:val="Kop 1 Char"/>
    <w:link w:val="Kop1"/>
    <w:uiPriority w:val="9"/>
    <w:rsid w:val="008D411C"/>
    <w:rPr>
      <w:rFonts w:ascii="Verdana" w:hAnsi="Verdana" w:eastAsia="Times New Roman"/>
      <w:b/>
      <w:bCs/>
      <w:color w:val="008385"/>
      <w:sz w:val="48"/>
      <w:szCs w:val="28"/>
      <w:lang w:eastAsia="en-US"/>
    </w:rPr>
  </w:style>
  <w:style w:type="character" w:styleId="Kop2Char" w:customStyle="1">
    <w:name w:val="Kop 2 Char"/>
    <w:link w:val="Kop2"/>
    <w:uiPriority w:val="9"/>
    <w:rsid w:val="0008191F"/>
    <w:rPr>
      <w:rFonts w:ascii="Verdana" w:hAnsi="Verdana" w:eastAsia="Times New Roman"/>
      <w:b/>
      <w:bCs/>
      <w:color w:val="23114C"/>
      <w:sz w:val="24"/>
      <w:szCs w:val="24"/>
      <w:lang w:eastAsia="en-US"/>
    </w:rPr>
  </w:style>
  <w:style w:type="paragraph" w:styleId="Lijstalinea">
    <w:name w:val="List Paragraph"/>
    <w:basedOn w:val="Standaard"/>
    <w:uiPriority w:val="34"/>
    <w:qFormat/>
    <w:rsid w:val="004C5719"/>
    <w:pPr>
      <w:numPr>
        <w:numId w:val="6"/>
      </w:numPr>
      <w:tabs>
        <w:tab w:val="left" w:pos="284"/>
      </w:tabs>
      <w:spacing w:after="200"/>
      <w:ind w:left="284" w:hanging="218"/>
      <w:contextualSpacing/>
    </w:pPr>
  </w:style>
  <w:style w:type="paragraph" w:styleId="Normaalweb">
    <w:name w:val="Normal (Web)"/>
    <w:basedOn w:val="Standaard"/>
    <w:uiPriority w:val="99"/>
    <w:unhideWhenUsed/>
    <w:rsid w:val="007C2B7A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</w:rPr>
  </w:style>
  <w:style w:type="character" w:styleId="Kop3Char" w:customStyle="1">
    <w:name w:val="Kop 3 Char"/>
    <w:link w:val="Kop3"/>
    <w:uiPriority w:val="9"/>
    <w:rsid w:val="00D0589C"/>
    <w:rPr>
      <w:rFonts w:ascii="Verdana" w:hAnsi="Verdana" w:eastAsia="Times New Roman"/>
      <w:b/>
      <w:bCs/>
      <w:color w:val="23114C"/>
      <w:sz w:val="18"/>
    </w:rPr>
  </w:style>
  <w:style w:type="character" w:styleId="Hyperlink">
    <w:name w:val="Hyperlink"/>
    <w:uiPriority w:val="99"/>
    <w:unhideWhenUsed/>
    <w:rsid w:val="00151E27"/>
    <w:rPr>
      <w:color w:val="0000FF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C771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2"/>
    </w:rPr>
  </w:style>
  <w:style w:type="character" w:styleId="KoptekstChar" w:customStyle="1">
    <w:name w:val="Koptekst Char"/>
    <w:link w:val="Koptekst"/>
    <w:uiPriority w:val="99"/>
    <w:rsid w:val="00C771BB"/>
    <w:rPr>
      <w:sz w:val="22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rsid w:val="00C771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2"/>
    </w:rPr>
  </w:style>
  <w:style w:type="character" w:styleId="VoettekstChar" w:customStyle="1">
    <w:name w:val="Voettekst Char"/>
    <w:link w:val="Voettekst"/>
    <w:uiPriority w:val="99"/>
    <w:rsid w:val="00C771BB"/>
    <w:rPr>
      <w:sz w:val="22"/>
      <w:szCs w:val="22"/>
      <w:lang w:eastAsia="en-US"/>
    </w:rPr>
  </w:style>
  <w:style w:type="character" w:styleId="HeaderChar1" w:customStyle="1">
    <w:name w:val="Header Char1"/>
    <w:uiPriority w:val="99"/>
    <w:semiHidden/>
    <w:rsid w:val="00C771BB"/>
    <w:rPr>
      <w:sz w:val="22"/>
      <w:szCs w:val="22"/>
      <w:lang w:eastAsia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A7047"/>
    <w:pPr>
      <w:spacing w:after="0" w:line="240" w:lineRule="auto"/>
    </w:pPr>
    <w:rPr>
      <w:rFonts w:ascii="Tahoma" w:hAnsi="Tahoma"/>
      <w:sz w:val="16"/>
      <w:szCs w:val="16"/>
    </w:rPr>
  </w:style>
  <w:style w:type="character" w:styleId="HeaderChar2" w:customStyle="1">
    <w:name w:val="Header Char2"/>
    <w:uiPriority w:val="99"/>
    <w:semiHidden/>
    <w:rsid w:val="00C771BB"/>
    <w:rPr>
      <w:sz w:val="22"/>
      <w:szCs w:val="22"/>
      <w:lang w:eastAsia="en-US"/>
    </w:rPr>
  </w:style>
  <w:style w:type="character" w:styleId="BallontekstChar" w:customStyle="1">
    <w:name w:val="Ballontekst Char"/>
    <w:link w:val="Ballontekst"/>
    <w:uiPriority w:val="99"/>
    <w:semiHidden/>
    <w:rsid w:val="009A7047"/>
    <w:rPr>
      <w:rFonts w:ascii="Tahoma" w:hAnsi="Tahoma" w:cs="Tahoma"/>
      <w:sz w:val="16"/>
      <w:szCs w:val="16"/>
      <w:lang w:eastAsia="en-US"/>
    </w:rPr>
  </w:style>
  <w:style w:type="paragraph" w:styleId="Opsomming" w:customStyle="1">
    <w:name w:val="Opsomming"/>
    <w:basedOn w:val="Standaard"/>
    <w:link w:val="OpsommingChar"/>
    <w:rsid w:val="0007193B"/>
    <w:pPr>
      <w:numPr>
        <w:numId w:val="1"/>
      </w:numPr>
      <w:spacing w:after="0"/>
    </w:pPr>
    <w:rPr>
      <w:sz w:val="20"/>
    </w:rPr>
  </w:style>
  <w:style w:type="character" w:styleId="GevolgdeHyperlink">
    <w:name w:val="FollowedHyperlink"/>
    <w:uiPriority w:val="99"/>
    <w:semiHidden/>
    <w:unhideWhenUsed/>
    <w:rsid w:val="00C422E8"/>
    <w:rPr>
      <w:color w:val="800080"/>
      <w:u w:val="single"/>
    </w:rPr>
  </w:style>
  <w:style w:type="table" w:styleId="Tabelraster">
    <w:name w:val="Table Grid"/>
    <w:basedOn w:val="Standaardtabel"/>
    <w:uiPriority w:val="59"/>
    <w:rsid w:val="001173C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Opsomkop" w:customStyle="1">
    <w:name w:val="Opsomkop"/>
    <w:basedOn w:val="Standaard"/>
    <w:next w:val="Opsomming"/>
    <w:link w:val="OpsomkopChar"/>
    <w:rsid w:val="0007193B"/>
    <w:pPr>
      <w:spacing w:after="0"/>
    </w:pPr>
    <w:rPr>
      <w:rFonts w:ascii="Calibri" w:hAnsi="Calibri"/>
      <w:sz w:val="22"/>
    </w:rPr>
  </w:style>
  <w:style w:type="paragraph" w:styleId="opsomgeld" w:customStyle="1">
    <w:name w:val="opsom geld"/>
    <w:basedOn w:val="Opsomming"/>
    <w:link w:val="opsomgeldChar"/>
    <w:rsid w:val="00A119FC"/>
    <w:pPr>
      <w:numPr>
        <w:numId w:val="0"/>
      </w:numPr>
      <w:tabs>
        <w:tab w:val="left" w:pos="0"/>
        <w:tab w:val="right" w:pos="993"/>
        <w:tab w:val="left" w:pos="1134"/>
      </w:tabs>
    </w:pPr>
  </w:style>
  <w:style w:type="character" w:styleId="OpsomkopChar" w:customStyle="1">
    <w:name w:val="Opsomkop Char"/>
    <w:link w:val="Opsomkop"/>
    <w:rsid w:val="0007193B"/>
    <w:rPr>
      <w:sz w:val="22"/>
      <w:szCs w:val="22"/>
      <w:lang w:eastAsia="en-US"/>
    </w:rPr>
  </w:style>
  <w:style w:type="paragraph" w:styleId="Naopsomming" w:customStyle="1">
    <w:name w:val="Na opsomming"/>
    <w:basedOn w:val="Standaard"/>
    <w:link w:val="NaopsommingChar"/>
    <w:rsid w:val="004159E6"/>
    <w:pPr>
      <w:spacing w:before="200"/>
    </w:pPr>
    <w:rPr>
      <w:rFonts w:ascii="Calibri" w:hAnsi="Calibri"/>
      <w:sz w:val="22"/>
    </w:rPr>
  </w:style>
  <w:style w:type="character" w:styleId="OpsommingChar" w:customStyle="1">
    <w:name w:val="Opsomming Char"/>
    <w:link w:val="Opsomming"/>
    <w:rsid w:val="0007193B"/>
    <w:rPr>
      <w:rFonts w:ascii="Myriad Pro" w:hAnsi="Myriad Pro"/>
      <w:szCs w:val="22"/>
      <w:lang w:eastAsia="en-US"/>
    </w:rPr>
  </w:style>
  <w:style w:type="character" w:styleId="opsomgeldChar" w:customStyle="1">
    <w:name w:val="opsom geld Char"/>
    <w:basedOn w:val="OpsommingChar"/>
    <w:link w:val="opsomgeld"/>
    <w:rsid w:val="0007193B"/>
    <w:rPr>
      <w:rFonts w:ascii="Myriad Pro" w:hAnsi="Myriad Pro"/>
      <w:szCs w:val="22"/>
      <w:lang w:eastAsia="en-US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13E6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NaopsommingChar" w:customStyle="1">
    <w:name w:val="Na opsomming Char"/>
    <w:link w:val="Naopsomming"/>
    <w:rsid w:val="004159E6"/>
    <w:rPr>
      <w:sz w:val="22"/>
      <w:szCs w:val="22"/>
      <w:lang w:eastAsia="en-US"/>
    </w:rPr>
  </w:style>
  <w:style w:type="character" w:styleId="TekstzonderopmaakChar" w:customStyle="1">
    <w:name w:val="Tekst zonder opmaak Char"/>
    <w:link w:val="Tekstzonderopmaak"/>
    <w:uiPriority w:val="99"/>
    <w:rsid w:val="00E13E61"/>
    <w:rPr>
      <w:rFonts w:ascii="Myriad Pro" w:hAnsi="Myriad Pro" w:eastAsia="Times New Roman"/>
      <w:sz w:val="24"/>
      <w:szCs w:val="24"/>
    </w:rPr>
  </w:style>
  <w:style w:type="paragraph" w:styleId="Heading1onnewpage" w:customStyle="1">
    <w:name w:val="Heading 1 on new page"/>
    <w:basedOn w:val="Kop1"/>
    <w:link w:val="Heading1onnewpageChar"/>
    <w:rsid w:val="00EF0563"/>
    <w:pPr>
      <w:spacing w:before="0"/>
    </w:pPr>
  </w:style>
  <w:style w:type="character" w:styleId="Verwijzingopmerking">
    <w:name w:val="annotation reference"/>
    <w:semiHidden/>
    <w:rsid w:val="00BB74DB"/>
    <w:rPr>
      <w:sz w:val="16"/>
      <w:szCs w:val="16"/>
    </w:rPr>
  </w:style>
  <w:style w:type="character" w:styleId="Heading1onnewpageChar" w:customStyle="1">
    <w:name w:val="Heading 1 on new page Char"/>
    <w:basedOn w:val="Kop1Char"/>
    <w:link w:val="Heading1onnewpage"/>
    <w:rsid w:val="00EF0563"/>
    <w:rPr>
      <w:rFonts w:ascii="Myriad Pro Light" w:hAnsi="Myriad Pro Light" w:eastAsia="Times New Roman"/>
      <w:b/>
      <w:bCs/>
      <w:color w:val="23114C"/>
      <w:sz w:val="28"/>
      <w:szCs w:val="28"/>
      <w:lang w:eastAsia="en-US"/>
    </w:rPr>
  </w:style>
  <w:style w:type="paragraph" w:styleId="Tekstopmerking">
    <w:name w:val="annotation text"/>
    <w:basedOn w:val="Standaard"/>
    <w:link w:val="TekstopmerkingChar"/>
    <w:semiHidden/>
    <w:rsid w:val="00BB74DB"/>
    <w:rPr>
      <w:szCs w:val="20"/>
    </w:rPr>
  </w:style>
  <w:style w:type="paragraph" w:styleId="Onderwerpvanopmerking">
    <w:name w:val="annotation subject"/>
    <w:basedOn w:val="Tekstopmerking"/>
    <w:next w:val="Tekstopmerking"/>
    <w:semiHidden/>
    <w:rsid w:val="00BB74DB"/>
    <w:rPr>
      <w:b/>
      <w:bCs/>
    </w:rPr>
  </w:style>
  <w:style w:type="paragraph" w:styleId="Revisie">
    <w:name w:val="Revision"/>
    <w:hidden/>
    <w:uiPriority w:val="99"/>
    <w:semiHidden/>
    <w:rsid w:val="001E0D46"/>
    <w:rPr>
      <w:sz w:val="22"/>
      <w:szCs w:val="22"/>
      <w:lang w:eastAsia="en-US"/>
    </w:rPr>
  </w:style>
  <w:style w:type="paragraph" w:styleId="Opsominleiding" w:customStyle="1">
    <w:name w:val="Opsom inleiding"/>
    <w:basedOn w:val="Standaard"/>
    <w:next w:val="Opsomming"/>
    <w:link w:val="OpsominleidingChar"/>
    <w:rsid w:val="00703982"/>
    <w:pPr>
      <w:spacing w:after="0"/>
    </w:pPr>
    <w:rPr>
      <w:rFonts w:eastAsia="Times New Roman"/>
      <w:sz w:val="20"/>
    </w:rPr>
  </w:style>
  <w:style w:type="character" w:styleId="OpsominleidingChar" w:customStyle="1">
    <w:name w:val="Opsom inleiding Char"/>
    <w:link w:val="Opsominleiding"/>
    <w:rsid w:val="00703982"/>
    <w:rPr>
      <w:rFonts w:ascii="Myriad Pro" w:hAnsi="Myriad Pro" w:eastAsia="Times New Roman"/>
      <w:szCs w:val="22"/>
    </w:rPr>
  </w:style>
  <w:style w:type="paragraph" w:styleId="Opsomnummers" w:customStyle="1">
    <w:name w:val="Opsom nummers"/>
    <w:basedOn w:val="Standaard"/>
    <w:link w:val="OpsomnummersChar"/>
    <w:rsid w:val="00F80EE5"/>
    <w:pPr>
      <w:numPr>
        <w:numId w:val="2"/>
      </w:numPr>
      <w:spacing w:before="120"/>
      <w:ind w:left="357" w:hanging="357"/>
    </w:pPr>
    <w:rPr>
      <w:sz w:val="20"/>
    </w:rPr>
  </w:style>
  <w:style w:type="paragraph" w:styleId="Default" w:customStyle="1">
    <w:name w:val="Default"/>
    <w:rsid w:val="00286308"/>
    <w:pPr>
      <w:autoSpaceDE w:val="0"/>
      <w:autoSpaceDN w:val="0"/>
      <w:adjustRightInd w:val="0"/>
    </w:pPr>
    <w:rPr>
      <w:rFonts w:cs="Calibri"/>
      <w:color w:val="000000"/>
    </w:rPr>
  </w:style>
  <w:style w:type="character" w:styleId="OpsomnummersChar" w:customStyle="1">
    <w:name w:val="Opsom nummers Char"/>
    <w:link w:val="Opsomnummers"/>
    <w:rsid w:val="00F80EE5"/>
    <w:rPr>
      <w:rFonts w:ascii="Myriad Pro" w:hAnsi="Myriad Pro"/>
      <w:szCs w:val="22"/>
      <w:lang w:eastAsia="en-US"/>
    </w:rPr>
  </w:style>
  <w:style w:type="character" w:styleId="programma-code" w:customStyle="1">
    <w:name w:val="programma-code"/>
    <w:uiPriority w:val="1"/>
    <w:qFormat/>
    <w:rsid w:val="007F5493"/>
    <w:rPr>
      <w:rFonts w:ascii="Consolas" w:hAnsi="Consolas"/>
      <w:b/>
      <w:color w:val="C10077"/>
      <w:sz w:val="20"/>
      <w:szCs w:val="22"/>
    </w:rPr>
  </w:style>
  <w:style w:type="paragraph" w:styleId="Vinkje" w:customStyle="1">
    <w:name w:val="Vinkje"/>
    <w:basedOn w:val="Standaard"/>
    <w:qFormat/>
    <w:rsid w:val="00183D1E"/>
    <w:pPr>
      <w:numPr>
        <w:numId w:val="3"/>
      </w:numPr>
      <w:spacing w:line="240" w:lineRule="auto"/>
    </w:pPr>
  </w:style>
  <w:style w:type="paragraph" w:styleId="Opdracht" w:customStyle="1">
    <w:name w:val="Opdracht"/>
    <w:basedOn w:val="Kop2"/>
    <w:next w:val="Standaard"/>
    <w:qFormat/>
    <w:rsid w:val="006F7421"/>
    <w:pPr>
      <w:numPr>
        <w:numId w:val="25"/>
      </w:numPr>
      <w:tabs>
        <w:tab w:val="left" w:pos="1276"/>
      </w:tabs>
      <w:spacing w:before="240"/>
    </w:pPr>
    <w:rPr>
      <w:sz w:val="18"/>
    </w:rPr>
  </w:style>
  <w:style w:type="paragraph" w:styleId="Tip" w:customStyle="1">
    <w:name w:val="Tip"/>
    <w:basedOn w:val="Standaard"/>
    <w:qFormat/>
    <w:rsid w:val="00E75296"/>
    <w:pPr>
      <w:numPr>
        <w:numId w:val="4"/>
      </w:numPr>
      <w:tabs>
        <w:tab w:val="left" w:pos="284"/>
      </w:tabs>
      <w:ind w:left="284" w:hanging="284"/>
    </w:pPr>
  </w:style>
  <w:style w:type="paragraph" w:styleId="Hoofdstuk" w:customStyle="1">
    <w:name w:val="Hoofdstuk"/>
    <w:basedOn w:val="Kop1"/>
    <w:next w:val="Standaard"/>
    <w:link w:val="HoofdstukChar"/>
    <w:qFormat/>
    <w:rsid w:val="00A65986"/>
    <w:pPr>
      <w:pageBreakBefore/>
      <w:numPr>
        <w:numId w:val="5"/>
      </w:numPr>
      <w:tabs>
        <w:tab w:val="left" w:pos="1701"/>
      </w:tabs>
      <w:ind w:left="567" w:hanging="567"/>
    </w:pPr>
  </w:style>
  <w:style w:type="paragraph" w:styleId="Hoofdstuknopage" w:customStyle="1">
    <w:name w:val="Hoofdstuk no page"/>
    <w:basedOn w:val="Hoofdstuk"/>
    <w:next w:val="Standaard"/>
    <w:link w:val="HoofdstuknopageChar"/>
    <w:qFormat/>
    <w:rsid w:val="00BC432F"/>
    <w:pPr>
      <w:pageBreakBefore w:val="0"/>
      <w:ind w:left="1701" w:hanging="1701"/>
    </w:pPr>
  </w:style>
  <w:style w:type="character" w:styleId="Aandacht" w:customStyle="1">
    <w:name w:val="Aandacht"/>
    <w:uiPriority w:val="1"/>
    <w:qFormat/>
    <w:rsid w:val="003A7FAC"/>
    <w:rPr>
      <w:bdr w:val="none" w:color="auto" w:sz="0" w:space="0"/>
      <w:shd w:val="clear" w:color="auto" w:fill="FFFF00"/>
      <w:lang w:val="en-US"/>
    </w:rPr>
  </w:style>
  <w:style w:type="character" w:styleId="HoofdstukChar" w:customStyle="1">
    <w:name w:val="Hoofdstuk Char"/>
    <w:link w:val="Hoofdstuk"/>
    <w:rsid w:val="00A65986"/>
    <w:rPr>
      <w:rFonts w:ascii="Myriad Pro Light" w:hAnsi="Myriad Pro Light" w:eastAsia="Times New Roman"/>
      <w:b/>
      <w:bCs/>
      <w:color w:val="23114C"/>
      <w:sz w:val="28"/>
      <w:szCs w:val="28"/>
      <w:lang w:eastAsia="en-US"/>
    </w:rPr>
  </w:style>
  <w:style w:type="character" w:styleId="HoofdstuknopageChar" w:customStyle="1">
    <w:name w:val="Hoofdstuk no page Char"/>
    <w:link w:val="Hoofdstuknopage"/>
    <w:rsid w:val="00BC432F"/>
    <w:rPr>
      <w:rFonts w:ascii="Myriad Pro Light" w:hAnsi="Myriad Pro Light" w:eastAsia="Times New Roman"/>
      <w:b/>
      <w:bCs/>
      <w:color w:val="23114C"/>
      <w:sz w:val="28"/>
      <w:szCs w:val="28"/>
      <w:lang w:eastAsia="en-US"/>
    </w:rPr>
  </w:style>
  <w:style w:type="paragraph" w:styleId="Style1" w:customStyle="1">
    <w:name w:val="Style 1"/>
    <w:basedOn w:val="Standaard"/>
    <w:rsid w:val="003A7FAC"/>
    <w:pPr>
      <w:widowControl w:val="0"/>
      <w:spacing w:after="0" w:line="216" w:lineRule="atLeast"/>
      <w:ind w:left="252"/>
    </w:pPr>
    <w:rPr>
      <w:rFonts w:ascii="Times New Roman" w:hAnsi="Times New Roman" w:eastAsia="Times New Roman"/>
      <w:color w:val="000000"/>
      <w:szCs w:val="20"/>
    </w:rPr>
  </w:style>
  <w:style w:type="paragraph" w:styleId="Titel1" w:customStyle="1">
    <w:name w:val="Titel1"/>
    <w:basedOn w:val="Standaard"/>
    <w:rsid w:val="003A7FAC"/>
    <w:pPr>
      <w:pBdr>
        <w:top w:val="single" w:color="auto" w:sz="4" w:space="1"/>
        <w:bottom w:val="single" w:color="auto" w:sz="4" w:space="1"/>
      </w:pBdr>
      <w:spacing w:after="200"/>
    </w:pPr>
    <w:rPr>
      <w:rFonts w:ascii="Calibri" w:hAnsi="Calibri" w:eastAsia="Times New Roman"/>
      <w:sz w:val="28"/>
      <w:szCs w:val="20"/>
    </w:rPr>
  </w:style>
  <w:style w:type="character" w:styleId="Toelichting" w:customStyle="1">
    <w:name w:val="Toelichting"/>
    <w:rsid w:val="003A7FAC"/>
    <w:rPr>
      <w:sz w:val="16"/>
    </w:rPr>
  </w:style>
  <w:style w:type="paragraph" w:styleId="Subkopje" w:customStyle="1">
    <w:name w:val="Subkopje"/>
    <w:basedOn w:val="Standaard"/>
    <w:link w:val="SubkopjeChar"/>
    <w:rsid w:val="003332DB"/>
    <w:pPr>
      <w:spacing w:after="0"/>
    </w:pPr>
    <w:rPr>
      <w:rFonts w:ascii="Calibri" w:hAnsi="Calibri" w:eastAsia="Times New Roman"/>
      <w:b/>
      <w:bCs/>
      <w:color w:val="23114C"/>
      <w:szCs w:val="20"/>
    </w:rPr>
  </w:style>
  <w:style w:type="character" w:styleId="Begrip" w:customStyle="1">
    <w:name w:val="Begrip"/>
    <w:rsid w:val="003A7FAC"/>
    <w:rPr>
      <w:i/>
      <w:iCs/>
    </w:rPr>
  </w:style>
  <w:style w:type="character" w:styleId="Code" w:customStyle="1">
    <w:name w:val="Code"/>
    <w:rsid w:val="003A7FAC"/>
    <w:rPr>
      <w:rFonts w:ascii="Consolas" w:hAnsi="Consolas"/>
      <w:sz w:val="18"/>
    </w:rPr>
  </w:style>
  <w:style w:type="paragraph" w:styleId="Style4" w:customStyle="1">
    <w:name w:val="Style 4"/>
    <w:basedOn w:val="Standaard"/>
    <w:rsid w:val="003A7FAC"/>
    <w:pPr>
      <w:widowControl w:val="0"/>
      <w:spacing w:after="0" w:line="360" w:lineRule="auto"/>
      <w:ind w:left="36"/>
    </w:pPr>
    <w:rPr>
      <w:rFonts w:ascii="Times New Roman" w:hAnsi="Times New Roman" w:eastAsia="Times New Roman"/>
      <w:color w:val="000000"/>
      <w:szCs w:val="20"/>
    </w:rPr>
  </w:style>
  <w:style w:type="paragraph" w:styleId="Style5" w:customStyle="1">
    <w:name w:val="Style 5"/>
    <w:basedOn w:val="Standaard"/>
    <w:rsid w:val="003A7FAC"/>
    <w:pPr>
      <w:widowControl w:val="0"/>
      <w:spacing w:after="576" w:line="240" w:lineRule="auto"/>
      <w:ind w:left="72"/>
    </w:pPr>
    <w:rPr>
      <w:rFonts w:ascii="Times New Roman" w:hAnsi="Times New Roman" w:eastAsia="Times New Roman"/>
      <w:color w:val="000000"/>
      <w:szCs w:val="20"/>
    </w:rPr>
  </w:style>
  <w:style w:type="character" w:styleId="StyleCodeLatinBody11pt" w:customStyle="1">
    <w:name w:val="Style Code + (Latin) +Body 11 pt"/>
    <w:rsid w:val="003A7FAC"/>
    <w:rPr>
      <w:rFonts w:ascii="Consolas" w:hAnsi="Consolas"/>
      <w:sz w:val="20"/>
    </w:rPr>
  </w:style>
  <w:style w:type="paragraph" w:styleId="Codefragment" w:customStyle="1">
    <w:name w:val="Codefragment"/>
    <w:basedOn w:val="Standaard"/>
    <w:qFormat/>
    <w:rsid w:val="00BF514D"/>
    <w:pPr>
      <w:spacing w:after="0"/>
    </w:pPr>
    <w:rPr>
      <w:rFonts w:ascii="Courier" w:hAnsi="Courier"/>
    </w:rPr>
  </w:style>
  <w:style w:type="paragraph" w:styleId="Style6" w:customStyle="1">
    <w:name w:val="Style 6"/>
    <w:basedOn w:val="Standaard"/>
    <w:rsid w:val="003A7FAC"/>
    <w:pPr>
      <w:widowControl w:val="0"/>
      <w:tabs>
        <w:tab w:val="left" w:pos="3636"/>
      </w:tabs>
      <w:spacing w:after="0" w:line="240" w:lineRule="auto"/>
      <w:ind w:left="540"/>
    </w:pPr>
    <w:rPr>
      <w:rFonts w:ascii="Times New Roman" w:hAnsi="Times New Roman" w:eastAsia="Times New Roman"/>
      <w:color w:val="000000"/>
      <w:szCs w:val="20"/>
    </w:rPr>
  </w:style>
  <w:style w:type="paragraph" w:styleId="Style2" w:customStyle="1">
    <w:name w:val="Style 2"/>
    <w:basedOn w:val="Standaard"/>
    <w:rsid w:val="003A7FAC"/>
    <w:pPr>
      <w:widowControl w:val="0"/>
      <w:spacing w:after="0" w:line="240" w:lineRule="exact"/>
      <w:ind w:left="72" w:right="144"/>
    </w:pPr>
    <w:rPr>
      <w:rFonts w:ascii="Times New Roman" w:hAnsi="Times New Roman" w:eastAsia="Times New Roman"/>
      <w:color w:val="000000"/>
      <w:szCs w:val="20"/>
    </w:rPr>
  </w:style>
  <w:style w:type="paragraph" w:styleId="Style7" w:customStyle="1">
    <w:name w:val="Style 7"/>
    <w:basedOn w:val="Standaard"/>
    <w:rsid w:val="003A7FAC"/>
    <w:pPr>
      <w:widowControl w:val="0"/>
      <w:spacing w:after="0" w:line="216" w:lineRule="atLeast"/>
      <w:ind w:left="936"/>
    </w:pPr>
    <w:rPr>
      <w:rFonts w:ascii="Times New Roman" w:hAnsi="Times New Roman" w:eastAsia="Times New Roman"/>
      <w:color w:val="000000"/>
      <w:szCs w:val="20"/>
    </w:rPr>
  </w:style>
  <w:style w:type="paragraph" w:styleId="Kleincodefragment" w:customStyle="1">
    <w:name w:val="Klein codefragment"/>
    <w:basedOn w:val="Codefragment"/>
    <w:rsid w:val="003A7FAC"/>
    <w:pPr>
      <w:ind w:left="567"/>
    </w:pPr>
    <w:rPr>
      <w:rFonts w:eastAsia="Times New Roman"/>
      <w:szCs w:val="20"/>
    </w:rPr>
  </w:style>
  <w:style w:type="paragraph" w:styleId="Kopje" w:customStyle="1">
    <w:name w:val="Kopje"/>
    <w:basedOn w:val="Subkopje"/>
    <w:link w:val="KopjeChar"/>
    <w:qFormat/>
    <w:rsid w:val="00233803"/>
    <w:rPr>
      <w:rFonts w:ascii="Verdana" w:hAnsi="Verdana"/>
      <w:color w:val="004D46"/>
      <w:sz w:val="48"/>
      <w:szCs w:val="48"/>
    </w:rPr>
  </w:style>
  <w:style w:type="character" w:styleId="SubkopjeChar" w:customStyle="1">
    <w:name w:val="Subkopje Char"/>
    <w:link w:val="Subkopje"/>
    <w:rsid w:val="003332DB"/>
    <w:rPr>
      <w:rFonts w:eastAsia="Times New Roman"/>
      <w:b/>
      <w:bCs/>
      <w:color w:val="23114C"/>
      <w:sz w:val="24"/>
      <w:lang w:eastAsia="en-US"/>
    </w:rPr>
  </w:style>
  <w:style w:type="character" w:styleId="KopjeChar" w:customStyle="1">
    <w:name w:val="Kopje Char"/>
    <w:link w:val="Kopje"/>
    <w:rsid w:val="00233803"/>
    <w:rPr>
      <w:rFonts w:ascii="Verdana" w:hAnsi="Verdana" w:eastAsia="Times New Roman"/>
      <w:b/>
      <w:bCs/>
      <w:color w:val="004D46"/>
      <w:sz w:val="48"/>
      <w:szCs w:val="48"/>
    </w:rPr>
  </w:style>
  <w:style w:type="paragraph" w:styleId="Onderwerp" w:customStyle="1">
    <w:name w:val="Onderwerp"/>
    <w:basedOn w:val="Kop2"/>
    <w:link w:val="OnderwerpChar"/>
    <w:qFormat/>
    <w:rsid w:val="003A7FAC"/>
    <w:pPr>
      <w:pBdr>
        <w:top w:val="single" w:color="23114C" w:sz="12" w:space="5"/>
        <w:bottom w:val="single" w:color="23114C" w:sz="12" w:space="1"/>
      </w:pBdr>
      <w:spacing w:after="120"/>
    </w:pPr>
    <w:rPr>
      <w:sz w:val="28"/>
    </w:rPr>
  </w:style>
  <w:style w:type="paragraph" w:styleId="Annotatie" w:customStyle="1">
    <w:name w:val="Annotatie"/>
    <w:basedOn w:val="Standaard"/>
    <w:link w:val="AnnotatieChar"/>
    <w:qFormat/>
    <w:rsid w:val="00224ACF"/>
    <w:pPr>
      <w:spacing w:after="0"/>
    </w:pPr>
    <w:rPr>
      <w:rFonts w:ascii="Comic Sans MS" w:hAnsi="Comic Sans MS"/>
      <w:sz w:val="16"/>
      <w:szCs w:val="16"/>
    </w:rPr>
  </w:style>
  <w:style w:type="character" w:styleId="OnderwerpChar" w:customStyle="1">
    <w:name w:val="Onderwerp Char"/>
    <w:link w:val="Onderwerp"/>
    <w:rsid w:val="003A7FAC"/>
    <w:rPr>
      <w:rFonts w:ascii="Myriad Pro Light" w:hAnsi="Myriad Pro Light" w:eastAsia="Times New Roman"/>
      <w:b/>
      <w:bCs/>
      <w:color w:val="23114C"/>
      <w:sz w:val="28"/>
      <w:szCs w:val="24"/>
      <w:lang w:eastAsia="en-US"/>
    </w:rPr>
  </w:style>
  <w:style w:type="paragraph" w:styleId="Annotatielijst" w:customStyle="1">
    <w:name w:val="Annotatie lijst"/>
    <w:basedOn w:val="Standaard"/>
    <w:link w:val="AnnotatielijstChar"/>
    <w:qFormat/>
    <w:rsid w:val="00224ACF"/>
    <w:pPr>
      <w:numPr>
        <w:numId w:val="7"/>
      </w:numPr>
      <w:spacing w:after="0"/>
    </w:pPr>
    <w:rPr>
      <w:rFonts w:ascii="Comic Sans MS" w:hAnsi="Comic Sans MS"/>
      <w:sz w:val="16"/>
      <w:szCs w:val="16"/>
    </w:rPr>
  </w:style>
  <w:style w:type="character" w:styleId="AnnotatieChar" w:customStyle="1">
    <w:name w:val="Annotatie Char"/>
    <w:link w:val="Annotatie"/>
    <w:rsid w:val="00224ACF"/>
    <w:rPr>
      <w:rFonts w:ascii="Comic Sans MS" w:hAnsi="Comic Sans MS"/>
      <w:sz w:val="16"/>
      <w:szCs w:val="16"/>
      <w:lang w:eastAsia="en-US"/>
    </w:rPr>
  </w:style>
  <w:style w:type="character" w:styleId="AnnotatielijstChar" w:customStyle="1">
    <w:name w:val="Annotatie lijst Char"/>
    <w:link w:val="Annotatielijst"/>
    <w:rsid w:val="00224ACF"/>
    <w:rPr>
      <w:rFonts w:ascii="Comic Sans MS" w:hAnsi="Comic Sans MS"/>
      <w:sz w:val="16"/>
      <w:szCs w:val="16"/>
      <w:lang w:eastAsia="en-US"/>
    </w:rPr>
  </w:style>
  <w:style w:type="character" w:styleId="fnt0" w:customStyle="1">
    <w:name w:val="fnt0"/>
    <w:basedOn w:val="Standaardalinea-lettertype"/>
    <w:rsid w:val="00136A62"/>
  </w:style>
  <w:style w:type="character" w:styleId="Paginanummer">
    <w:name w:val="page number"/>
    <w:basedOn w:val="Standaardalinea-lettertype"/>
    <w:rsid w:val="002675CE"/>
  </w:style>
  <w:style w:type="paragraph" w:styleId="VraagTitel" w:customStyle="1">
    <w:name w:val="Vraag Titel"/>
    <w:basedOn w:val="Codefragment"/>
    <w:rsid w:val="009567C4"/>
    <w:pPr>
      <w:numPr>
        <w:numId w:val="23"/>
      </w:numPr>
    </w:pPr>
    <w:rPr>
      <w:rFonts w:ascii="Verdana" w:hAnsi="Verdana"/>
    </w:rPr>
  </w:style>
  <w:style w:type="paragraph" w:styleId="Puntjes" w:customStyle="1">
    <w:name w:val="Puntjes"/>
    <w:basedOn w:val="Kopje"/>
    <w:link w:val="PuntjesTeken"/>
    <w:qFormat/>
    <w:rsid w:val="00615F8D"/>
  </w:style>
  <w:style w:type="character" w:styleId="PuntjesTeken" w:customStyle="1">
    <w:name w:val="Puntjes Teken"/>
    <w:basedOn w:val="KopjeChar"/>
    <w:link w:val="Puntjes"/>
    <w:rsid w:val="00615F8D"/>
    <w:rPr>
      <w:rFonts w:ascii="Verdana" w:hAnsi="Verdana" w:eastAsia="Times New Roman"/>
      <w:b/>
      <w:bCs/>
      <w:color w:val="008385"/>
      <w:sz w:val="48"/>
      <w:szCs w:val="48"/>
      <w:lang w:eastAsia="en-US"/>
    </w:rPr>
  </w:style>
  <w:style w:type="paragraph" w:styleId="Antwoord" w:customStyle="1">
    <w:name w:val="Antwoord"/>
    <w:basedOn w:val="Standaard"/>
    <w:qFormat/>
    <w:rsid w:val="00105910"/>
    <w:pPr>
      <w:ind w:left="360"/>
    </w:pPr>
    <w:rPr>
      <w:color w:val="FF0000"/>
    </w:rPr>
  </w:style>
  <w:style w:type="character" w:styleId="TekstopmerkingChar" w:customStyle="1">
    <w:name w:val="Tekst opmerking Char"/>
    <w:basedOn w:val="Standaardalinea-lettertype"/>
    <w:link w:val="Tekstopmerking"/>
    <w:semiHidden/>
    <w:rsid w:val="00A61169"/>
    <w:rPr>
      <w:rFonts w:ascii="Verdana" w:hAnsi="Verdana"/>
      <w:sz w:val="18"/>
      <w:szCs w:val="20"/>
    </w:rPr>
  </w:style>
  <w:style w:type="paragraph" w:styleId="NormalWeb1" w:customStyle="1">
    <w:name w:val="Normal (Web)1"/>
    <w:basedOn w:val="Standaard"/>
    <w:rsid w:val="0071551C"/>
    <w:pPr>
      <w:widowControl w:val="0"/>
      <w:suppressAutoHyphens/>
      <w:spacing w:after="120"/>
    </w:pPr>
    <w:rPr>
      <w:rFonts w:ascii="Myriad Pro" w:hAnsi="Myriad Pro" w:cs="Calibri"/>
      <w:sz w:val="24"/>
      <w:lang w:eastAsia="ar-SA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22FDF"/>
    <w:rPr>
      <w:color w:val="605E5C"/>
      <w:shd w:val="clear" w:color="auto" w:fill="E1DFDD"/>
    </w:rPr>
  </w:style>
  <w:style w:type="paragraph" w:styleId="Voetnoottekst">
    <w:name w:val="footnote text"/>
    <w:basedOn w:val="Standaard"/>
    <w:link w:val="VoetnoottekstChar"/>
    <w:semiHidden/>
    <w:unhideWhenUsed/>
    <w:rsid w:val="002F04DE"/>
    <w:pPr>
      <w:spacing w:after="0" w:line="240" w:lineRule="auto"/>
    </w:pPr>
    <w:rPr>
      <w:sz w:val="20"/>
      <w:szCs w:val="20"/>
    </w:rPr>
  </w:style>
  <w:style w:type="character" w:styleId="VoetnoottekstChar" w:customStyle="1">
    <w:name w:val="Voetnoottekst Char"/>
    <w:basedOn w:val="Standaardalinea-lettertype"/>
    <w:link w:val="Voetnoottekst"/>
    <w:semiHidden/>
    <w:rsid w:val="002F04DE"/>
    <w:rPr>
      <w:rFonts w:ascii="Verdana" w:hAnsi="Verdana"/>
      <w:sz w:val="20"/>
      <w:szCs w:val="20"/>
    </w:rPr>
  </w:style>
  <w:style w:type="character" w:styleId="Voetnootmarkering">
    <w:name w:val="footnote reference"/>
    <w:basedOn w:val="Standaardalinea-lettertype"/>
    <w:semiHidden/>
    <w:unhideWhenUsed/>
    <w:rsid w:val="002F04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758148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9400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095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29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153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24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09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58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1941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662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4526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93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50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718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43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39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96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6586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87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190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31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2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74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725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36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340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64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2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2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4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8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0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9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47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9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9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25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17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29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52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11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69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67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37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201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18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712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6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166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58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367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22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320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58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74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1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scribbr.nl/taalregels-schrijftips/de-lijdende-vorm/" TargetMode="External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eikovanderheijden/Library/Group%20Containers/UBF8T346G9.Office/User%20Content.localized/Templates.localized/hsleiden-nieuw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2" ma:contentTypeDescription="Een nieuw document maken." ma:contentTypeScope="" ma:versionID="7fce22932aa7bab1444963b7a07acaf3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11fcb7f9a3a65be89d6bd935228cbaf2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fc4ed5-cdfa-48bf-b5e3-e02fa6b65765" xsi:nil="true"/>
    <lcf76f155ced4ddcb4097134ff3c332f xmlns="a158c91d-1665-465e-9b38-ca2a7ebcd6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856377-A6AB-4C09-B7BC-FE81CFE00F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9B7AE7-9F70-4DD4-AD34-CC7C67DFDA6A}"/>
</file>

<file path=customXml/itemProps3.xml><?xml version="1.0" encoding="utf-8"?>
<ds:datastoreItem xmlns:ds="http://schemas.openxmlformats.org/officeDocument/2006/customXml" ds:itemID="{310AE58F-0BC9-4443-BEF8-B8435D55F4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B1383C-778F-4F84-BF95-E8CFCC97529C}">
  <ds:schemaRefs>
    <ds:schemaRef ds:uri="http://schemas.microsoft.com/office/2006/metadata/properties"/>
    <ds:schemaRef ds:uri="http://schemas.microsoft.com/office/infopath/2007/PartnerControls"/>
    <ds:schemaRef ds:uri="6082894b-f44d-4acf-a8ba-f4cf72e5d52d"/>
    <ds:schemaRef ds:uri="f52a8cb6-32e1-4109-bdde-d03590b9ac52"/>
    <ds:schemaRef ds:uri="3f324c65-194c-423d-8180-759e3972f2c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hsleiden-nieuw.dotx</ap:Template>
  <ap:Application>Microsoft Word for the web</ap:Application>
  <ap:DocSecurity>0</ap:DocSecurity>
  <ap:ScaleCrop>false</ap:ScaleCrop>
  <ap:Company>HSL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Microsoft Office User</dc:creator>
  <lastModifiedBy>Heijden - Bruggers, Heiko van der</lastModifiedBy>
  <revision>79</revision>
  <lastPrinted>2019-11-18T08:46:00.0000000Z</lastPrinted>
  <dcterms:created xsi:type="dcterms:W3CDTF">2024-02-12T12:28:00.0000000Z</dcterms:created>
  <dcterms:modified xsi:type="dcterms:W3CDTF">2024-02-15T08:48:51.8392267Z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naam">
    <vt:lpwstr>Project Software Engineering 2</vt:lpwstr>
  </property>
  <property fmtid="{D5CDD505-2E9C-101B-9397-08002B2CF9AE}" pid="3" name="Modulecode">
    <vt:lpwstr>ipsen1</vt:lpwstr>
  </property>
  <property fmtid="{D5CDD505-2E9C-101B-9397-08002B2CF9AE}" pid="4" name="Datum">
    <vt:lpwstr>xx-xx-xxxx</vt:lpwstr>
  </property>
  <property fmtid="{D5CDD505-2E9C-101B-9397-08002B2CF9AE}" pid="5" name="Moduleleider">
    <vt:lpwstr>Alex van Manen</vt:lpwstr>
  </property>
  <property fmtid="{D5CDD505-2E9C-101B-9397-08002B2CF9AE}" pid="6" name="Versienummer">
    <vt:lpwstr>1.2</vt:lpwstr>
  </property>
  <property fmtid="{D5CDD505-2E9C-101B-9397-08002B2CF9AE}" pid="7" name="BackupVolgNummer">
    <vt:i4>10</vt:i4>
  </property>
  <property fmtid="{D5CDD505-2E9C-101B-9397-08002B2CF9AE}" pid="8" name="ContentTypeId">
    <vt:lpwstr>0x010100D6492C47A9634448A67B6C0F4E203E71</vt:lpwstr>
  </property>
  <property fmtid="{D5CDD505-2E9C-101B-9397-08002B2CF9AE}" pid="9" name="EducationCourse">
    <vt:lpwstr/>
  </property>
  <property fmtid="{D5CDD505-2E9C-101B-9397-08002B2CF9AE}" pid="10" name="EducationYear">
    <vt:lpwstr/>
  </property>
  <property fmtid="{D5CDD505-2E9C-101B-9397-08002B2CF9AE}" pid="11" name="MediaServiceImageTags">
    <vt:lpwstr/>
  </property>
</Properties>
</file>