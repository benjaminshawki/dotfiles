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972"/>
        <w:gridCol w:w="3119"/>
      </w:tblGrid>
      <w:tr w:rsidR="004F1FF5" w14:paraId="7965F74B" w14:textId="77777777" w:rsidTr="004F1FF5">
        <w:tc>
          <w:tcPr>
            <w:tcW w:w="2972" w:type="dxa"/>
          </w:tcPr>
          <w:p w14:paraId="20A44259" w14:textId="1C0EC531" w:rsidR="004F1FF5" w:rsidRDefault="004F1FF5" w:rsidP="004F1FF5">
            <w:pPr>
              <w:spacing w:after="0" w:line="240" w:lineRule="auto"/>
            </w:pPr>
            <w:r>
              <w:t xml:space="preserve">Feedback ontvanger </w:t>
            </w:r>
          </w:p>
        </w:tc>
        <w:tc>
          <w:tcPr>
            <w:tcW w:w="3119" w:type="dxa"/>
          </w:tcPr>
          <w:p w14:paraId="5892236D" w14:textId="77777777" w:rsidR="004F1FF5" w:rsidRDefault="004F1FF5" w:rsidP="004F1FF5">
            <w:pPr>
              <w:spacing w:after="0" w:line="240" w:lineRule="auto"/>
            </w:pPr>
          </w:p>
        </w:tc>
      </w:tr>
      <w:tr w:rsidR="004F1FF5" w14:paraId="5E3666AC" w14:textId="77777777" w:rsidTr="004F1FF5">
        <w:tc>
          <w:tcPr>
            <w:tcW w:w="2972" w:type="dxa"/>
          </w:tcPr>
          <w:p w14:paraId="360603C6" w14:textId="23C9D3A2" w:rsidR="004F1FF5" w:rsidRDefault="004F1FF5" w:rsidP="004F1FF5">
            <w:pPr>
              <w:spacing w:after="0" w:line="240" w:lineRule="auto"/>
            </w:pPr>
            <w:r>
              <w:t>Feedback gever</w:t>
            </w:r>
          </w:p>
        </w:tc>
        <w:tc>
          <w:tcPr>
            <w:tcW w:w="3119" w:type="dxa"/>
          </w:tcPr>
          <w:p w14:paraId="1FCB883E" w14:textId="77777777" w:rsidR="004F1FF5" w:rsidRDefault="004F1FF5" w:rsidP="004F1FF5">
            <w:pPr>
              <w:spacing w:after="0" w:line="240" w:lineRule="auto"/>
            </w:pPr>
          </w:p>
        </w:tc>
      </w:tr>
    </w:tbl>
    <w:p w14:paraId="4A76C5BB" w14:textId="4D9CBCDB" w:rsidR="004F1FF5" w:rsidRDefault="004F1FF5" w:rsidP="004F1FF5">
      <w:pPr>
        <w:spacing w:after="0" w:line="240" w:lineRule="auto"/>
      </w:pPr>
    </w:p>
    <w:p w14:paraId="2B4A48BD" w14:textId="77777777" w:rsidR="004F1FF5" w:rsidRDefault="004F1FF5" w:rsidP="004F1FF5">
      <w:pPr>
        <w:spacing w:after="0" w:line="240" w:lineRule="auto"/>
      </w:pPr>
    </w:p>
    <w:p w14:paraId="6F1CF10C" w14:textId="64BE8840" w:rsidR="004F1FF5" w:rsidRDefault="004F1FF5" w:rsidP="004F1FF5">
      <w:pPr>
        <w:pStyle w:val="Kop3"/>
      </w:pPr>
      <w:r>
        <w:t>Doelstelling</w:t>
      </w:r>
    </w:p>
    <w:p w14:paraId="089598A0" w14:textId="77777777" w:rsidR="004F1FF5" w:rsidRDefault="004F1FF5" w:rsidP="004F1FF5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4F1FF5" w14:paraId="1FD0CF6B" w14:textId="77777777" w:rsidTr="004F1FF5">
        <w:trPr>
          <w:trHeight w:val="1041"/>
        </w:trPr>
        <w:tc>
          <w:tcPr>
            <w:tcW w:w="15388" w:type="dxa"/>
          </w:tcPr>
          <w:p w14:paraId="44DAFAB5" w14:textId="77777777" w:rsidR="004F1FF5" w:rsidRDefault="004F1FF5" w:rsidP="004F1FF5"/>
        </w:tc>
      </w:tr>
    </w:tbl>
    <w:p w14:paraId="02A57608" w14:textId="77777777" w:rsidR="004F1FF5" w:rsidRPr="004F1FF5" w:rsidRDefault="004F1FF5" w:rsidP="004F1FF5"/>
    <w:p w14:paraId="0B8DA534" w14:textId="77777777" w:rsidR="004F1FF5" w:rsidRDefault="004F1FF5" w:rsidP="004F1FF5">
      <w:pPr>
        <w:spacing w:after="0" w:line="240" w:lineRule="auto"/>
      </w:pPr>
    </w:p>
    <w:p w14:paraId="20D2B2CA" w14:textId="59F4A0D9" w:rsidR="004F1FF5" w:rsidRDefault="004F1FF5" w:rsidP="004F1FF5">
      <w:pPr>
        <w:pStyle w:val="Kop3"/>
      </w:pPr>
      <w:r>
        <w:t>Centrale vraag (hoofdvraag)</w:t>
      </w:r>
    </w:p>
    <w:p w14:paraId="7C2C7B2F" w14:textId="77777777" w:rsidR="004F1FF5" w:rsidRDefault="004F1FF5" w:rsidP="004F1FF5">
      <w:pPr>
        <w:spacing w:after="0" w:line="240" w:lineRule="auto"/>
      </w:pPr>
    </w:p>
    <w:p w14:paraId="05C5A715" w14:textId="77777777" w:rsidR="004F1FF5" w:rsidRDefault="004F1FF5" w:rsidP="004F1FF5">
      <w:pPr>
        <w:spacing w:after="0" w:line="240" w:lineRule="auto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4F1FF5" w14:paraId="54498727" w14:textId="77777777" w:rsidTr="004F1FF5">
        <w:trPr>
          <w:trHeight w:val="1582"/>
        </w:trPr>
        <w:tc>
          <w:tcPr>
            <w:tcW w:w="15388" w:type="dxa"/>
          </w:tcPr>
          <w:p w14:paraId="70284770" w14:textId="77777777" w:rsidR="004F1FF5" w:rsidRDefault="004F1FF5" w:rsidP="004F1FF5">
            <w:pPr>
              <w:spacing w:after="0" w:line="240" w:lineRule="auto"/>
            </w:pPr>
          </w:p>
        </w:tc>
      </w:tr>
    </w:tbl>
    <w:p w14:paraId="34F8F35B" w14:textId="77777777" w:rsidR="004F1FF5" w:rsidRDefault="004F1FF5" w:rsidP="004F1FF5">
      <w:pPr>
        <w:spacing w:after="0" w:line="240" w:lineRule="auto"/>
      </w:pPr>
    </w:p>
    <w:p w14:paraId="22788516" w14:textId="77777777" w:rsidR="004F1FF5" w:rsidRDefault="004F1FF5" w:rsidP="004F1FF5">
      <w:pPr>
        <w:pStyle w:val="Kop3"/>
      </w:pPr>
      <w:r>
        <w:t xml:space="preserve">Validiteitsbedreigers </w:t>
      </w:r>
    </w:p>
    <w:p w14:paraId="7CF116A4" w14:textId="78C5E3F2" w:rsidR="004F1FF5" w:rsidRDefault="004F1FF5" w:rsidP="004F1FF5">
      <w:r>
        <w:t xml:space="preserve">Doe deze opgave als laatste. Zijn er mogelijk bepaalde systematische fouten in de data verzameling die je nu al kan voorzien waar de feedback ontvanger rekening mee zou moeten houden?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4F1FF5" w14:paraId="22EBF1C9" w14:textId="77777777" w:rsidTr="004F1FF5">
        <w:trPr>
          <w:trHeight w:val="1496"/>
        </w:trPr>
        <w:tc>
          <w:tcPr>
            <w:tcW w:w="15388" w:type="dxa"/>
          </w:tcPr>
          <w:p w14:paraId="06205F12" w14:textId="77777777" w:rsidR="004F1FF5" w:rsidRDefault="004F1FF5" w:rsidP="004F1FF5"/>
        </w:tc>
      </w:tr>
    </w:tbl>
    <w:p w14:paraId="135BD2CA" w14:textId="77777777" w:rsidR="004F1FF5" w:rsidRDefault="004F1FF5" w:rsidP="004F1FF5"/>
    <w:p w14:paraId="55984798" w14:textId="0C498E9F" w:rsidR="004F1FF5" w:rsidRDefault="004F1FF5" w:rsidP="004F1FF5">
      <w:r>
        <w:br w:type="page"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127"/>
        <w:gridCol w:w="5128"/>
        <w:gridCol w:w="5133"/>
      </w:tblGrid>
      <w:tr w:rsidR="006374D9" w14:paraId="554BDF81" w14:textId="77777777" w:rsidTr="00973E9E">
        <w:trPr>
          <w:tblHeader/>
        </w:trPr>
        <w:tc>
          <w:tcPr>
            <w:tcW w:w="5127" w:type="dxa"/>
            <w:shd w:val="clear" w:color="auto" w:fill="A8DFDB"/>
          </w:tcPr>
          <w:p w14:paraId="2B605678" w14:textId="0AA7774C" w:rsidR="006374D9" w:rsidRPr="00973E9E" w:rsidRDefault="00973E9E" w:rsidP="006374D9">
            <w:pPr>
              <w:jc w:val="center"/>
              <w:rPr>
                <w:b/>
                <w:bCs/>
              </w:rPr>
            </w:pPr>
            <w:r w:rsidRPr="00973E9E">
              <w:rPr>
                <w:b/>
                <w:bCs/>
              </w:rPr>
              <w:lastRenderedPageBreak/>
              <w:t>Wat kan beter?</w:t>
            </w:r>
          </w:p>
          <w:p w14:paraId="787B76C6" w14:textId="37295504" w:rsidR="00973E9E" w:rsidRPr="00973E9E" w:rsidRDefault="00973E9E" w:rsidP="006374D9">
            <w:pPr>
              <w:jc w:val="center"/>
              <w:rPr>
                <w:b/>
                <w:bCs/>
              </w:rPr>
            </w:pPr>
            <w:r w:rsidRPr="00973E9E">
              <w:rPr>
                <w:b/>
                <w:bCs/>
              </w:rPr>
              <w:t>(</w:t>
            </w:r>
            <w:proofErr w:type="gramStart"/>
            <w:r w:rsidRPr="00973E9E">
              <w:rPr>
                <w:b/>
                <w:bCs/>
              </w:rPr>
              <w:t>argumenteer</w:t>
            </w:r>
            <w:proofErr w:type="gramEnd"/>
            <w:r w:rsidRPr="00973E9E">
              <w:rPr>
                <w:b/>
                <w:bCs/>
              </w:rPr>
              <w:t xml:space="preserve"> ook</w:t>
            </w:r>
            <w:r>
              <w:rPr>
                <w:b/>
                <w:bCs/>
              </w:rPr>
              <w:t xml:space="preserve"> voorbeelden en beargumenteer</w:t>
            </w:r>
            <w:r w:rsidRPr="00973E9E">
              <w:rPr>
                <w:b/>
                <w:bCs/>
              </w:rPr>
              <w:t xml:space="preserve"> waarom)</w:t>
            </w:r>
          </w:p>
        </w:tc>
        <w:tc>
          <w:tcPr>
            <w:tcW w:w="5128" w:type="dxa"/>
            <w:shd w:val="clear" w:color="auto" w:fill="A8DFDB"/>
          </w:tcPr>
          <w:p w14:paraId="33888CD5" w14:textId="18069E09" w:rsidR="006374D9" w:rsidRPr="00973E9E" w:rsidRDefault="00973E9E" w:rsidP="006374D9">
            <w:pPr>
              <w:jc w:val="center"/>
              <w:rPr>
                <w:b/>
                <w:bCs/>
              </w:rPr>
            </w:pPr>
            <w:r w:rsidRPr="00973E9E">
              <w:rPr>
                <w:b/>
                <w:bCs/>
              </w:rPr>
              <w:t>Beschrijving</w:t>
            </w:r>
          </w:p>
        </w:tc>
        <w:tc>
          <w:tcPr>
            <w:tcW w:w="5133" w:type="dxa"/>
            <w:shd w:val="clear" w:color="auto" w:fill="A8DFDB"/>
          </w:tcPr>
          <w:p w14:paraId="23F4FE25" w14:textId="77777777" w:rsidR="006374D9" w:rsidRPr="00973E9E" w:rsidRDefault="00973E9E" w:rsidP="006374D9">
            <w:pPr>
              <w:jc w:val="center"/>
              <w:rPr>
                <w:b/>
                <w:bCs/>
              </w:rPr>
            </w:pPr>
            <w:r w:rsidRPr="00973E9E">
              <w:rPr>
                <w:b/>
                <w:bCs/>
              </w:rPr>
              <w:t>Wat gaat er goed?</w:t>
            </w:r>
          </w:p>
          <w:p w14:paraId="188F8772" w14:textId="7443B168" w:rsidR="00973E9E" w:rsidRPr="00973E9E" w:rsidRDefault="00973E9E" w:rsidP="006374D9">
            <w:pPr>
              <w:jc w:val="center"/>
              <w:rPr>
                <w:b/>
                <w:bCs/>
              </w:rPr>
            </w:pPr>
            <w:r w:rsidRPr="00973E9E">
              <w:rPr>
                <w:b/>
                <w:bCs/>
              </w:rPr>
              <w:t>(</w:t>
            </w:r>
            <w:proofErr w:type="gramStart"/>
            <w:r w:rsidRPr="00973E9E">
              <w:rPr>
                <w:b/>
                <w:bCs/>
              </w:rPr>
              <w:t>argumenteer</w:t>
            </w:r>
            <w:proofErr w:type="gramEnd"/>
            <w:r w:rsidRPr="00973E9E">
              <w:rPr>
                <w:b/>
                <w:bCs/>
              </w:rPr>
              <w:t xml:space="preserve"> ook</w:t>
            </w:r>
            <w:r>
              <w:rPr>
                <w:b/>
                <w:bCs/>
              </w:rPr>
              <w:t xml:space="preserve"> voorbeelden en beargumenteer</w:t>
            </w:r>
            <w:r w:rsidRPr="00973E9E">
              <w:rPr>
                <w:b/>
                <w:bCs/>
              </w:rPr>
              <w:t xml:space="preserve"> waarom)</w:t>
            </w:r>
          </w:p>
        </w:tc>
      </w:tr>
      <w:tr w:rsidR="00973E9E" w14:paraId="60983FA1" w14:textId="77777777" w:rsidTr="00973E9E">
        <w:tc>
          <w:tcPr>
            <w:tcW w:w="15388" w:type="dxa"/>
            <w:gridSpan w:val="3"/>
            <w:shd w:val="clear" w:color="auto" w:fill="80A6A3"/>
          </w:tcPr>
          <w:p w14:paraId="5945AA04" w14:textId="4A5D82A3" w:rsidR="00973E9E" w:rsidRDefault="00973E9E" w:rsidP="00973E9E">
            <w:pPr>
              <w:pStyle w:val="Kop3"/>
              <w:jc w:val="center"/>
            </w:pPr>
            <w:r>
              <w:t>Aanleiding</w:t>
            </w:r>
          </w:p>
        </w:tc>
      </w:tr>
      <w:tr w:rsidR="006374D9" w14:paraId="175F6E09" w14:textId="77777777" w:rsidTr="00973E9E">
        <w:trPr>
          <w:trHeight w:val="1496"/>
        </w:trPr>
        <w:tc>
          <w:tcPr>
            <w:tcW w:w="5127" w:type="dxa"/>
          </w:tcPr>
          <w:p w14:paraId="5ACA2F74" w14:textId="77777777" w:rsidR="006374D9" w:rsidRDefault="006374D9" w:rsidP="006374D9"/>
        </w:tc>
        <w:tc>
          <w:tcPr>
            <w:tcW w:w="5128" w:type="dxa"/>
          </w:tcPr>
          <w:p w14:paraId="5082510E" w14:textId="77777777" w:rsidR="006374D9" w:rsidRDefault="006374D9" w:rsidP="006374D9"/>
          <w:p w14:paraId="198B5BF2" w14:textId="7A2650AD" w:rsidR="006374D9" w:rsidRDefault="006374D9" w:rsidP="006374D9">
            <w:r>
              <w:t xml:space="preserve">Is </w:t>
            </w:r>
            <w:r w:rsidR="004F1FF5">
              <w:t>het</w:t>
            </w:r>
            <w:r>
              <w:t xml:space="preserve"> duidelijk </w:t>
            </w:r>
            <w:r w:rsidR="00973E9E">
              <w:t xml:space="preserve">beschreven </w:t>
            </w:r>
            <w:r>
              <w:t>wie de opdracht</w:t>
            </w:r>
            <w:r w:rsidR="00973E9E">
              <w:t>- gever en nemer is?</w:t>
            </w:r>
          </w:p>
        </w:tc>
        <w:tc>
          <w:tcPr>
            <w:tcW w:w="5133" w:type="dxa"/>
          </w:tcPr>
          <w:p w14:paraId="12530E7C" w14:textId="77777777" w:rsidR="006374D9" w:rsidRDefault="006374D9" w:rsidP="006374D9"/>
        </w:tc>
      </w:tr>
      <w:tr w:rsidR="006374D9" w14:paraId="1406897B" w14:textId="77777777" w:rsidTr="00973E9E">
        <w:trPr>
          <w:trHeight w:val="1564"/>
        </w:trPr>
        <w:tc>
          <w:tcPr>
            <w:tcW w:w="5127" w:type="dxa"/>
          </w:tcPr>
          <w:p w14:paraId="430D1195" w14:textId="77777777" w:rsidR="006374D9" w:rsidRDefault="006374D9" w:rsidP="006374D9"/>
        </w:tc>
        <w:tc>
          <w:tcPr>
            <w:tcW w:w="5128" w:type="dxa"/>
          </w:tcPr>
          <w:p w14:paraId="1058C2E4" w14:textId="3A8B77A8" w:rsidR="006374D9" w:rsidRDefault="00973E9E" w:rsidP="006374D9">
            <w:r>
              <w:t xml:space="preserve">Zijn alle vragen van de 6W methode beantwoord in verhaalvorm zonder gebruik te maken van </w:t>
            </w:r>
            <w:proofErr w:type="spellStart"/>
            <w:r>
              <w:t>bullet</w:t>
            </w:r>
            <w:proofErr w:type="spellEnd"/>
            <w:r>
              <w:t xml:space="preserve"> points</w:t>
            </w:r>
          </w:p>
          <w:p w14:paraId="0CE62407" w14:textId="77777777" w:rsidR="00973E9E" w:rsidRDefault="00973E9E" w:rsidP="006374D9"/>
          <w:p w14:paraId="67685173" w14:textId="51F8E285" w:rsidR="00973E9E" w:rsidRDefault="00973E9E" w:rsidP="006374D9"/>
        </w:tc>
        <w:tc>
          <w:tcPr>
            <w:tcW w:w="5133" w:type="dxa"/>
          </w:tcPr>
          <w:p w14:paraId="28099E31" w14:textId="77777777" w:rsidR="006374D9" w:rsidRDefault="006374D9" w:rsidP="006374D9"/>
        </w:tc>
      </w:tr>
      <w:tr w:rsidR="00973E9E" w14:paraId="01238354" w14:textId="77777777" w:rsidTr="004F1FF5">
        <w:trPr>
          <w:trHeight w:val="1165"/>
        </w:trPr>
        <w:tc>
          <w:tcPr>
            <w:tcW w:w="5127" w:type="dxa"/>
          </w:tcPr>
          <w:p w14:paraId="6E386B4F" w14:textId="77777777" w:rsidR="00973E9E" w:rsidRDefault="00973E9E" w:rsidP="006374D9"/>
        </w:tc>
        <w:tc>
          <w:tcPr>
            <w:tcW w:w="5128" w:type="dxa"/>
          </w:tcPr>
          <w:p w14:paraId="0579A220" w14:textId="48C6E69B" w:rsidR="00973E9E" w:rsidRDefault="00973E9E" w:rsidP="006374D9">
            <w:r>
              <w:t>Worden onbekende (voor de opdrachtgever) termen uitgelegd? Afkortingen geïntroduceerd?</w:t>
            </w:r>
          </w:p>
        </w:tc>
        <w:tc>
          <w:tcPr>
            <w:tcW w:w="5133" w:type="dxa"/>
          </w:tcPr>
          <w:p w14:paraId="264D5E33" w14:textId="77777777" w:rsidR="00973E9E" w:rsidRDefault="00973E9E" w:rsidP="006374D9"/>
        </w:tc>
      </w:tr>
      <w:tr w:rsidR="00973E9E" w14:paraId="0C32364B" w14:textId="77777777" w:rsidTr="00973E9E">
        <w:trPr>
          <w:trHeight w:val="1985"/>
        </w:trPr>
        <w:tc>
          <w:tcPr>
            <w:tcW w:w="5127" w:type="dxa"/>
          </w:tcPr>
          <w:p w14:paraId="459E6F7D" w14:textId="77777777" w:rsidR="00973E9E" w:rsidRDefault="00973E9E" w:rsidP="006374D9"/>
        </w:tc>
        <w:tc>
          <w:tcPr>
            <w:tcW w:w="5128" w:type="dxa"/>
          </w:tcPr>
          <w:p w14:paraId="0273B4C3" w14:textId="77777777" w:rsidR="00973E9E" w:rsidRDefault="00973E9E" w:rsidP="006374D9">
            <w:r>
              <w:t>Is de aanleiding geschreven in verhaalvorm, zonder spel- en grammatica fouten?</w:t>
            </w:r>
          </w:p>
          <w:p w14:paraId="6D3F0023" w14:textId="77777777" w:rsidR="00973E9E" w:rsidRDefault="00973E9E" w:rsidP="006374D9">
            <w:r>
              <w:t>Wordt er een actieve schrijfstijl gehanteerd (zo ver dit mogelijk is)?</w:t>
            </w:r>
          </w:p>
          <w:p w14:paraId="6A27DC7C" w14:textId="2A243904" w:rsidR="001614FC" w:rsidRDefault="001614FC" w:rsidP="006374D9">
            <w:r>
              <w:t>Er is geen bullshit tekst?</w:t>
            </w:r>
          </w:p>
        </w:tc>
        <w:tc>
          <w:tcPr>
            <w:tcW w:w="5133" w:type="dxa"/>
          </w:tcPr>
          <w:p w14:paraId="1642653B" w14:textId="77777777" w:rsidR="00973E9E" w:rsidRDefault="00973E9E" w:rsidP="006374D9"/>
        </w:tc>
      </w:tr>
      <w:tr w:rsidR="00973E9E" w14:paraId="428158DA" w14:textId="77777777" w:rsidTr="00973E9E">
        <w:trPr>
          <w:trHeight w:val="332"/>
        </w:trPr>
        <w:tc>
          <w:tcPr>
            <w:tcW w:w="15388" w:type="dxa"/>
            <w:gridSpan w:val="3"/>
            <w:shd w:val="clear" w:color="auto" w:fill="80A6A3"/>
          </w:tcPr>
          <w:p w14:paraId="61D84FFC" w14:textId="0A0F9964" w:rsidR="00973E9E" w:rsidRDefault="00973E9E" w:rsidP="001A174D">
            <w:pPr>
              <w:pStyle w:val="Kop3"/>
              <w:jc w:val="center"/>
            </w:pPr>
            <w:r>
              <w:t>Doelstelling</w:t>
            </w:r>
          </w:p>
        </w:tc>
      </w:tr>
      <w:tr w:rsidR="00973E9E" w14:paraId="756870BF" w14:textId="77777777" w:rsidTr="00973E9E">
        <w:trPr>
          <w:trHeight w:val="947"/>
        </w:trPr>
        <w:tc>
          <w:tcPr>
            <w:tcW w:w="5127" w:type="dxa"/>
          </w:tcPr>
          <w:p w14:paraId="4D7D896F" w14:textId="77777777" w:rsidR="00973E9E" w:rsidRDefault="00973E9E" w:rsidP="006374D9"/>
        </w:tc>
        <w:tc>
          <w:tcPr>
            <w:tcW w:w="5128" w:type="dxa"/>
          </w:tcPr>
          <w:p w14:paraId="640E3386" w14:textId="401B6EA1" w:rsidR="00973E9E" w:rsidRDefault="00973E9E" w:rsidP="006374D9">
            <w:r>
              <w:t>Sluit de doelstelling aan op aanleiding?</w:t>
            </w:r>
          </w:p>
        </w:tc>
        <w:tc>
          <w:tcPr>
            <w:tcW w:w="5133" w:type="dxa"/>
          </w:tcPr>
          <w:p w14:paraId="0FDB9178" w14:textId="77777777" w:rsidR="00973E9E" w:rsidRDefault="00973E9E" w:rsidP="006374D9"/>
        </w:tc>
      </w:tr>
      <w:tr w:rsidR="00973E9E" w14:paraId="00732CFE" w14:textId="77777777" w:rsidTr="00973E9E">
        <w:trPr>
          <w:trHeight w:val="1258"/>
        </w:trPr>
        <w:tc>
          <w:tcPr>
            <w:tcW w:w="5127" w:type="dxa"/>
          </w:tcPr>
          <w:p w14:paraId="04CB13B2" w14:textId="77777777" w:rsidR="00973E9E" w:rsidRDefault="00973E9E" w:rsidP="006374D9"/>
        </w:tc>
        <w:tc>
          <w:tcPr>
            <w:tcW w:w="5128" w:type="dxa"/>
          </w:tcPr>
          <w:p w14:paraId="7DBF4EC7" w14:textId="725AF905" w:rsidR="00973E9E" w:rsidRDefault="00973E9E" w:rsidP="006374D9">
            <w:r>
              <w:t xml:space="preserve">Zijn alle mogelijk onbekende termen uitgelegd in de aanleiding? </w:t>
            </w:r>
          </w:p>
        </w:tc>
        <w:tc>
          <w:tcPr>
            <w:tcW w:w="5133" w:type="dxa"/>
          </w:tcPr>
          <w:p w14:paraId="2F3E348F" w14:textId="77777777" w:rsidR="00973E9E" w:rsidRDefault="00973E9E" w:rsidP="006374D9"/>
        </w:tc>
      </w:tr>
      <w:tr w:rsidR="00973E9E" w14:paraId="63CB4FD4" w14:textId="77777777" w:rsidTr="00973E9E">
        <w:trPr>
          <w:trHeight w:val="851"/>
        </w:trPr>
        <w:tc>
          <w:tcPr>
            <w:tcW w:w="5127" w:type="dxa"/>
          </w:tcPr>
          <w:p w14:paraId="32FFD5EF" w14:textId="77777777" w:rsidR="00973E9E" w:rsidRDefault="00973E9E" w:rsidP="006374D9"/>
        </w:tc>
        <w:tc>
          <w:tcPr>
            <w:tcW w:w="5128" w:type="dxa"/>
          </w:tcPr>
          <w:p w14:paraId="1BBEFF01" w14:textId="38E39250" w:rsidR="00973E9E" w:rsidRDefault="00973E9E" w:rsidP="006374D9">
            <w:r>
              <w:t>Is het duidelijk welk type onderzoek te herkennen is?</w:t>
            </w:r>
          </w:p>
        </w:tc>
        <w:tc>
          <w:tcPr>
            <w:tcW w:w="5133" w:type="dxa"/>
          </w:tcPr>
          <w:p w14:paraId="0949804A" w14:textId="77777777" w:rsidR="00973E9E" w:rsidRDefault="00973E9E" w:rsidP="006374D9"/>
        </w:tc>
      </w:tr>
      <w:tr w:rsidR="00973E9E" w14:paraId="465FBDA2" w14:textId="77777777" w:rsidTr="00973E9E">
        <w:trPr>
          <w:trHeight w:val="1985"/>
        </w:trPr>
        <w:tc>
          <w:tcPr>
            <w:tcW w:w="5127" w:type="dxa"/>
          </w:tcPr>
          <w:p w14:paraId="38192B94" w14:textId="77777777" w:rsidR="00973E9E" w:rsidRDefault="00973E9E" w:rsidP="006374D9"/>
        </w:tc>
        <w:tc>
          <w:tcPr>
            <w:tcW w:w="5128" w:type="dxa"/>
          </w:tcPr>
          <w:p w14:paraId="0658875C" w14:textId="77777777" w:rsidR="00973E9E" w:rsidRDefault="00973E9E" w:rsidP="006374D9">
            <w:r>
              <w:t xml:space="preserve">Is het duidelijk wat de </w:t>
            </w:r>
            <w:r w:rsidR="004F1FF5">
              <w:t xml:space="preserve">praktische </w:t>
            </w:r>
            <w:r>
              <w:t>relevantie is van de doelstelling?</w:t>
            </w:r>
          </w:p>
          <w:p w14:paraId="7212D7D8" w14:textId="77777777" w:rsidR="004F1FF5" w:rsidRDefault="004F1FF5" w:rsidP="006374D9"/>
          <w:p w14:paraId="38A99FB6" w14:textId="732BEB3B" w:rsidR="004F1FF5" w:rsidRDefault="004F1FF5" w:rsidP="006374D9">
            <w:r>
              <w:t>(</w:t>
            </w:r>
            <w:proofErr w:type="gramStart"/>
            <w:r>
              <w:t>theoretische</w:t>
            </w:r>
            <w:proofErr w:type="gramEnd"/>
            <w:r>
              <w:t xml:space="preserve"> relevantie is niet nodig)</w:t>
            </w:r>
          </w:p>
        </w:tc>
        <w:tc>
          <w:tcPr>
            <w:tcW w:w="5133" w:type="dxa"/>
          </w:tcPr>
          <w:p w14:paraId="5E60E5E0" w14:textId="77777777" w:rsidR="00973E9E" w:rsidRDefault="00973E9E" w:rsidP="006374D9"/>
        </w:tc>
      </w:tr>
      <w:tr w:rsidR="004F1FF5" w14:paraId="0F55B212" w14:textId="77777777" w:rsidTr="004F1FF5">
        <w:trPr>
          <w:trHeight w:val="1137"/>
        </w:trPr>
        <w:tc>
          <w:tcPr>
            <w:tcW w:w="5127" w:type="dxa"/>
          </w:tcPr>
          <w:p w14:paraId="732ED158" w14:textId="77777777" w:rsidR="004F1FF5" w:rsidRDefault="004F1FF5" w:rsidP="006374D9"/>
        </w:tc>
        <w:tc>
          <w:tcPr>
            <w:tcW w:w="5128" w:type="dxa"/>
          </w:tcPr>
          <w:p w14:paraId="662213BA" w14:textId="0CE0101F" w:rsidR="004F1FF5" w:rsidRDefault="004F1FF5" w:rsidP="006374D9">
            <w:r>
              <w:t>Is de doelstelling niet te specifiek, maar ook niet te algemeen?</w:t>
            </w:r>
          </w:p>
        </w:tc>
        <w:tc>
          <w:tcPr>
            <w:tcW w:w="5133" w:type="dxa"/>
          </w:tcPr>
          <w:p w14:paraId="445BC307" w14:textId="77777777" w:rsidR="004F1FF5" w:rsidRDefault="004F1FF5" w:rsidP="006374D9"/>
        </w:tc>
      </w:tr>
      <w:tr w:rsidR="004F1FF5" w14:paraId="116C8E8B" w14:textId="77777777" w:rsidTr="004F1FF5">
        <w:trPr>
          <w:trHeight w:val="1137"/>
        </w:trPr>
        <w:tc>
          <w:tcPr>
            <w:tcW w:w="5127" w:type="dxa"/>
          </w:tcPr>
          <w:p w14:paraId="6324B037" w14:textId="77777777" w:rsidR="004F1FF5" w:rsidRDefault="004F1FF5" w:rsidP="006374D9"/>
        </w:tc>
        <w:tc>
          <w:tcPr>
            <w:tcW w:w="5128" w:type="dxa"/>
          </w:tcPr>
          <w:p w14:paraId="01688223" w14:textId="5DE4DCEA" w:rsidR="004F1FF5" w:rsidRDefault="004F1FF5" w:rsidP="004F1FF5">
            <w:r>
              <w:t xml:space="preserve">Is de </w:t>
            </w:r>
            <w:r>
              <w:t>doelstelling</w:t>
            </w:r>
            <w:r>
              <w:t xml:space="preserve"> geschreven in verhaalvorm, zonder spel- en grammatica fouten?</w:t>
            </w:r>
          </w:p>
          <w:p w14:paraId="6626F3AB" w14:textId="77777777" w:rsidR="004F1FF5" w:rsidRDefault="004F1FF5" w:rsidP="004F1FF5">
            <w:r>
              <w:t>Wordt er een actieve schrijfstijl gehanteerd (zo ver dit mogelijk is)?</w:t>
            </w:r>
          </w:p>
          <w:p w14:paraId="118907F9" w14:textId="6D5F63AE" w:rsidR="001614FC" w:rsidRDefault="001614FC" w:rsidP="004F1FF5">
            <w:r>
              <w:t>Er is geen bullshit tekst?</w:t>
            </w:r>
          </w:p>
        </w:tc>
        <w:tc>
          <w:tcPr>
            <w:tcW w:w="5133" w:type="dxa"/>
          </w:tcPr>
          <w:p w14:paraId="510394B4" w14:textId="77777777" w:rsidR="004F1FF5" w:rsidRDefault="004F1FF5" w:rsidP="006374D9"/>
        </w:tc>
      </w:tr>
      <w:tr w:rsidR="004F1FF5" w14:paraId="462FD90E" w14:textId="77777777" w:rsidTr="004F1FF5">
        <w:trPr>
          <w:trHeight w:val="506"/>
        </w:trPr>
        <w:tc>
          <w:tcPr>
            <w:tcW w:w="15388" w:type="dxa"/>
            <w:gridSpan w:val="3"/>
            <w:shd w:val="clear" w:color="auto" w:fill="80A6A3"/>
          </w:tcPr>
          <w:p w14:paraId="6A908AF5" w14:textId="76F8B433" w:rsidR="004F1FF5" w:rsidRDefault="004F1FF5" w:rsidP="004F1FF5">
            <w:pPr>
              <w:pStyle w:val="Kop3"/>
              <w:jc w:val="center"/>
            </w:pPr>
            <w:r>
              <w:t>Centrale vraag</w:t>
            </w:r>
          </w:p>
        </w:tc>
      </w:tr>
      <w:tr w:rsidR="004F1FF5" w14:paraId="6144FFE8" w14:textId="77777777" w:rsidTr="004F1FF5">
        <w:trPr>
          <w:trHeight w:val="1137"/>
        </w:trPr>
        <w:tc>
          <w:tcPr>
            <w:tcW w:w="5127" w:type="dxa"/>
          </w:tcPr>
          <w:p w14:paraId="59A7473A" w14:textId="77777777" w:rsidR="004F1FF5" w:rsidRDefault="004F1FF5" w:rsidP="006374D9"/>
        </w:tc>
        <w:tc>
          <w:tcPr>
            <w:tcW w:w="5128" w:type="dxa"/>
          </w:tcPr>
          <w:p w14:paraId="6BF477A7" w14:textId="77777777" w:rsidR="004F1FF5" w:rsidRDefault="004F1FF5" w:rsidP="006374D9">
            <w:r>
              <w:t>Sluit de centrale vraag aan op de doelstelling?</w:t>
            </w:r>
          </w:p>
          <w:p w14:paraId="01647143" w14:textId="5E0EA70E" w:rsidR="004F1FF5" w:rsidRDefault="004F1FF5" w:rsidP="006374D9"/>
        </w:tc>
        <w:tc>
          <w:tcPr>
            <w:tcW w:w="5133" w:type="dxa"/>
          </w:tcPr>
          <w:p w14:paraId="0559CE1E" w14:textId="77777777" w:rsidR="004F1FF5" w:rsidRDefault="004F1FF5" w:rsidP="006374D9"/>
        </w:tc>
      </w:tr>
      <w:tr w:rsidR="004F1FF5" w14:paraId="741C61E9" w14:textId="77777777" w:rsidTr="004F1FF5">
        <w:trPr>
          <w:trHeight w:val="1137"/>
        </w:trPr>
        <w:tc>
          <w:tcPr>
            <w:tcW w:w="5127" w:type="dxa"/>
          </w:tcPr>
          <w:p w14:paraId="50C8BA0C" w14:textId="77777777" w:rsidR="004F1FF5" w:rsidRDefault="004F1FF5" w:rsidP="006374D9"/>
        </w:tc>
        <w:tc>
          <w:tcPr>
            <w:tcW w:w="5128" w:type="dxa"/>
          </w:tcPr>
          <w:p w14:paraId="3F962E9C" w14:textId="01928B23" w:rsidR="004F1FF5" w:rsidRDefault="004F1FF5" w:rsidP="006374D9">
            <w:r>
              <w:t>Zijn de vragen die je kan stellen vanuit de 6W methode beantwoord bij het lezen van de centrale vraag?</w:t>
            </w:r>
          </w:p>
        </w:tc>
        <w:tc>
          <w:tcPr>
            <w:tcW w:w="5133" w:type="dxa"/>
          </w:tcPr>
          <w:p w14:paraId="7F86DEC0" w14:textId="77777777" w:rsidR="004F1FF5" w:rsidRDefault="004F1FF5" w:rsidP="006374D9"/>
        </w:tc>
      </w:tr>
      <w:tr w:rsidR="004F1FF5" w14:paraId="06F5FE15" w14:textId="77777777" w:rsidTr="004F1FF5">
        <w:trPr>
          <w:trHeight w:val="1137"/>
        </w:trPr>
        <w:tc>
          <w:tcPr>
            <w:tcW w:w="5127" w:type="dxa"/>
          </w:tcPr>
          <w:p w14:paraId="254EA08E" w14:textId="77777777" w:rsidR="004F1FF5" w:rsidRDefault="004F1FF5" w:rsidP="006374D9"/>
        </w:tc>
        <w:tc>
          <w:tcPr>
            <w:tcW w:w="5128" w:type="dxa"/>
          </w:tcPr>
          <w:p w14:paraId="54723AD5" w14:textId="2F2594A7" w:rsidR="004F1FF5" w:rsidRDefault="004F1FF5" w:rsidP="006374D9">
            <w:r>
              <w:t>Is de centrale vraag zodanig groot dat het nodig is om deelvragen te maken? Zijn deze zodanig gemaakt?</w:t>
            </w:r>
          </w:p>
        </w:tc>
        <w:tc>
          <w:tcPr>
            <w:tcW w:w="5133" w:type="dxa"/>
          </w:tcPr>
          <w:p w14:paraId="3D47CFA7" w14:textId="77777777" w:rsidR="004F1FF5" w:rsidRDefault="004F1FF5" w:rsidP="006374D9"/>
        </w:tc>
      </w:tr>
      <w:tr w:rsidR="004F1FF5" w14:paraId="54A32891" w14:textId="77777777" w:rsidTr="004F1FF5">
        <w:trPr>
          <w:trHeight w:val="1137"/>
        </w:trPr>
        <w:tc>
          <w:tcPr>
            <w:tcW w:w="5127" w:type="dxa"/>
          </w:tcPr>
          <w:p w14:paraId="5716CCA5" w14:textId="77777777" w:rsidR="004F1FF5" w:rsidRDefault="004F1FF5" w:rsidP="006374D9"/>
        </w:tc>
        <w:tc>
          <w:tcPr>
            <w:tcW w:w="5128" w:type="dxa"/>
          </w:tcPr>
          <w:p w14:paraId="5A4EBEF2" w14:textId="77777777" w:rsidR="004F1FF5" w:rsidRDefault="004F1FF5" w:rsidP="006374D9">
            <w:r>
              <w:t>Voldoen de deelvragen (indien van toepassing) aan de volgende eisen:</w:t>
            </w:r>
          </w:p>
          <w:p w14:paraId="78BEFD91" w14:textId="77777777" w:rsidR="004F1FF5" w:rsidRDefault="004F1FF5" w:rsidP="004F1FF5">
            <w:pPr>
              <w:pStyle w:val="Lijstalinea"/>
              <w:numPr>
                <w:ilvl w:val="0"/>
                <w:numId w:val="45"/>
              </w:numPr>
            </w:pPr>
            <w:r>
              <w:t>Ondersteunend aan de hoofdvraag</w:t>
            </w:r>
          </w:p>
          <w:p w14:paraId="20B5BDB8" w14:textId="2C2D906E" w:rsidR="004F1FF5" w:rsidRDefault="004F1FF5" w:rsidP="004F1FF5">
            <w:pPr>
              <w:pStyle w:val="Lijstalinea"/>
              <w:numPr>
                <w:ilvl w:val="0"/>
                <w:numId w:val="45"/>
              </w:numPr>
            </w:pPr>
            <w:r>
              <w:t>Kleiner dan de hoofdvraag</w:t>
            </w:r>
          </w:p>
        </w:tc>
        <w:tc>
          <w:tcPr>
            <w:tcW w:w="5133" w:type="dxa"/>
          </w:tcPr>
          <w:p w14:paraId="773C0545" w14:textId="77777777" w:rsidR="004F1FF5" w:rsidRDefault="004F1FF5" w:rsidP="006374D9"/>
        </w:tc>
      </w:tr>
      <w:tr w:rsidR="004F1FF5" w14:paraId="6EDE53B5" w14:textId="77777777" w:rsidTr="004F1FF5">
        <w:trPr>
          <w:trHeight w:val="1137"/>
        </w:trPr>
        <w:tc>
          <w:tcPr>
            <w:tcW w:w="5127" w:type="dxa"/>
          </w:tcPr>
          <w:p w14:paraId="3D62B25D" w14:textId="77777777" w:rsidR="004F1FF5" w:rsidRDefault="004F1FF5" w:rsidP="006374D9"/>
        </w:tc>
        <w:tc>
          <w:tcPr>
            <w:tcW w:w="5128" w:type="dxa"/>
          </w:tcPr>
          <w:p w14:paraId="0E618131" w14:textId="623E326D" w:rsidR="004F1FF5" w:rsidRDefault="004F1FF5" w:rsidP="006374D9">
            <w:r>
              <w:t>Wordt er een actieve schrijfstijl gehanteerd (zo ver dit mogelijk is)?</w:t>
            </w:r>
          </w:p>
        </w:tc>
        <w:tc>
          <w:tcPr>
            <w:tcW w:w="5133" w:type="dxa"/>
          </w:tcPr>
          <w:p w14:paraId="4DA5DB63" w14:textId="77777777" w:rsidR="004F1FF5" w:rsidRDefault="004F1FF5" w:rsidP="006374D9"/>
        </w:tc>
      </w:tr>
      <w:tr w:rsidR="00301CA9" w14:paraId="7C61451C" w14:textId="77777777" w:rsidTr="004F1FF5">
        <w:trPr>
          <w:trHeight w:val="1137"/>
        </w:trPr>
        <w:tc>
          <w:tcPr>
            <w:tcW w:w="5127" w:type="dxa"/>
          </w:tcPr>
          <w:p w14:paraId="6543769B" w14:textId="77777777" w:rsidR="00301CA9" w:rsidRDefault="00301CA9" w:rsidP="006374D9"/>
        </w:tc>
        <w:tc>
          <w:tcPr>
            <w:tcW w:w="5128" w:type="dxa"/>
          </w:tcPr>
          <w:p w14:paraId="682A07CD" w14:textId="6E84A8B2" w:rsidR="00301CA9" w:rsidRDefault="00301CA9" w:rsidP="006374D9">
            <w:r>
              <w:t>Is dit onderzoek gekoppeld aan een prototype?</w:t>
            </w:r>
          </w:p>
        </w:tc>
        <w:tc>
          <w:tcPr>
            <w:tcW w:w="5133" w:type="dxa"/>
          </w:tcPr>
          <w:p w14:paraId="2F7A281A" w14:textId="77777777" w:rsidR="00301CA9" w:rsidRDefault="00301CA9" w:rsidP="006374D9"/>
        </w:tc>
      </w:tr>
    </w:tbl>
    <w:p w14:paraId="54BD1A9D" w14:textId="77777777" w:rsidR="006374D9" w:rsidRDefault="006374D9" w:rsidP="006374D9"/>
    <w:p w14:paraId="475B98B8" w14:textId="77777777" w:rsidR="004F1FF5" w:rsidRDefault="004F1FF5" w:rsidP="006374D9"/>
    <w:p w14:paraId="05D2CCD4" w14:textId="77777777" w:rsidR="004F1FF5" w:rsidRDefault="004F1FF5" w:rsidP="006374D9"/>
    <w:p w14:paraId="7CBF45B9" w14:textId="77777777" w:rsidR="004F1FF5" w:rsidRDefault="004F1FF5" w:rsidP="006374D9"/>
    <w:p w14:paraId="290B94C5" w14:textId="77777777" w:rsidR="004F1FF5" w:rsidRDefault="004F1FF5" w:rsidP="006374D9"/>
    <w:p w14:paraId="73E25660" w14:textId="77777777" w:rsidR="004F1FF5" w:rsidRDefault="004F1FF5" w:rsidP="006374D9"/>
    <w:p w14:paraId="441C371F" w14:textId="77777777" w:rsidR="004F1FF5" w:rsidRDefault="004F1FF5" w:rsidP="006374D9"/>
    <w:p w14:paraId="5ED1C298" w14:textId="77777777" w:rsidR="004F1FF5" w:rsidRDefault="004F1FF5" w:rsidP="006374D9"/>
    <w:p w14:paraId="4EAF362A" w14:textId="77777777" w:rsidR="004F1FF5" w:rsidRDefault="004F1FF5" w:rsidP="006374D9"/>
    <w:p w14:paraId="33519A82" w14:textId="77777777" w:rsidR="004F1FF5" w:rsidRDefault="004F1FF5" w:rsidP="006374D9"/>
    <w:p w14:paraId="2FAF25B0" w14:textId="77777777" w:rsidR="004F1FF5" w:rsidRDefault="004F1FF5" w:rsidP="006374D9"/>
    <w:p w14:paraId="246209B8" w14:textId="77777777" w:rsidR="004F1FF5" w:rsidRDefault="004F1FF5" w:rsidP="006374D9"/>
    <w:p w14:paraId="5A7A44DD" w14:textId="5F89E086" w:rsidR="004F1FF5" w:rsidRPr="006374D9" w:rsidRDefault="004F1FF5" w:rsidP="006374D9"/>
    <w:sectPr w:rsidR="004F1FF5" w:rsidRPr="006374D9" w:rsidSect="0007028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38" w:h="11906" w:orient="landscape" w:code="9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1D9A1" w14:textId="77777777" w:rsidR="00070285" w:rsidRDefault="00070285" w:rsidP="00EA710D">
      <w:r>
        <w:separator/>
      </w:r>
    </w:p>
  </w:endnote>
  <w:endnote w:type="continuationSeparator" w:id="0">
    <w:p w14:paraId="2CDE8875" w14:textId="77777777" w:rsidR="00070285" w:rsidRDefault="00070285" w:rsidP="00EA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yriad Pro">
    <w:altName w:val="Times New Roman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 Pro Light">
    <w:altName w:val="Arial"/>
    <w:panose1 w:val="020B0604020202020204"/>
    <w:charset w:val="01"/>
    <w:family w:val="roman"/>
    <w:pitch w:val="variable"/>
  </w:font>
  <w:font w:name="Myriad Pro Black">
    <w:altName w:val="Arial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yriadPro-Ligh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DD0B3" w14:textId="77777777" w:rsidR="001002CF" w:rsidRDefault="001002CF" w:rsidP="00753743">
    <w:pPr>
      <w:jc w:val="center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 w:rsidR="005C17B7">
      <w:rPr>
        <w:noProof/>
      </w:rPr>
      <w:t>1</w:t>
    </w:r>
    <w:r>
      <w:fldChar w:fldCharType="end"/>
    </w:r>
    <w:r>
      <w:t xml:space="preserve"> van </w:t>
    </w:r>
    <w:fldSimple w:instr=" NUMPAGES  \* MERGEFORMAT ">
      <w:r w:rsidR="00333F4A"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EE889" w14:textId="77777777" w:rsidR="00D7388E" w:rsidRPr="00E80F25" w:rsidRDefault="00070285" w:rsidP="00D7388E">
    <w:pPr>
      <w:jc w:val="center"/>
      <w:rPr>
        <w:rFonts w:cs="MyriadPro-Light"/>
        <w:sz w:val="14"/>
        <w:szCs w:val="14"/>
      </w:rPr>
    </w:pPr>
    <w:r>
      <w:rPr>
        <w:rFonts w:cs="MyriadPro-Light"/>
        <w:noProof/>
        <w:sz w:val="14"/>
        <w:szCs w:val="14"/>
      </w:rPr>
      <w:pict w14:anchorId="4421C4A3">
        <v:rect id="_x0000_i1025" alt="" style="width:453.6pt;height:.05pt;mso-width-percent:0;mso-height-percent:0;mso-width-percent:0;mso-height-percent:0" o:hralign="center" o:hrstd="t" o:hrnoshade="t" o:hr="t" fillcolor="black [3213]" stroked="f"/>
      </w:pict>
    </w:r>
  </w:p>
  <w:p w14:paraId="397BAF01" w14:textId="77777777" w:rsidR="00D7388E" w:rsidRPr="009B2CBA" w:rsidRDefault="00D7388E" w:rsidP="009B2CBA">
    <w:pPr>
      <w:jc w:val="center"/>
      <w:rPr>
        <w:rFonts w:cs="MyriadPro-Light"/>
        <w:noProof/>
        <w:sz w:val="14"/>
        <w:szCs w:val="14"/>
      </w:rPr>
    </w:pPr>
    <w:r w:rsidRPr="00E80F25">
      <w:rPr>
        <w:rFonts w:cs="MyriadPro-Light"/>
        <w:sz w:val="14"/>
        <w:szCs w:val="14"/>
      </w:rPr>
      <w:t>Hogeschool Leiden</w:t>
    </w:r>
    <w:r>
      <w:rPr>
        <w:rFonts w:cs="MyriadPro-Light"/>
        <w:sz w:val="14"/>
        <w:szCs w:val="14"/>
      </w:rPr>
      <w:t xml:space="preserve"> - Opleiding Informatica</w:t>
    </w:r>
    <w:r>
      <w:rPr>
        <w:rFonts w:cs="MyriadPro-Light"/>
        <w:sz w:val="14"/>
        <w:szCs w:val="14"/>
      </w:rPr>
      <w:ptab w:relativeTo="margin" w:alignment="center" w:leader="none"/>
    </w:r>
    <w:r w:rsidR="003D1C22">
      <w:rPr>
        <w:rFonts w:cs="MyriadPro-Light"/>
        <w:sz w:val="14"/>
        <w:szCs w:val="14"/>
      </w:rPr>
      <w:fldChar w:fldCharType="begin"/>
    </w:r>
    <w:r w:rsidR="003D1C22">
      <w:rPr>
        <w:rFonts w:cs="MyriadPro-Light"/>
        <w:sz w:val="14"/>
        <w:szCs w:val="14"/>
      </w:rPr>
      <w:instrText xml:space="preserve"> FILENAME   \* MERGEFORMAT </w:instrText>
    </w:r>
    <w:r w:rsidR="003D1C22">
      <w:rPr>
        <w:rFonts w:cs="MyriadPro-Light"/>
        <w:sz w:val="14"/>
        <w:szCs w:val="14"/>
      </w:rPr>
      <w:fldChar w:fldCharType="separate"/>
    </w:r>
    <w:r w:rsidR="006374D9">
      <w:rPr>
        <w:rFonts w:cs="MyriadPro-Light"/>
        <w:noProof/>
        <w:sz w:val="14"/>
        <w:szCs w:val="14"/>
      </w:rPr>
      <w:t>Document2</w:t>
    </w:r>
    <w:r w:rsidR="003D1C22">
      <w:rPr>
        <w:rFonts w:cs="MyriadPro-Light"/>
        <w:sz w:val="14"/>
        <w:szCs w:val="14"/>
      </w:rPr>
      <w:fldChar w:fldCharType="end"/>
    </w:r>
    <w:r w:rsidRPr="00E80F25">
      <w:rPr>
        <w:rFonts w:cs="MyriadPro-Light"/>
        <w:sz w:val="14"/>
        <w:szCs w:val="14"/>
      </w:rPr>
      <w:ptab w:relativeTo="margin" w:alignment="right" w:leader="none"/>
    </w:r>
    <w:r w:rsidRPr="00E80F25">
      <w:rPr>
        <w:sz w:val="14"/>
        <w:szCs w:val="14"/>
      </w:rPr>
      <w:t xml:space="preserve">pagina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PAGE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sz w:val="14"/>
        <w:szCs w:val="14"/>
      </w:rPr>
      <w:fldChar w:fldCharType="end"/>
    </w:r>
    <w:r w:rsidRPr="00E80F25">
      <w:rPr>
        <w:sz w:val="14"/>
        <w:szCs w:val="14"/>
      </w:rPr>
      <w:t xml:space="preserve"> van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NUMPAGES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noProof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7639A" w14:textId="77777777" w:rsidR="001002CF" w:rsidRPr="001002CF" w:rsidRDefault="001002CF" w:rsidP="008D45C0">
    <w:pPr>
      <w:pBdr>
        <w:bottom w:val="single" w:sz="6" w:space="1" w:color="auto"/>
      </w:pBdr>
      <w:rPr>
        <w:rFonts w:cs="MyriadPro-Light"/>
        <w:color w:val="23114C"/>
      </w:rPr>
    </w:pPr>
  </w:p>
  <w:p w14:paraId="20D4DDAB" w14:textId="77777777" w:rsidR="00130B99" w:rsidRPr="001002CF" w:rsidRDefault="00520749" w:rsidP="00130B99">
    <w:pPr>
      <w:jc w:val="center"/>
      <w:rPr>
        <w:rFonts w:cs="MyriadPro-Light"/>
        <w:color w:val="23114C"/>
        <w:sz w:val="14"/>
      </w:rPr>
    </w:pPr>
    <w:r>
      <w:rPr>
        <w:sz w:val="14"/>
      </w:rPr>
      <w:t>Toetsmatrijs</w:t>
    </w:r>
    <w:r w:rsidR="00130B99" w:rsidRPr="001002CF">
      <w:rPr>
        <w:rFonts w:cs="MyriadPro-Light"/>
        <w:color w:val="23114C"/>
        <w:sz w:val="14"/>
      </w:rPr>
      <w:t xml:space="preserve"> - Opleiding Informatica</w:t>
    </w:r>
    <w:r w:rsidR="00130B99">
      <w:rPr>
        <w:rFonts w:cs="MyriadPro-Light"/>
        <w:color w:val="23114C"/>
        <w:sz w:val="14"/>
      </w:rPr>
      <w:t xml:space="preserve"> – Hogeschool Leiden</w:t>
    </w:r>
  </w:p>
  <w:p w14:paraId="2148B0FB" w14:textId="77777777" w:rsidR="001002CF" w:rsidRPr="001002CF" w:rsidRDefault="001002CF" w:rsidP="001002CF">
    <w:pPr>
      <w:pStyle w:val="Kop3"/>
      <w:rPr>
        <w:rFonts w:cs="MyriadPro-Light"/>
        <w:b w:val="0"/>
        <w:bCs w:val="0"/>
        <w:caps/>
        <w:color w:val="auto"/>
        <w:sz w:val="14"/>
        <w:szCs w:val="16"/>
      </w:rPr>
    </w:pP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>Laatst gewijzigd op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Laatst bewerkt door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  <w:t>Pagina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Bestandsnaam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 xml:space="preserve"> 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</w:p>
  <w:p w14:paraId="7CBA4813" w14:textId="77777777" w:rsidR="001002CF" w:rsidRPr="001D4FFF" w:rsidRDefault="001002CF" w:rsidP="001D4FFF">
    <w:pPr>
      <w:pBdr>
        <w:bottom w:val="single" w:sz="6" w:space="1" w:color="auto"/>
      </w:pBdr>
      <w:ind w:firstLine="357"/>
      <w:rPr>
        <w:rFonts w:ascii="Times New Roman" w:hAnsi="Times New Roman"/>
        <w:color w:val="23114C"/>
        <w:sz w:val="14"/>
      </w:rPr>
    </w:pPr>
    <w:r w:rsidRPr="001C2D43">
      <w:rPr>
        <w:sz w:val="14"/>
      </w:rPr>
      <w:tab/>
    </w:r>
    <w:r w:rsidRPr="001C2D43">
      <w:rPr>
        <w:sz w:val="14"/>
      </w:rPr>
      <w:tab/>
    </w:r>
    <w:r w:rsidR="001C2D43" w:rsidRPr="001C2D43">
      <w:rPr>
        <w:sz w:val="14"/>
      </w:rPr>
      <w:fldChar w:fldCharType="begin"/>
    </w:r>
    <w:r w:rsidR="001C2D43" w:rsidRPr="001C2D43">
      <w:rPr>
        <w:sz w:val="14"/>
      </w:rPr>
      <w:instrText xml:space="preserve"> SAVEDATE \@ "d MMMM y h:mm" \* MERGEFORMAT </w:instrText>
    </w:r>
    <w:r w:rsidR="001C2D43" w:rsidRPr="001C2D43">
      <w:rPr>
        <w:sz w:val="14"/>
      </w:rPr>
      <w:fldChar w:fldCharType="separate"/>
    </w:r>
    <w:r w:rsidR="006374D9">
      <w:rPr>
        <w:noProof/>
        <w:sz w:val="14"/>
      </w:rPr>
      <w:t>0 XXX 00 0:00</w:t>
    </w:r>
    <w:r w:rsidR="001C2D43" w:rsidRPr="001C2D43">
      <w:rPr>
        <w:sz w:val="14"/>
      </w:rPr>
      <w:fldChar w:fldCharType="end"/>
    </w:r>
    <w:r w:rsidR="001C2D43">
      <w:rPr>
        <w:rFonts w:ascii="Times New Roman" w:hAnsi="Times New Roman"/>
        <w:color w:val="23114C"/>
        <w:sz w:val="14"/>
      </w:rPr>
      <w:tab/>
    </w:r>
    <w:r w:rsidR="002D46A6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LASTSAVEDBY </w:instrText>
    </w:r>
    <w:r w:rsidRPr="001002CF">
      <w:rPr>
        <w:sz w:val="14"/>
      </w:rPr>
      <w:fldChar w:fldCharType="end"/>
    </w:r>
    <w:r w:rsidRPr="001002CF">
      <w:rPr>
        <w:sz w:val="14"/>
      </w:rPr>
      <w:tab/>
    </w:r>
    <w:r w:rsidRPr="001002C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="001D4FFF" w:rsidRPr="001D4FFF">
      <w:rPr>
        <w:sz w:val="14"/>
      </w:rPr>
      <w:fldChar w:fldCharType="begin"/>
    </w:r>
    <w:r w:rsidR="001D4FFF" w:rsidRPr="001D4FFF">
      <w:rPr>
        <w:sz w:val="14"/>
      </w:rPr>
      <w:instrText xml:space="preserve"> PAGE  \* MERGEFORMAT </w:instrText>
    </w:r>
    <w:r w:rsidR="001D4FFF" w:rsidRPr="001D4FFF">
      <w:rPr>
        <w:sz w:val="14"/>
      </w:rPr>
      <w:fldChar w:fldCharType="separate"/>
    </w:r>
    <w:r w:rsidR="005C17B7">
      <w:rPr>
        <w:noProof/>
        <w:sz w:val="14"/>
      </w:rPr>
      <w:t>1</w:t>
    </w:r>
    <w:r w:rsidR="001D4FFF" w:rsidRPr="001D4FFF">
      <w:rPr>
        <w:sz w:val="14"/>
      </w:rPr>
      <w:fldChar w:fldCharType="end"/>
    </w:r>
    <w:r w:rsidR="001D4FFF" w:rsidRPr="001D4FFF">
      <w:rPr>
        <w:sz w:val="14"/>
      </w:rPr>
      <w:t xml:space="preserve"> van </w:t>
    </w:r>
    <w:r w:rsidR="001D4FFF" w:rsidRPr="001D4FFF">
      <w:rPr>
        <w:sz w:val="14"/>
      </w:rPr>
      <w:fldChar w:fldCharType="begin"/>
    </w:r>
    <w:r w:rsidR="001D4FFF" w:rsidRPr="001D4FFF">
      <w:rPr>
        <w:sz w:val="14"/>
      </w:rPr>
      <w:instrText xml:space="preserve"> NUMPAGES  \* MERGEFORMAT </w:instrText>
    </w:r>
    <w:r w:rsidR="001D4FFF" w:rsidRPr="001D4FFF">
      <w:rPr>
        <w:sz w:val="14"/>
      </w:rPr>
      <w:fldChar w:fldCharType="separate"/>
    </w:r>
    <w:r w:rsidR="00333F4A">
      <w:rPr>
        <w:noProof/>
        <w:sz w:val="14"/>
      </w:rPr>
      <w:t>1</w:t>
    </w:r>
    <w:r w:rsidR="001D4FFF" w:rsidRPr="001D4FFF">
      <w:rPr>
        <w:sz w:val="14"/>
      </w:rPr>
      <w:fldChar w:fldCharType="end"/>
    </w:r>
    <w:r w:rsidR="001D4FFF">
      <w:rPr>
        <w:sz w:val="14"/>
      </w:rPr>
      <w:tab/>
    </w:r>
    <w:r w:rsidR="001D4FFF">
      <w:rPr>
        <w:sz w:val="14"/>
      </w:rPr>
      <w:tab/>
    </w:r>
    <w:r w:rsidR="002D46A6">
      <w:rPr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FILENAME </w:instrText>
    </w:r>
    <w:r w:rsidRPr="001002CF">
      <w:rPr>
        <w:sz w:val="14"/>
        <w:lang w:eastAsia="en-US"/>
      </w:rPr>
      <w:fldChar w:fldCharType="separate"/>
    </w:r>
    <w:r w:rsidR="006374D9">
      <w:rPr>
        <w:noProof/>
        <w:sz w:val="14"/>
      </w:rPr>
      <w:t>Document2</w:t>
    </w:r>
    <w:r w:rsidRPr="001002CF"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AB591" w14:textId="77777777" w:rsidR="00070285" w:rsidRDefault="00070285" w:rsidP="00EA710D">
      <w:r>
        <w:separator/>
      </w:r>
    </w:p>
  </w:footnote>
  <w:footnote w:type="continuationSeparator" w:id="0">
    <w:p w14:paraId="1F707229" w14:textId="77777777" w:rsidR="00070285" w:rsidRDefault="00070285" w:rsidP="00EA7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81661" w14:textId="50DA5D3D" w:rsidR="00D7388E" w:rsidRPr="00C242E1" w:rsidRDefault="009B2CBA" w:rsidP="00D7388E">
    <w:pPr>
      <w:pStyle w:val="Kop1"/>
      <w:rPr>
        <w:noProof/>
      </w:rPr>
    </w:pPr>
    <w:r w:rsidRPr="009B2CBA">
      <w:rPr>
        <w:noProof/>
        <w:color w:val="004D46"/>
      </w:rPr>
      <w:drawing>
        <wp:anchor distT="0" distB="0" distL="114300" distR="114300" simplePos="0" relativeHeight="251658240" behindDoc="0" locked="0" layoutInCell="1" allowOverlap="1" wp14:anchorId="46256AD8" wp14:editId="5C9FC849">
          <wp:simplePos x="0" y="0"/>
          <wp:positionH relativeFrom="column">
            <wp:posOffset>7917510</wp:posOffset>
          </wp:positionH>
          <wp:positionV relativeFrom="paragraph">
            <wp:posOffset>-177368</wp:posOffset>
          </wp:positionV>
          <wp:extent cx="2033270" cy="638810"/>
          <wp:effectExtent l="0" t="0" r="0" b="0"/>
          <wp:wrapSquare wrapText="bothSides"/>
          <wp:docPr id="219059312" name="Afbeelding 1" descr="Afbeelding met Lettertype, Graphics, grafische vormgeving, logo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059312" name="Afbeelding 1" descr="Afbeelding met Lettertype, Graphics, grafische vormgeving, logo&#10;&#10;Automatisch gegenereerde beschrijv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3270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74D9">
      <w:rPr>
        <w:noProof/>
        <w:color w:val="004D46"/>
      </w:rPr>
      <w:t>Checklist onderzoeksvoorstel</w:t>
    </w:r>
    <w:r w:rsidRPr="009B2CBA">
      <w:rPr>
        <w:color w:val="004D46"/>
      </w:rPr>
      <w:t xml:space="preserve"> </w:t>
    </w:r>
    <w:r>
      <w:fldChar w:fldCharType="begin"/>
    </w:r>
    <w:r>
      <w:instrText xml:space="preserve"> INCLUDEPICTURE "https://hogeschoolleiden.sharepoint.com/sites/portaal-diensten-mc/Gedeelde%20documenten/Huisstijl/Logo%27s/Logo_RGB_png/Logo_HL_Donkergroen_RGB.png?web=1" \* MERGEFORMATINET </w:instrText>
    </w:r>
    <w:r>
      <w:fldChar w:fldCharType="separate"/>
    </w:r>
    <w:r>
      <w:rPr>
        <w:noProof/>
      </w:rPr>
      <mc:AlternateContent>
        <mc:Choice Requires="wps">
          <w:drawing>
            <wp:inline distT="0" distB="0" distL="0" distR="0" wp14:anchorId="7BFC1D66" wp14:editId="1200CF6A">
              <wp:extent cx="301625" cy="301625"/>
              <wp:effectExtent l="0" t="0" r="0" b="0"/>
              <wp:docPr id="864839628" name="Rechthoe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162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685162C" id="Rechthoek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<o:lock v:ext="edit" aspectratio="t"/>
              <w10:anchorlock/>
            </v:rect>
          </w:pict>
        </mc:Fallback>
      </mc:AlternateContent>
    </w:r>
    <w:r>
      <w:fldChar w:fldCharType="end"/>
    </w:r>
    <w:r w:rsidRPr="009B2CBA">
      <w:rPr>
        <w:noProof/>
      </w:rPr>
      <w:t xml:space="preserve"> </w:t>
    </w:r>
  </w:p>
  <w:p w14:paraId="725F6CD7" w14:textId="77777777" w:rsidR="00D7388E" w:rsidRPr="00C242E1" w:rsidRDefault="00D7388E" w:rsidP="00D7388E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14:paraId="51DF59A2" w14:textId="77777777" w:rsidR="00D7388E" w:rsidRPr="00C242E1" w:rsidRDefault="00D7388E" w:rsidP="00D7388E">
    <w:pPr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6AC7C" w14:textId="77777777" w:rsidR="001002CF" w:rsidRPr="00C242E1" w:rsidRDefault="001002CF" w:rsidP="00615F8D">
    <w:pPr>
      <w:pStyle w:val="Kop1"/>
      <w:rPr>
        <w:noProof/>
      </w:rPr>
    </w:pPr>
    <w:r w:rsidRPr="00C242E1"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29CD6914" wp14:editId="4844DCC3">
          <wp:simplePos x="0" y="0"/>
          <wp:positionH relativeFrom="page">
            <wp:posOffset>6172200</wp:posOffset>
          </wp:positionH>
          <wp:positionV relativeFrom="paragraph">
            <wp:posOffset>-17145</wp:posOffset>
          </wp:positionV>
          <wp:extent cx="635000" cy="707390"/>
          <wp:effectExtent l="0" t="0" r="0" b="3810"/>
          <wp:wrapNone/>
          <wp:docPr id="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2599" b="12599"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70739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42E1">
      <w:rPr>
        <w:noProof/>
      </w:rPr>
      <w:t xml:space="preserve"> </w:t>
    </w:r>
    <w:r w:rsidR="009A466B">
      <w:rPr>
        <w:noProof/>
      </w:rPr>
      <w:t>Toetsmatrijs</w:t>
    </w:r>
    <w:r w:rsidRPr="00C242E1">
      <w:rPr>
        <w:noProof/>
      </w:rPr>
      <w:t xml:space="preserve"> </w:t>
    </w:r>
    <w:r>
      <w:rPr>
        <w:noProof/>
      </w:rPr>
      <w:t>&lt;modulecode&gt;</w:t>
    </w:r>
  </w:p>
  <w:p w14:paraId="1B23FA40" w14:textId="77777777" w:rsidR="001002CF" w:rsidRPr="00C242E1" w:rsidRDefault="001002CF" w:rsidP="00B9616A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14:paraId="4E441DA0" w14:textId="77777777" w:rsidR="001002CF" w:rsidRPr="00C242E1" w:rsidRDefault="001002CF" w:rsidP="00EA710D">
    <w:pPr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7E1"/>
    <w:multiLevelType w:val="hybridMultilevel"/>
    <w:tmpl w:val="7012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C211D"/>
    <w:multiLevelType w:val="hybridMultilevel"/>
    <w:tmpl w:val="19E0F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21E29"/>
    <w:multiLevelType w:val="hybridMultilevel"/>
    <w:tmpl w:val="85161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3282B"/>
    <w:multiLevelType w:val="hybridMultilevel"/>
    <w:tmpl w:val="4AEE05C2"/>
    <w:lvl w:ilvl="0" w:tplc="BBECDEAE">
      <w:start w:val="1"/>
      <w:numFmt w:val="decimal"/>
      <w:pStyle w:val="Opdracht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86562"/>
    <w:multiLevelType w:val="hybridMultilevel"/>
    <w:tmpl w:val="C326030C"/>
    <w:lvl w:ilvl="0" w:tplc="FFFFFFFF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6F82"/>
    <w:multiLevelType w:val="multilevel"/>
    <w:tmpl w:val="5A340A8E"/>
    <w:lvl w:ilvl="0">
      <w:start w:val="1"/>
      <w:numFmt w:val="decima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280CDC"/>
    <w:multiLevelType w:val="hybridMultilevel"/>
    <w:tmpl w:val="C326030C"/>
    <w:lvl w:ilvl="0" w:tplc="FA2AA4D4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91D6E"/>
    <w:multiLevelType w:val="hybridMultilevel"/>
    <w:tmpl w:val="76E00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44FEB"/>
    <w:multiLevelType w:val="hybridMultilevel"/>
    <w:tmpl w:val="8E9CA2DC"/>
    <w:lvl w:ilvl="0" w:tplc="7E609AE8">
      <w:start w:val="6"/>
      <w:numFmt w:val="decimal"/>
      <w:pStyle w:val="Hoofdstuk"/>
      <w:lvlText w:val="Hoofdstuk %1:"/>
      <w:lvlJc w:val="left"/>
      <w:pPr>
        <w:ind w:left="502" w:hanging="360"/>
      </w:pPr>
      <w:rPr>
        <w:rFonts w:ascii="Myriad Pro" w:hAnsi="Myriad Pro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23114C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130019" w:tentative="1">
      <w:start w:val="1"/>
      <w:numFmt w:val="lowerLetter"/>
      <w:lvlText w:val="%2."/>
      <w:lvlJc w:val="left"/>
      <w:pPr>
        <w:ind w:left="1222" w:hanging="360"/>
      </w:pPr>
    </w:lvl>
    <w:lvl w:ilvl="2" w:tplc="0413001B" w:tentative="1">
      <w:start w:val="1"/>
      <w:numFmt w:val="lowerRoman"/>
      <w:lvlText w:val="%3."/>
      <w:lvlJc w:val="right"/>
      <w:pPr>
        <w:ind w:left="1942" w:hanging="180"/>
      </w:pPr>
    </w:lvl>
    <w:lvl w:ilvl="3" w:tplc="0413000F" w:tentative="1">
      <w:start w:val="1"/>
      <w:numFmt w:val="decimal"/>
      <w:lvlText w:val="%4."/>
      <w:lvlJc w:val="left"/>
      <w:pPr>
        <w:ind w:left="2662" w:hanging="360"/>
      </w:pPr>
    </w:lvl>
    <w:lvl w:ilvl="4" w:tplc="04130019" w:tentative="1">
      <w:start w:val="1"/>
      <w:numFmt w:val="lowerLetter"/>
      <w:lvlText w:val="%5."/>
      <w:lvlJc w:val="left"/>
      <w:pPr>
        <w:ind w:left="3382" w:hanging="360"/>
      </w:pPr>
    </w:lvl>
    <w:lvl w:ilvl="5" w:tplc="0413001B" w:tentative="1">
      <w:start w:val="1"/>
      <w:numFmt w:val="lowerRoman"/>
      <w:lvlText w:val="%6."/>
      <w:lvlJc w:val="right"/>
      <w:pPr>
        <w:ind w:left="4102" w:hanging="180"/>
      </w:pPr>
    </w:lvl>
    <w:lvl w:ilvl="6" w:tplc="0413000F" w:tentative="1">
      <w:start w:val="1"/>
      <w:numFmt w:val="decimal"/>
      <w:lvlText w:val="%7."/>
      <w:lvlJc w:val="left"/>
      <w:pPr>
        <w:ind w:left="4822" w:hanging="360"/>
      </w:pPr>
    </w:lvl>
    <w:lvl w:ilvl="7" w:tplc="04130019" w:tentative="1">
      <w:start w:val="1"/>
      <w:numFmt w:val="lowerLetter"/>
      <w:lvlText w:val="%8."/>
      <w:lvlJc w:val="left"/>
      <w:pPr>
        <w:ind w:left="5542" w:hanging="360"/>
      </w:pPr>
    </w:lvl>
    <w:lvl w:ilvl="8" w:tplc="0413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4023AD6"/>
    <w:multiLevelType w:val="hybridMultilevel"/>
    <w:tmpl w:val="A60C9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26ABF"/>
    <w:multiLevelType w:val="hybridMultilevel"/>
    <w:tmpl w:val="2ADA4A6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348C2"/>
    <w:multiLevelType w:val="hybridMultilevel"/>
    <w:tmpl w:val="8B2CB4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B32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0FD2EF8"/>
    <w:multiLevelType w:val="multilevel"/>
    <w:tmpl w:val="25E6325A"/>
    <w:lvl w:ilvl="0">
      <w:start w:val="1"/>
      <w:numFmt w:val="decimal"/>
      <w:pStyle w:val="VraagTite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2177A25"/>
    <w:multiLevelType w:val="hybridMultilevel"/>
    <w:tmpl w:val="DACC75DA"/>
    <w:lvl w:ilvl="0" w:tplc="B8EA96FE">
      <w:start w:val="1"/>
      <w:numFmt w:val="decimal"/>
      <w:pStyle w:val="Opsomnummers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958AE"/>
    <w:multiLevelType w:val="hybridMultilevel"/>
    <w:tmpl w:val="21146E5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C680A"/>
    <w:multiLevelType w:val="hybridMultilevel"/>
    <w:tmpl w:val="2C7CF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F4BB2"/>
    <w:multiLevelType w:val="hybridMultilevel"/>
    <w:tmpl w:val="212E5B0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33E41"/>
    <w:multiLevelType w:val="hybridMultilevel"/>
    <w:tmpl w:val="E7D2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9F07AA"/>
    <w:multiLevelType w:val="hybridMultilevel"/>
    <w:tmpl w:val="3FBA448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AA1936"/>
    <w:multiLevelType w:val="hybridMultilevel"/>
    <w:tmpl w:val="8E42F5EE"/>
    <w:lvl w:ilvl="0" w:tplc="1014176A">
      <w:start w:val="1"/>
      <w:numFmt w:val="bullet"/>
      <w:pStyle w:val="Annotatielijs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1" w15:restartNumberingAfterBreak="0">
    <w:nsid w:val="2FEF16EE"/>
    <w:multiLevelType w:val="hybridMultilevel"/>
    <w:tmpl w:val="1520ED7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6365D1"/>
    <w:multiLevelType w:val="hybridMultilevel"/>
    <w:tmpl w:val="A934C72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993D9A"/>
    <w:multiLevelType w:val="hybridMultilevel"/>
    <w:tmpl w:val="8B2CB4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D0440"/>
    <w:multiLevelType w:val="hybridMultilevel"/>
    <w:tmpl w:val="7B90C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44D91"/>
    <w:multiLevelType w:val="hybridMultilevel"/>
    <w:tmpl w:val="F92E1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8307FD"/>
    <w:multiLevelType w:val="hybridMultilevel"/>
    <w:tmpl w:val="13B0AE38"/>
    <w:lvl w:ilvl="0" w:tplc="4984BC7E">
      <w:start w:val="1"/>
      <w:numFmt w:val="bullet"/>
      <w:pStyle w:val="Tip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0954D1"/>
    <w:multiLevelType w:val="hybridMultilevel"/>
    <w:tmpl w:val="0EF056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AD6FA9"/>
    <w:multiLevelType w:val="multilevel"/>
    <w:tmpl w:val="CEC2887A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D4BB0"/>
    <w:multiLevelType w:val="hybridMultilevel"/>
    <w:tmpl w:val="F36AC03C"/>
    <w:lvl w:ilvl="0" w:tplc="EE3E719C">
      <w:start w:val="1"/>
      <w:numFmt w:val="bullet"/>
      <w:pStyle w:val="Vinkje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D2269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8F59E2"/>
    <w:multiLevelType w:val="hybridMultilevel"/>
    <w:tmpl w:val="A60C95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626274"/>
    <w:multiLevelType w:val="hybridMultilevel"/>
    <w:tmpl w:val="B34CF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97521"/>
    <w:multiLevelType w:val="hybridMultilevel"/>
    <w:tmpl w:val="A60495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B0C5E"/>
    <w:multiLevelType w:val="hybridMultilevel"/>
    <w:tmpl w:val="74E297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57305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B4603D"/>
    <w:multiLevelType w:val="hybridMultilevel"/>
    <w:tmpl w:val="25D00A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CC607E"/>
    <w:multiLevelType w:val="hybridMultilevel"/>
    <w:tmpl w:val="1916A9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5043A7"/>
    <w:multiLevelType w:val="hybridMultilevel"/>
    <w:tmpl w:val="000E6C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72ADC"/>
    <w:multiLevelType w:val="hybridMultilevel"/>
    <w:tmpl w:val="6E845ED6"/>
    <w:lvl w:ilvl="0" w:tplc="98767348">
      <w:start w:val="1"/>
      <w:numFmt w:val="bullet"/>
      <w:pStyle w:val="Opsomm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CE793E"/>
    <w:multiLevelType w:val="hybridMultilevel"/>
    <w:tmpl w:val="7438176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AD1514"/>
    <w:multiLevelType w:val="multilevel"/>
    <w:tmpl w:val="DC32EA80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6B674C"/>
    <w:multiLevelType w:val="hybridMultilevel"/>
    <w:tmpl w:val="26A868E2"/>
    <w:lvl w:ilvl="0" w:tplc="3F284C20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3E8F4C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3F1B22"/>
    <w:multiLevelType w:val="hybridMultilevel"/>
    <w:tmpl w:val="B540F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4F44EA"/>
    <w:multiLevelType w:val="hybridMultilevel"/>
    <w:tmpl w:val="FCCCC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932293">
    <w:abstractNumId w:val="39"/>
  </w:num>
  <w:num w:numId="2" w16cid:durableId="1709602597">
    <w:abstractNumId w:val="14"/>
  </w:num>
  <w:num w:numId="3" w16cid:durableId="601109498">
    <w:abstractNumId w:val="29"/>
  </w:num>
  <w:num w:numId="4" w16cid:durableId="1975942922">
    <w:abstractNumId w:val="26"/>
  </w:num>
  <w:num w:numId="5" w16cid:durableId="1532377240">
    <w:abstractNumId w:val="8"/>
  </w:num>
  <w:num w:numId="6" w16cid:durableId="470826500">
    <w:abstractNumId w:val="42"/>
  </w:num>
  <w:num w:numId="7" w16cid:durableId="505246487">
    <w:abstractNumId w:val="20"/>
  </w:num>
  <w:num w:numId="8" w16cid:durableId="1669284712">
    <w:abstractNumId w:val="34"/>
  </w:num>
  <w:num w:numId="9" w16cid:durableId="144398631">
    <w:abstractNumId w:val="37"/>
  </w:num>
  <w:num w:numId="10" w16cid:durableId="804083925">
    <w:abstractNumId w:val="33"/>
  </w:num>
  <w:num w:numId="11" w16cid:durableId="761531490">
    <w:abstractNumId w:val="36"/>
  </w:num>
  <w:num w:numId="12" w16cid:durableId="120848599">
    <w:abstractNumId w:val="22"/>
  </w:num>
  <w:num w:numId="13" w16cid:durableId="664165571">
    <w:abstractNumId w:val="43"/>
  </w:num>
  <w:num w:numId="14" w16cid:durableId="1220941317">
    <w:abstractNumId w:val="7"/>
  </w:num>
  <w:num w:numId="15" w16cid:durableId="1083257485">
    <w:abstractNumId w:val="25"/>
  </w:num>
  <w:num w:numId="16" w16cid:durableId="1526166215">
    <w:abstractNumId w:val="0"/>
  </w:num>
  <w:num w:numId="17" w16cid:durableId="126169970">
    <w:abstractNumId w:val="1"/>
  </w:num>
  <w:num w:numId="18" w16cid:durableId="66920362">
    <w:abstractNumId w:val="24"/>
  </w:num>
  <w:num w:numId="19" w16cid:durableId="1296376691">
    <w:abstractNumId w:val="44"/>
  </w:num>
  <w:num w:numId="20" w16cid:durableId="1699087464">
    <w:abstractNumId w:val="16"/>
  </w:num>
  <w:num w:numId="21" w16cid:durableId="1602570281">
    <w:abstractNumId w:val="2"/>
  </w:num>
  <w:num w:numId="22" w16cid:durableId="672414759">
    <w:abstractNumId w:val="18"/>
  </w:num>
  <w:num w:numId="23" w16cid:durableId="1755129043">
    <w:abstractNumId w:val="13"/>
  </w:num>
  <w:num w:numId="24" w16cid:durableId="227376393">
    <w:abstractNumId w:val="5"/>
  </w:num>
  <w:num w:numId="25" w16cid:durableId="1595213448">
    <w:abstractNumId w:val="3"/>
  </w:num>
  <w:num w:numId="26" w16cid:durableId="953828307">
    <w:abstractNumId w:val="27"/>
  </w:num>
  <w:num w:numId="27" w16cid:durableId="1875195243">
    <w:abstractNumId w:val="30"/>
  </w:num>
  <w:num w:numId="28" w16cid:durableId="706373447">
    <w:abstractNumId w:val="12"/>
  </w:num>
  <w:num w:numId="29" w16cid:durableId="373622024">
    <w:abstractNumId w:val="28"/>
  </w:num>
  <w:num w:numId="30" w16cid:durableId="1415857025">
    <w:abstractNumId w:val="35"/>
  </w:num>
  <w:num w:numId="31" w16cid:durableId="719090883">
    <w:abstractNumId w:val="32"/>
  </w:num>
  <w:num w:numId="32" w16cid:durableId="805926226">
    <w:abstractNumId w:val="41"/>
  </w:num>
  <w:num w:numId="33" w16cid:durableId="1960450306">
    <w:abstractNumId w:val="40"/>
  </w:num>
  <w:num w:numId="34" w16cid:durableId="1631596159">
    <w:abstractNumId w:val="21"/>
  </w:num>
  <w:num w:numId="35" w16cid:durableId="1625891238">
    <w:abstractNumId w:val="23"/>
  </w:num>
  <w:num w:numId="36" w16cid:durableId="1220748387">
    <w:abstractNumId w:val="11"/>
  </w:num>
  <w:num w:numId="37" w16cid:durableId="2111849559">
    <w:abstractNumId w:val="38"/>
  </w:num>
  <w:num w:numId="38" w16cid:durableId="1133257810">
    <w:abstractNumId w:val="19"/>
  </w:num>
  <w:num w:numId="39" w16cid:durableId="1077365567">
    <w:abstractNumId w:val="6"/>
  </w:num>
  <w:num w:numId="40" w16cid:durableId="901403751">
    <w:abstractNumId w:val="4"/>
  </w:num>
  <w:num w:numId="41" w16cid:durableId="588273881">
    <w:abstractNumId w:val="31"/>
  </w:num>
  <w:num w:numId="42" w16cid:durableId="1923173410">
    <w:abstractNumId w:val="9"/>
  </w:num>
  <w:num w:numId="43" w16cid:durableId="1570773960">
    <w:abstractNumId w:val="17"/>
  </w:num>
  <w:num w:numId="44" w16cid:durableId="37632958">
    <w:abstractNumId w:val="10"/>
  </w:num>
  <w:num w:numId="45" w16cid:durableId="388459617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activeWritingStyle w:appName="MSWord" w:lang="nl-NL" w:vendorID="1" w:dllVersion="512" w:checkStyle="1"/>
  <w:proofState w:spelling="clean" w:grammar="clean"/>
  <w:attachedTemplate r:id="rId1"/>
  <w:defaultTabStop w:val="357"/>
  <w:hyphenationZone w:val="425"/>
  <w:drawingGridHorizontalSpacing w:val="100"/>
  <w:displayHorizontalDrawingGridEvery w:val="2"/>
  <w:characterSpacingControl w:val="doNotCompress"/>
  <w:hdrShapeDefaults>
    <o:shapedefaults v:ext="edit" spidmax="2050" fillcolor="white" strokecolor="#c10077">
      <v:fill color="white"/>
      <v:stroke color="#c10077"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D9"/>
    <w:rsid w:val="00037B38"/>
    <w:rsid w:val="00055F1B"/>
    <w:rsid w:val="00070285"/>
    <w:rsid w:val="00080BFE"/>
    <w:rsid w:val="0008191F"/>
    <w:rsid w:val="00084D3B"/>
    <w:rsid w:val="000924DB"/>
    <w:rsid w:val="000A698A"/>
    <w:rsid w:val="000B3A62"/>
    <w:rsid w:val="000D1D99"/>
    <w:rsid w:val="000D425B"/>
    <w:rsid w:val="000D45AC"/>
    <w:rsid w:val="000D69AE"/>
    <w:rsid w:val="000E19F8"/>
    <w:rsid w:val="000F363E"/>
    <w:rsid w:val="001002CF"/>
    <w:rsid w:val="00105910"/>
    <w:rsid w:val="00130B99"/>
    <w:rsid w:val="001614FC"/>
    <w:rsid w:val="001860E1"/>
    <w:rsid w:val="001A74F2"/>
    <w:rsid w:val="001C2D43"/>
    <w:rsid w:val="001C30B4"/>
    <w:rsid w:val="001C6314"/>
    <w:rsid w:val="001C6F14"/>
    <w:rsid w:val="001D4FFF"/>
    <w:rsid w:val="001D5687"/>
    <w:rsid w:val="00224CBB"/>
    <w:rsid w:val="00230B14"/>
    <w:rsid w:val="00233803"/>
    <w:rsid w:val="002430E1"/>
    <w:rsid w:val="00254B33"/>
    <w:rsid w:val="00277388"/>
    <w:rsid w:val="002835C6"/>
    <w:rsid w:val="002847A5"/>
    <w:rsid w:val="002865EE"/>
    <w:rsid w:val="002A74E8"/>
    <w:rsid w:val="002D46A6"/>
    <w:rsid w:val="002E42C2"/>
    <w:rsid w:val="00301CA9"/>
    <w:rsid w:val="00325D2E"/>
    <w:rsid w:val="00333F4A"/>
    <w:rsid w:val="00354219"/>
    <w:rsid w:val="0039027F"/>
    <w:rsid w:val="003B3D50"/>
    <w:rsid w:val="003D1C22"/>
    <w:rsid w:val="003D64C8"/>
    <w:rsid w:val="0045252A"/>
    <w:rsid w:val="004678D7"/>
    <w:rsid w:val="00482A8A"/>
    <w:rsid w:val="00497DED"/>
    <w:rsid w:val="004C2C9F"/>
    <w:rsid w:val="004C3F77"/>
    <w:rsid w:val="004E0039"/>
    <w:rsid w:val="004E7E8E"/>
    <w:rsid w:val="004F1FF5"/>
    <w:rsid w:val="004F4F85"/>
    <w:rsid w:val="00502482"/>
    <w:rsid w:val="00513D8F"/>
    <w:rsid w:val="00515D5C"/>
    <w:rsid w:val="00520749"/>
    <w:rsid w:val="00546512"/>
    <w:rsid w:val="00553B0E"/>
    <w:rsid w:val="00557D48"/>
    <w:rsid w:val="00567531"/>
    <w:rsid w:val="005737DD"/>
    <w:rsid w:val="00576D41"/>
    <w:rsid w:val="005814F1"/>
    <w:rsid w:val="00594CBB"/>
    <w:rsid w:val="005A23A6"/>
    <w:rsid w:val="005B42A5"/>
    <w:rsid w:val="005B6262"/>
    <w:rsid w:val="005C17B7"/>
    <w:rsid w:val="005C787E"/>
    <w:rsid w:val="005D3D43"/>
    <w:rsid w:val="005E12CD"/>
    <w:rsid w:val="005E356C"/>
    <w:rsid w:val="00605B11"/>
    <w:rsid w:val="00615F8D"/>
    <w:rsid w:val="006374D9"/>
    <w:rsid w:val="006438EE"/>
    <w:rsid w:val="00646A38"/>
    <w:rsid w:val="00657738"/>
    <w:rsid w:val="00662BA9"/>
    <w:rsid w:val="00672C53"/>
    <w:rsid w:val="006807E2"/>
    <w:rsid w:val="0068384F"/>
    <w:rsid w:val="00694EF8"/>
    <w:rsid w:val="006E6687"/>
    <w:rsid w:val="006F7421"/>
    <w:rsid w:val="00704789"/>
    <w:rsid w:val="0071551C"/>
    <w:rsid w:val="00740376"/>
    <w:rsid w:val="00753743"/>
    <w:rsid w:val="00785FFD"/>
    <w:rsid w:val="00793342"/>
    <w:rsid w:val="007A1595"/>
    <w:rsid w:val="007B031B"/>
    <w:rsid w:val="007B36B6"/>
    <w:rsid w:val="007C53C4"/>
    <w:rsid w:val="007D0B4A"/>
    <w:rsid w:val="008024BA"/>
    <w:rsid w:val="008043E4"/>
    <w:rsid w:val="00805980"/>
    <w:rsid w:val="0080614A"/>
    <w:rsid w:val="00813DD1"/>
    <w:rsid w:val="008151D3"/>
    <w:rsid w:val="00821382"/>
    <w:rsid w:val="0082781A"/>
    <w:rsid w:val="00833169"/>
    <w:rsid w:val="00843CE4"/>
    <w:rsid w:val="008531B3"/>
    <w:rsid w:val="00853959"/>
    <w:rsid w:val="008676B4"/>
    <w:rsid w:val="008771B0"/>
    <w:rsid w:val="0088425E"/>
    <w:rsid w:val="00884736"/>
    <w:rsid w:val="008920D4"/>
    <w:rsid w:val="00893A5B"/>
    <w:rsid w:val="008A1CA4"/>
    <w:rsid w:val="008B12F1"/>
    <w:rsid w:val="008D411C"/>
    <w:rsid w:val="008D45C0"/>
    <w:rsid w:val="008D561E"/>
    <w:rsid w:val="008E59FB"/>
    <w:rsid w:val="00900182"/>
    <w:rsid w:val="00911302"/>
    <w:rsid w:val="009351ED"/>
    <w:rsid w:val="00950DF5"/>
    <w:rsid w:val="009567C4"/>
    <w:rsid w:val="00960A97"/>
    <w:rsid w:val="00971188"/>
    <w:rsid w:val="0097189C"/>
    <w:rsid w:val="00973E9E"/>
    <w:rsid w:val="009A1142"/>
    <w:rsid w:val="009A466B"/>
    <w:rsid w:val="009B2CBA"/>
    <w:rsid w:val="009B705D"/>
    <w:rsid w:val="009D0926"/>
    <w:rsid w:val="009E29DF"/>
    <w:rsid w:val="009F4B79"/>
    <w:rsid w:val="00A21CEB"/>
    <w:rsid w:val="00A47EB1"/>
    <w:rsid w:val="00A61169"/>
    <w:rsid w:val="00AA26D6"/>
    <w:rsid w:val="00AA3403"/>
    <w:rsid w:val="00AB0390"/>
    <w:rsid w:val="00AC3402"/>
    <w:rsid w:val="00AD0C07"/>
    <w:rsid w:val="00AD424B"/>
    <w:rsid w:val="00AD5800"/>
    <w:rsid w:val="00AE00EF"/>
    <w:rsid w:val="00AE65F5"/>
    <w:rsid w:val="00B10CF3"/>
    <w:rsid w:val="00B145DE"/>
    <w:rsid w:val="00B22E6B"/>
    <w:rsid w:val="00B27FA9"/>
    <w:rsid w:val="00B312A8"/>
    <w:rsid w:val="00B52EB6"/>
    <w:rsid w:val="00B5650D"/>
    <w:rsid w:val="00B56D9F"/>
    <w:rsid w:val="00B61AC1"/>
    <w:rsid w:val="00B754D0"/>
    <w:rsid w:val="00B958AF"/>
    <w:rsid w:val="00B9616A"/>
    <w:rsid w:val="00BA71F8"/>
    <w:rsid w:val="00BB3732"/>
    <w:rsid w:val="00BC5C4F"/>
    <w:rsid w:val="00BE5BFF"/>
    <w:rsid w:val="00BE69F2"/>
    <w:rsid w:val="00BF3D77"/>
    <w:rsid w:val="00BF514D"/>
    <w:rsid w:val="00C007D2"/>
    <w:rsid w:val="00C242E1"/>
    <w:rsid w:val="00C25985"/>
    <w:rsid w:val="00C50EC1"/>
    <w:rsid w:val="00C558BA"/>
    <w:rsid w:val="00C7592C"/>
    <w:rsid w:val="00C9094C"/>
    <w:rsid w:val="00C90BF5"/>
    <w:rsid w:val="00CA1004"/>
    <w:rsid w:val="00CB4EA2"/>
    <w:rsid w:val="00CC1C8D"/>
    <w:rsid w:val="00CC4C23"/>
    <w:rsid w:val="00CC6270"/>
    <w:rsid w:val="00CE115D"/>
    <w:rsid w:val="00CE55ED"/>
    <w:rsid w:val="00D046E3"/>
    <w:rsid w:val="00D0589C"/>
    <w:rsid w:val="00D23F3E"/>
    <w:rsid w:val="00D25015"/>
    <w:rsid w:val="00D7352C"/>
    <w:rsid w:val="00D7388E"/>
    <w:rsid w:val="00D83FB1"/>
    <w:rsid w:val="00D939A4"/>
    <w:rsid w:val="00D95302"/>
    <w:rsid w:val="00DD23BB"/>
    <w:rsid w:val="00DF18FE"/>
    <w:rsid w:val="00DF4BE4"/>
    <w:rsid w:val="00DF57BF"/>
    <w:rsid w:val="00E14A22"/>
    <w:rsid w:val="00E1645B"/>
    <w:rsid w:val="00E20164"/>
    <w:rsid w:val="00E86C11"/>
    <w:rsid w:val="00E907F1"/>
    <w:rsid w:val="00EA53E6"/>
    <w:rsid w:val="00EA710D"/>
    <w:rsid w:val="00EF14FB"/>
    <w:rsid w:val="00F13F4B"/>
    <w:rsid w:val="00F341C3"/>
    <w:rsid w:val="00F36456"/>
    <w:rsid w:val="00F419DE"/>
    <w:rsid w:val="00F41E2D"/>
    <w:rsid w:val="00F45E36"/>
    <w:rsid w:val="00F734E7"/>
    <w:rsid w:val="00F75CE9"/>
    <w:rsid w:val="00F75FEC"/>
    <w:rsid w:val="00F76CAE"/>
    <w:rsid w:val="00F94A2B"/>
    <w:rsid w:val="00FB406E"/>
    <w:rsid w:val="00FD2475"/>
    <w:rsid w:val="00FF21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 strokecolor="#c10077">
      <v:fill color="white"/>
      <v:stroke color="#c10077" weight="1.5pt"/>
    </o:shapedefaults>
    <o:shapelayout v:ext="edit">
      <o:idmap v:ext="edit" data="2"/>
    </o:shapelayout>
  </w:shapeDefaults>
  <w:decimalSymbol w:val=","/>
  <w:listSeparator w:val=";"/>
  <w14:docId w14:val="1EA4DFE6"/>
  <w15:docId w15:val="{EA860B41-D17A-894E-841D-B2C36BC1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EA710D"/>
    <w:pPr>
      <w:spacing w:after="20" w:line="276" w:lineRule="auto"/>
    </w:pPr>
    <w:rPr>
      <w:rFonts w:ascii="Verdana" w:hAnsi="Verdana"/>
      <w:sz w:val="18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8D411C"/>
    <w:pPr>
      <w:keepNext/>
      <w:keepLines/>
      <w:spacing w:before="240" w:after="0"/>
      <w:outlineLvl w:val="0"/>
    </w:pPr>
    <w:rPr>
      <w:rFonts w:eastAsia="Times New Roman"/>
      <w:b/>
      <w:bCs/>
      <w:color w:val="008385"/>
      <w:sz w:val="48"/>
      <w:szCs w:val="28"/>
    </w:rPr>
  </w:style>
  <w:style w:type="paragraph" w:styleId="Kop2">
    <w:name w:val="heading 2"/>
    <w:basedOn w:val="Standaard"/>
    <w:next w:val="Standaard"/>
    <w:link w:val="Kop2Char"/>
    <w:uiPriority w:val="9"/>
    <w:qFormat/>
    <w:rsid w:val="0008191F"/>
    <w:pPr>
      <w:keepNext/>
      <w:keepLines/>
      <w:spacing w:before="120" w:after="0"/>
      <w:outlineLvl w:val="1"/>
    </w:pPr>
    <w:rPr>
      <w:rFonts w:eastAsia="Times New Roman"/>
      <w:b/>
      <w:bCs/>
      <w:color w:val="23114C"/>
      <w:sz w:val="24"/>
      <w:szCs w:val="24"/>
    </w:rPr>
  </w:style>
  <w:style w:type="paragraph" w:styleId="Kop3">
    <w:name w:val="heading 3"/>
    <w:basedOn w:val="Kop2"/>
    <w:next w:val="Standaard"/>
    <w:link w:val="Kop3Char"/>
    <w:uiPriority w:val="9"/>
    <w:qFormat/>
    <w:rsid w:val="00D0589C"/>
    <w:pPr>
      <w:outlineLvl w:val="2"/>
    </w:pPr>
    <w:rPr>
      <w:sz w:val="1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274A7E"/>
    <w:pPr>
      <w:spacing w:after="300" w:line="240" w:lineRule="auto"/>
      <w:contextualSpacing/>
    </w:pPr>
    <w:rPr>
      <w:rFonts w:ascii="Myriad Pro Light" w:eastAsia="Times New Roman" w:hAnsi="Myriad Pro Light"/>
      <w:color w:val="23114C"/>
      <w:spacing w:val="5"/>
      <w:kern w:val="28"/>
      <w:sz w:val="44"/>
      <w:szCs w:val="44"/>
    </w:rPr>
  </w:style>
  <w:style w:type="character" w:customStyle="1" w:styleId="TitelChar">
    <w:name w:val="Titel Char"/>
    <w:link w:val="Titel"/>
    <w:uiPriority w:val="10"/>
    <w:rsid w:val="00274A7E"/>
    <w:rPr>
      <w:rFonts w:ascii="Myriad Pro Light" w:eastAsia="Times New Roman" w:hAnsi="Myriad Pro Light"/>
      <w:color w:val="23114C"/>
      <w:spacing w:val="5"/>
      <w:kern w:val="28"/>
      <w:sz w:val="44"/>
      <w:szCs w:val="44"/>
      <w:lang w:eastAsia="en-US"/>
    </w:rPr>
  </w:style>
  <w:style w:type="paragraph" w:styleId="Ondertitel">
    <w:name w:val="Subtitle"/>
    <w:basedOn w:val="Standaard"/>
    <w:next w:val="Standaard"/>
    <w:link w:val="OndertitelChar"/>
    <w:uiPriority w:val="11"/>
    <w:rsid w:val="00274A7E"/>
    <w:pPr>
      <w:numPr>
        <w:ilvl w:val="1"/>
      </w:numPr>
    </w:pPr>
    <w:rPr>
      <w:rFonts w:ascii="Myriad Pro Black" w:eastAsia="Times New Roman" w:hAnsi="Myriad Pro Black"/>
      <w:iCs/>
      <w:color w:val="EFDA1B"/>
      <w:spacing w:val="15"/>
      <w:szCs w:val="24"/>
    </w:rPr>
  </w:style>
  <w:style w:type="character" w:customStyle="1" w:styleId="OndertitelChar">
    <w:name w:val="Ondertitel Char"/>
    <w:link w:val="Ondertitel"/>
    <w:uiPriority w:val="11"/>
    <w:rsid w:val="00274A7E"/>
    <w:rPr>
      <w:rFonts w:ascii="Myriad Pro Black" w:eastAsia="Times New Roman" w:hAnsi="Myriad Pro Black"/>
      <w:iCs/>
      <w:color w:val="EFDA1B"/>
      <w:spacing w:val="15"/>
      <w:sz w:val="24"/>
      <w:szCs w:val="24"/>
      <w:lang w:eastAsia="en-US"/>
    </w:rPr>
  </w:style>
  <w:style w:type="character" w:customStyle="1" w:styleId="Kop1Char">
    <w:name w:val="Kop 1 Char"/>
    <w:link w:val="Kop1"/>
    <w:uiPriority w:val="9"/>
    <w:rsid w:val="008D411C"/>
    <w:rPr>
      <w:rFonts w:ascii="Verdana" w:eastAsia="Times New Roman" w:hAnsi="Verdana"/>
      <w:b/>
      <w:bCs/>
      <w:color w:val="008385"/>
      <w:sz w:val="48"/>
      <w:szCs w:val="28"/>
      <w:lang w:eastAsia="en-US"/>
    </w:rPr>
  </w:style>
  <w:style w:type="character" w:customStyle="1" w:styleId="Kop2Char">
    <w:name w:val="Kop 2 Char"/>
    <w:link w:val="Kop2"/>
    <w:uiPriority w:val="9"/>
    <w:rsid w:val="0008191F"/>
    <w:rPr>
      <w:rFonts w:ascii="Verdana" w:eastAsia="Times New Roman" w:hAnsi="Verdana"/>
      <w:b/>
      <w:bCs/>
      <w:color w:val="23114C"/>
      <w:sz w:val="24"/>
      <w:szCs w:val="24"/>
      <w:lang w:eastAsia="en-US"/>
    </w:rPr>
  </w:style>
  <w:style w:type="paragraph" w:styleId="Lijstalinea">
    <w:name w:val="List Paragraph"/>
    <w:basedOn w:val="Standaard"/>
    <w:uiPriority w:val="34"/>
    <w:qFormat/>
    <w:rsid w:val="004C5719"/>
    <w:pPr>
      <w:numPr>
        <w:numId w:val="6"/>
      </w:numPr>
      <w:tabs>
        <w:tab w:val="left" w:pos="284"/>
      </w:tabs>
      <w:spacing w:after="200"/>
      <w:ind w:left="284" w:hanging="218"/>
      <w:contextualSpacing/>
    </w:pPr>
  </w:style>
  <w:style w:type="paragraph" w:styleId="Normaalweb">
    <w:name w:val="Normal (Web)"/>
    <w:basedOn w:val="Standaard"/>
    <w:uiPriority w:val="99"/>
    <w:unhideWhenUsed/>
    <w:rsid w:val="007C2B7A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</w:rPr>
  </w:style>
  <w:style w:type="character" w:customStyle="1" w:styleId="Kop3Char">
    <w:name w:val="Kop 3 Char"/>
    <w:link w:val="Kop3"/>
    <w:uiPriority w:val="9"/>
    <w:rsid w:val="00D0589C"/>
    <w:rPr>
      <w:rFonts w:ascii="Verdana" w:eastAsia="Times New Roman" w:hAnsi="Verdana"/>
      <w:b/>
      <w:bCs/>
      <w:color w:val="23114C"/>
      <w:sz w:val="18"/>
    </w:rPr>
  </w:style>
  <w:style w:type="character" w:styleId="Hyperlink">
    <w:name w:val="Hyperlink"/>
    <w:uiPriority w:val="99"/>
    <w:unhideWhenUsed/>
    <w:rsid w:val="00151E27"/>
    <w:rPr>
      <w:color w:val="0000FF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customStyle="1" w:styleId="KoptekstChar">
    <w:name w:val="Koptekst Char"/>
    <w:link w:val="Koptekst"/>
    <w:uiPriority w:val="99"/>
    <w:rsid w:val="00C771BB"/>
    <w:rPr>
      <w:sz w:val="22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customStyle="1" w:styleId="VoettekstChar">
    <w:name w:val="Voettekst Char"/>
    <w:link w:val="Voettekst"/>
    <w:uiPriority w:val="99"/>
    <w:rsid w:val="00C771BB"/>
    <w:rPr>
      <w:sz w:val="22"/>
      <w:szCs w:val="22"/>
      <w:lang w:eastAsia="en-US"/>
    </w:rPr>
  </w:style>
  <w:style w:type="character" w:customStyle="1" w:styleId="HeaderChar1">
    <w:name w:val="Header Char1"/>
    <w:uiPriority w:val="99"/>
    <w:semiHidden/>
    <w:rsid w:val="00C771BB"/>
    <w:rPr>
      <w:sz w:val="22"/>
      <w:szCs w:val="22"/>
      <w:lang w:eastAsia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A704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HeaderChar2">
    <w:name w:val="Header Char2"/>
    <w:uiPriority w:val="99"/>
    <w:semiHidden/>
    <w:rsid w:val="00C771BB"/>
    <w:rPr>
      <w:sz w:val="22"/>
      <w:szCs w:val="22"/>
      <w:lang w:eastAsia="en-US"/>
    </w:rPr>
  </w:style>
  <w:style w:type="character" w:customStyle="1" w:styleId="BallontekstChar">
    <w:name w:val="Ballontekst Char"/>
    <w:link w:val="Ballontekst"/>
    <w:uiPriority w:val="99"/>
    <w:semiHidden/>
    <w:rsid w:val="009A7047"/>
    <w:rPr>
      <w:rFonts w:ascii="Tahoma" w:hAnsi="Tahoma" w:cs="Tahoma"/>
      <w:sz w:val="16"/>
      <w:szCs w:val="16"/>
      <w:lang w:eastAsia="en-US"/>
    </w:rPr>
  </w:style>
  <w:style w:type="paragraph" w:customStyle="1" w:styleId="Opsomming">
    <w:name w:val="Opsomming"/>
    <w:basedOn w:val="Standaard"/>
    <w:link w:val="OpsommingChar"/>
    <w:rsid w:val="0007193B"/>
    <w:pPr>
      <w:numPr>
        <w:numId w:val="1"/>
      </w:numPr>
      <w:spacing w:after="0"/>
    </w:pPr>
    <w:rPr>
      <w:sz w:val="20"/>
    </w:rPr>
  </w:style>
  <w:style w:type="character" w:styleId="GevolgdeHyperlink">
    <w:name w:val="FollowedHyperlink"/>
    <w:uiPriority w:val="99"/>
    <w:semiHidden/>
    <w:unhideWhenUsed/>
    <w:rsid w:val="00C422E8"/>
    <w:rPr>
      <w:color w:val="800080"/>
      <w:u w:val="single"/>
    </w:rPr>
  </w:style>
  <w:style w:type="table" w:styleId="Tabelraster">
    <w:name w:val="Table Grid"/>
    <w:basedOn w:val="Standaardtabel"/>
    <w:uiPriority w:val="59"/>
    <w:rsid w:val="001173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Opsomkop">
    <w:name w:val="Opsomkop"/>
    <w:basedOn w:val="Standaard"/>
    <w:next w:val="Opsomming"/>
    <w:link w:val="OpsomkopChar"/>
    <w:rsid w:val="0007193B"/>
    <w:pPr>
      <w:spacing w:after="0"/>
    </w:pPr>
    <w:rPr>
      <w:rFonts w:ascii="Calibri" w:hAnsi="Calibri"/>
      <w:sz w:val="22"/>
    </w:rPr>
  </w:style>
  <w:style w:type="paragraph" w:customStyle="1" w:styleId="opsomgeld">
    <w:name w:val="opsom geld"/>
    <w:basedOn w:val="Opsomming"/>
    <w:link w:val="opsomgeldChar"/>
    <w:rsid w:val="00A119FC"/>
    <w:pPr>
      <w:numPr>
        <w:numId w:val="0"/>
      </w:numPr>
      <w:tabs>
        <w:tab w:val="left" w:pos="0"/>
        <w:tab w:val="right" w:pos="993"/>
        <w:tab w:val="left" w:pos="1134"/>
      </w:tabs>
    </w:pPr>
  </w:style>
  <w:style w:type="character" w:customStyle="1" w:styleId="OpsomkopChar">
    <w:name w:val="Opsomkop Char"/>
    <w:link w:val="Opsomkop"/>
    <w:rsid w:val="0007193B"/>
    <w:rPr>
      <w:sz w:val="22"/>
      <w:szCs w:val="22"/>
      <w:lang w:eastAsia="en-US"/>
    </w:rPr>
  </w:style>
  <w:style w:type="paragraph" w:customStyle="1" w:styleId="Naopsomming">
    <w:name w:val="Na opsomming"/>
    <w:basedOn w:val="Standaard"/>
    <w:link w:val="NaopsommingChar"/>
    <w:rsid w:val="004159E6"/>
    <w:pPr>
      <w:spacing w:before="200"/>
    </w:pPr>
    <w:rPr>
      <w:rFonts w:ascii="Calibri" w:hAnsi="Calibri"/>
      <w:sz w:val="22"/>
    </w:rPr>
  </w:style>
  <w:style w:type="character" w:customStyle="1" w:styleId="OpsommingChar">
    <w:name w:val="Opsomming Char"/>
    <w:link w:val="Opsomming"/>
    <w:rsid w:val="0007193B"/>
    <w:rPr>
      <w:rFonts w:ascii="Myriad Pro" w:hAnsi="Myriad Pro"/>
      <w:szCs w:val="22"/>
      <w:lang w:eastAsia="en-US"/>
    </w:rPr>
  </w:style>
  <w:style w:type="character" w:customStyle="1" w:styleId="opsomgeldChar">
    <w:name w:val="opsom geld Char"/>
    <w:basedOn w:val="OpsommingChar"/>
    <w:link w:val="opsomgeld"/>
    <w:rsid w:val="0007193B"/>
    <w:rPr>
      <w:rFonts w:ascii="Myriad Pro" w:hAnsi="Myriad Pro"/>
      <w:szCs w:val="22"/>
      <w:lang w:eastAsia="en-US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13E6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NaopsommingChar">
    <w:name w:val="Na opsomming Char"/>
    <w:link w:val="Naopsomming"/>
    <w:rsid w:val="004159E6"/>
    <w:rPr>
      <w:sz w:val="22"/>
      <w:szCs w:val="22"/>
      <w:lang w:eastAsia="en-US"/>
    </w:rPr>
  </w:style>
  <w:style w:type="character" w:customStyle="1" w:styleId="TekstzonderopmaakChar">
    <w:name w:val="Tekst zonder opmaak Char"/>
    <w:link w:val="Tekstzonderopmaak"/>
    <w:uiPriority w:val="99"/>
    <w:rsid w:val="00E13E61"/>
    <w:rPr>
      <w:rFonts w:ascii="Myriad Pro" w:eastAsia="Times New Roman" w:hAnsi="Myriad Pro"/>
      <w:sz w:val="24"/>
      <w:szCs w:val="24"/>
    </w:rPr>
  </w:style>
  <w:style w:type="paragraph" w:customStyle="1" w:styleId="Heading1onnewpage">
    <w:name w:val="Heading 1 on new page"/>
    <w:basedOn w:val="Kop1"/>
    <w:link w:val="Heading1onnewpageChar"/>
    <w:rsid w:val="00EF0563"/>
    <w:pPr>
      <w:spacing w:before="0"/>
    </w:pPr>
  </w:style>
  <w:style w:type="character" w:styleId="Verwijzingopmerking">
    <w:name w:val="annotation reference"/>
    <w:semiHidden/>
    <w:rsid w:val="00BB74DB"/>
    <w:rPr>
      <w:sz w:val="16"/>
      <w:szCs w:val="16"/>
    </w:rPr>
  </w:style>
  <w:style w:type="character" w:customStyle="1" w:styleId="Heading1onnewpageChar">
    <w:name w:val="Heading 1 on new page Char"/>
    <w:basedOn w:val="Kop1Char"/>
    <w:link w:val="Heading1onnewpage"/>
    <w:rsid w:val="00EF0563"/>
    <w:rPr>
      <w:rFonts w:ascii="Myriad Pro Light" w:eastAsia="Times New Roman" w:hAnsi="Myriad Pro Light"/>
      <w:b/>
      <w:bCs/>
      <w:color w:val="23114C"/>
      <w:sz w:val="28"/>
      <w:szCs w:val="28"/>
      <w:lang w:eastAsia="en-US"/>
    </w:rPr>
  </w:style>
  <w:style w:type="paragraph" w:styleId="Tekstopmerking">
    <w:name w:val="annotation text"/>
    <w:basedOn w:val="Standaard"/>
    <w:link w:val="TekstopmerkingChar"/>
    <w:semiHidden/>
    <w:rsid w:val="00BB74DB"/>
    <w:rPr>
      <w:szCs w:val="20"/>
    </w:rPr>
  </w:style>
  <w:style w:type="paragraph" w:styleId="Onderwerpvanopmerking">
    <w:name w:val="annotation subject"/>
    <w:basedOn w:val="Tekstopmerking"/>
    <w:next w:val="Tekstopmerking"/>
    <w:semiHidden/>
    <w:rsid w:val="00BB74DB"/>
    <w:rPr>
      <w:b/>
      <w:bCs/>
    </w:rPr>
  </w:style>
  <w:style w:type="paragraph" w:styleId="Revisie">
    <w:name w:val="Revision"/>
    <w:hidden/>
    <w:uiPriority w:val="99"/>
    <w:semiHidden/>
    <w:rsid w:val="001E0D46"/>
    <w:rPr>
      <w:sz w:val="22"/>
      <w:szCs w:val="22"/>
      <w:lang w:eastAsia="en-US"/>
    </w:rPr>
  </w:style>
  <w:style w:type="paragraph" w:customStyle="1" w:styleId="Opsominleiding">
    <w:name w:val="Opsom inleiding"/>
    <w:basedOn w:val="Standaard"/>
    <w:next w:val="Opsomming"/>
    <w:link w:val="OpsominleidingChar"/>
    <w:rsid w:val="00703982"/>
    <w:pPr>
      <w:spacing w:after="0"/>
    </w:pPr>
    <w:rPr>
      <w:rFonts w:eastAsia="Times New Roman"/>
      <w:sz w:val="20"/>
    </w:rPr>
  </w:style>
  <w:style w:type="character" w:customStyle="1" w:styleId="OpsominleidingChar">
    <w:name w:val="Opsom inleiding Char"/>
    <w:link w:val="Opsominleiding"/>
    <w:rsid w:val="00703982"/>
    <w:rPr>
      <w:rFonts w:ascii="Myriad Pro" w:eastAsia="Times New Roman" w:hAnsi="Myriad Pro"/>
      <w:szCs w:val="22"/>
    </w:rPr>
  </w:style>
  <w:style w:type="paragraph" w:customStyle="1" w:styleId="Opsomnummers">
    <w:name w:val="Opsom nummers"/>
    <w:basedOn w:val="Standaard"/>
    <w:link w:val="OpsomnummersChar"/>
    <w:rsid w:val="00F80EE5"/>
    <w:pPr>
      <w:numPr>
        <w:numId w:val="2"/>
      </w:numPr>
      <w:spacing w:before="120"/>
      <w:ind w:left="357" w:hanging="357"/>
    </w:pPr>
    <w:rPr>
      <w:sz w:val="20"/>
    </w:rPr>
  </w:style>
  <w:style w:type="paragraph" w:customStyle="1" w:styleId="Default">
    <w:name w:val="Default"/>
    <w:rsid w:val="00286308"/>
    <w:pPr>
      <w:autoSpaceDE w:val="0"/>
      <w:autoSpaceDN w:val="0"/>
      <w:adjustRightInd w:val="0"/>
    </w:pPr>
    <w:rPr>
      <w:rFonts w:cs="Calibri"/>
      <w:color w:val="000000"/>
    </w:rPr>
  </w:style>
  <w:style w:type="character" w:customStyle="1" w:styleId="OpsomnummersChar">
    <w:name w:val="Opsom nummers Char"/>
    <w:link w:val="Opsomnummers"/>
    <w:rsid w:val="00F80EE5"/>
    <w:rPr>
      <w:rFonts w:ascii="Myriad Pro" w:hAnsi="Myriad Pro"/>
      <w:szCs w:val="22"/>
      <w:lang w:eastAsia="en-US"/>
    </w:rPr>
  </w:style>
  <w:style w:type="character" w:customStyle="1" w:styleId="programma-code">
    <w:name w:val="programma-code"/>
    <w:uiPriority w:val="1"/>
    <w:qFormat/>
    <w:rsid w:val="007F5493"/>
    <w:rPr>
      <w:rFonts w:ascii="Consolas" w:hAnsi="Consolas"/>
      <w:b/>
      <w:color w:val="C10077"/>
      <w:sz w:val="20"/>
      <w:szCs w:val="22"/>
    </w:rPr>
  </w:style>
  <w:style w:type="paragraph" w:customStyle="1" w:styleId="Vinkje">
    <w:name w:val="Vinkje"/>
    <w:basedOn w:val="Standaard"/>
    <w:qFormat/>
    <w:rsid w:val="00183D1E"/>
    <w:pPr>
      <w:numPr>
        <w:numId w:val="3"/>
      </w:numPr>
      <w:spacing w:line="240" w:lineRule="auto"/>
    </w:pPr>
  </w:style>
  <w:style w:type="paragraph" w:customStyle="1" w:styleId="Opdracht">
    <w:name w:val="Opdracht"/>
    <w:basedOn w:val="Kop2"/>
    <w:next w:val="Standaard"/>
    <w:qFormat/>
    <w:rsid w:val="006F7421"/>
    <w:pPr>
      <w:numPr>
        <w:numId w:val="25"/>
      </w:numPr>
      <w:tabs>
        <w:tab w:val="left" w:pos="1276"/>
      </w:tabs>
      <w:spacing w:before="240"/>
    </w:pPr>
    <w:rPr>
      <w:sz w:val="18"/>
    </w:rPr>
  </w:style>
  <w:style w:type="paragraph" w:customStyle="1" w:styleId="Tip">
    <w:name w:val="Tip"/>
    <w:basedOn w:val="Standaard"/>
    <w:qFormat/>
    <w:rsid w:val="00E75296"/>
    <w:pPr>
      <w:numPr>
        <w:numId w:val="4"/>
      </w:numPr>
      <w:tabs>
        <w:tab w:val="left" w:pos="284"/>
      </w:tabs>
      <w:ind w:left="284" w:hanging="284"/>
    </w:pPr>
  </w:style>
  <w:style w:type="paragraph" w:customStyle="1" w:styleId="Hoofdstuk">
    <w:name w:val="Hoofdstuk"/>
    <w:basedOn w:val="Kop1"/>
    <w:next w:val="Standaard"/>
    <w:link w:val="HoofdstukChar"/>
    <w:qFormat/>
    <w:rsid w:val="00A65986"/>
    <w:pPr>
      <w:pageBreakBefore/>
      <w:numPr>
        <w:numId w:val="5"/>
      </w:numPr>
      <w:tabs>
        <w:tab w:val="left" w:pos="1701"/>
      </w:tabs>
      <w:ind w:left="567" w:hanging="567"/>
    </w:pPr>
  </w:style>
  <w:style w:type="paragraph" w:customStyle="1" w:styleId="Hoofdstuknopage">
    <w:name w:val="Hoofdstuk no page"/>
    <w:basedOn w:val="Hoofdstuk"/>
    <w:next w:val="Standaard"/>
    <w:link w:val="HoofdstuknopageChar"/>
    <w:qFormat/>
    <w:rsid w:val="00BC432F"/>
    <w:pPr>
      <w:pageBreakBefore w:val="0"/>
      <w:ind w:left="1701" w:hanging="1701"/>
    </w:pPr>
  </w:style>
  <w:style w:type="character" w:customStyle="1" w:styleId="Aandacht">
    <w:name w:val="Aandacht"/>
    <w:uiPriority w:val="1"/>
    <w:qFormat/>
    <w:rsid w:val="003A7FAC"/>
    <w:rPr>
      <w:bdr w:val="none" w:sz="0" w:space="0" w:color="auto"/>
      <w:shd w:val="clear" w:color="auto" w:fill="FFFF00"/>
      <w:lang w:val="en-US"/>
    </w:rPr>
  </w:style>
  <w:style w:type="character" w:customStyle="1" w:styleId="HoofdstukChar">
    <w:name w:val="Hoofdstuk Char"/>
    <w:link w:val="Hoofdstuk"/>
    <w:rsid w:val="00A65986"/>
    <w:rPr>
      <w:rFonts w:ascii="Myriad Pro Light" w:eastAsia="Times New Roman" w:hAnsi="Myriad Pro Light"/>
      <w:b/>
      <w:bCs/>
      <w:color w:val="23114C"/>
      <w:sz w:val="28"/>
      <w:szCs w:val="28"/>
      <w:lang w:eastAsia="en-US"/>
    </w:rPr>
  </w:style>
  <w:style w:type="character" w:customStyle="1" w:styleId="HoofdstuknopageChar">
    <w:name w:val="Hoofdstuk no page Char"/>
    <w:link w:val="Hoofdstuknopage"/>
    <w:rsid w:val="00BC432F"/>
    <w:rPr>
      <w:rFonts w:ascii="Myriad Pro Light" w:eastAsia="Times New Roman" w:hAnsi="Myriad Pro Light"/>
      <w:b/>
      <w:bCs/>
      <w:color w:val="23114C"/>
      <w:sz w:val="28"/>
      <w:szCs w:val="28"/>
      <w:lang w:eastAsia="en-US"/>
    </w:rPr>
  </w:style>
  <w:style w:type="paragraph" w:customStyle="1" w:styleId="Style1">
    <w:name w:val="Style 1"/>
    <w:basedOn w:val="Standaard"/>
    <w:rsid w:val="003A7FAC"/>
    <w:pPr>
      <w:widowControl w:val="0"/>
      <w:spacing w:after="0" w:line="216" w:lineRule="atLeast"/>
      <w:ind w:left="252"/>
    </w:pPr>
    <w:rPr>
      <w:rFonts w:ascii="Times New Roman" w:eastAsia="Times New Roman" w:hAnsi="Times New Roman"/>
      <w:color w:val="000000"/>
      <w:szCs w:val="20"/>
    </w:rPr>
  </w:style>
  <w:style w:type="paragraph" w:customStyle="1" w:styleId="Titel1">
    <w:name w:val="Titel1"/>
    <w:basedOn w:val="Standaard"/>
    <w:rsid w:val="003A7FAC"/>
    <w:pPr>
      <w:pBdr>
        <w:top w:val="single" w:sz="4" w:space="1" w:color="auto"/>
        <w:bottom w:val="single" w:sz="4" w:space="1" w:color="auto"/>
      </w:pBdr>
      <w:spacing w:after="200"/>
    </w:pPr>
    <w:rPr>
      <w:rFonts w:ascii="Calibri" w:eastAsia="Times New Roman" w:hAnsi="Calibri"/>
      <w:sz w:val="28"/>
      <w:szCs w:val="20"/>
    </w:rPr>
  </w:style>
  <w:style w:type="character" w:customStyle="1" w:styleId="Toelichting">
    <w:name w:val="Toelichting"/>
    <w:rsid w:val="003A7FAC"/>
    <w:rPr>
      <w:sz w:val="16"/>
    </w:rPr>
  </w:style>
  <w:style w:type="paragraph" w:customStyle="1" w:styleId="Subkopje">
    <w:name w:val="Subkopje"/>
    <w:basedOn w:val="Standaard"/>
    <w:link w:val="SubkopjeChar"/>
    <w:rsid w:val="003332DB"/>
    <w:pPr>
      <w:spacing w:after="0"/>
    </w:pPr>
    <w:rPr>
      <w:rFonts w:ascii="Calibri" w:eastAsia="Times New Roman" w:hAnsi="Calibri"/>
      <w:b/>
      <w:bCs/>
      <w:color w:val="23114C"/>
      <w:szCs w:val="20"/>
    </w:rPr>
  </w:style>
  <w:style w:type="character" w:customStyle="1" w:styleId="Begrip">
    <w:name w:val="Begrip"/>
    <w:rsid w:val="003A7FAC"/>
    <w:rPr>
      <w:i/>
      <w:iCs/>
    </w:rPr>
  </w:style>
  <w:style w:type="character" w:customStyle="1" w:styleId="Code">
    <w:name w:val="Code"/>
    <w:rsid w:val="003A7FAC"/>
    <w:rPr>
      <w:rFonts w:ascii="Consolas" w:hAnsi="Consolas"/>
      <w:sz w:val="18"/>
    </w:rPr>
  </w:style>
  <w:style w:type="paragraph" w:customStyle="1" w:styleId="Style4">
    <w:name w:val="Style 4"/>
    <w:basedOn w:val="Standaard"/>
    <w:rsid w:val="003A7FAC"/>
    <w:pPr>
      <w:widowControl w:val="0"/>
      <w:spacing w:after="0" w:line="360" w:lineRule="auto"/>
      <w:ind w:left="36"/>
    </w:pPr>
    <w:rPr>
      <w:rFonts w:ascii="Times New Roman" w:eastAsia="Times New Roman" w:hAnsi="Times New Roman"/>
      <w:color w:val="000000"/>
      <w:szCs w:val="20"/>
    </w:rPr>
  </w:style>
  <w:style w:type="paragraph" w:customStyle="1" w:styleId="Style5">
    <w:name w:val="Style 5"/>
    <w:basedOn w:val="Standaard"/>
    <w:rsid w:val="003A7FAC"/>
    <w:pPr>
      <w:widowControl w:val="0"/>
      <w:spacing w:after="576" w:line="240" w:lineRule="auto"/>
      <w:ind w:left="72"/>
    </w:pPr>
    <w:rPr>
      <w:rFonts w:ascii="Times New Roman" w:eastAsia="Times New Roman" w:hAnsi="Times New Roman"/>
      <w:color w:val="000000"/>
      <w:szCs w:val="20"/>
    </w:rPr>
  </w:style>
  <w:style w:type="character" w:customStyle="1" w:styleId="StyleCodeLatinBody11pt">
    <w:name w:val="Style Code + (Latin) +Body 11 pt"/>
    <w:rsid w:val="003A7FAC"/>
    <w:rPr>
      <w:rFonts w:ascii="Consolas" w:hAnsi="Consolas"/>
      <w:sz w:val="20"/>
    </w:rPr>
  </w:style>
  <w:style w:type="paragraph" w:customStyle="1" w:styleId="Codefragment">
    <w:name w:val="Codefragment"/>
    <w:basedOn w:val="Standaard"/>
    <w:qFormat/>
    <w:rsid w:val="00BF514D"/>
    <w:pPr>
      <w:spacing w:after="0"/>
    </w:pPr>
    <w:rPr>
      <w:rFonts w:ascii="Courier" w:hAnsi="Courier"/>
    </w:rPr>
  </w:style>
  <w:style w:type="paragraph" w:customStyle="1" w:styleId="Style6">
    <w:name w:val="Style 6"/>
    <w:basedOn w:val="Standaard"/>
    <w:rsid w:val="003A7FAC"/>
    <w:pPr>
      <w:widowControl w:val="0"/>
      <w:tabs>
        <w:tab w:val="left" w:pos="3636"/>
      </w:tabs>
      <w:spacing w:after="0" w:line="240" w:lineRule="auto"/>
      <w:ind w:left="540"/>
    </w:pPr>
    <w:rPr>
      <w:rFonts w:ascii="Times New Roman" w:eastAsia="Times New Roman" w:hAnsi="Times New Roman"/>
      <w:color w:val="000000"/>
      <w:szCs w:val="20"/>
    </w:rPr>
  </w:style>
  <w:style w:type="paragraph" w:customStyle="1" w:styleId="Style2">
    <w:name w:val="Style 2"/>
    <w:basedOn w:val="Standaard"/>
    <w:rsid w:val="003A7FAC"/>
    <w:pPr>
      <w:widowControl w:val="0"/>
      <w:spacing w:after="0" w:line="240" w:lineRule="exact"/>
      <w:ind w:left="72" w:right="144"/>
    </w:pPr>
    <w:rPr>
      <w:rFonts w:ascii="Times New Roman" w:eastAsia="Times New Roman" w:hAnsi="Times New Roman"/>
      <w:color w:val="000000"/>
      <w:szCs w:val="20"/>
    </w:rPr>
  </w:style>
  <w:style w:type="paragraph" w:customStyle="1" w:styleId="Style7">
    <w:name w:val="Style 7"/>
    <w:basedOn w:val="Standaard"/>
    <w:rsid w:val="003A7FAC"/>
    <w:pPr>
      <w:widowControl w:val="0"/>
      <w:spacing w:after="0" w:line="216" w:lineRule="atLeast"/>
      <w:ind w:left="936"/>
    </w:pPr>
    <w:rPr>
      <w:rFonts w:ascii="Times New Roman" w:eastAsia="Times New Roman" w:hAnsi="Times New Roman"/>
      <w:color w:val="000000"/>
      <w:szCs w:val="20"/>
    </w:rPr>
  </w:style>
  <w:style w:type="paragraph" w:customStyle="1" w:styleId="Kleincodefragment">
    <w:name w:val="Klein codefragment"/>
    <w:basedOn w:val="Codefragment"/>
    <w:rsid w:val="003A7FAC"/>
    <w:pPr>
      <w:ind w:left="567"/>
    </w:pPr>
    <w:rPr>
      <w:rFonts w:eastAsia="Times New Roman"/>
      <w:szCs w:val="20"/>
    </w:rPr>
  </w:style>
  <w:style w:type="paragraph" w:customStyle="1" w:styleId="Kopje">
    <w:name w:val="Kopje"/>
    <w:basedOn w:val="Subkopje"/>
    <w:link w:val="KopjeChar"/>
    <w:qFormat/>
    <w:rsid w:val="00233803"/>
    <w:rPr>
      <w:rFonts w:ascii="Verdana" w:hAnsi="Verdana"/>
      <w:color w:val="004D46"/>
      <w:sz w:val="48"/>
      <w:szCs w:val="48"/>
    </w:rPr>
  </w:style>
  <w:style w:type="character" w:customStyle="1" w:styleId="SubkopjeChar">
    <w:name w:val="Subkopje Char"/>
    <w:link w:val="Subkopje"/>
    <w:rsid w:val="003332DB"/>
    <w:rPr>
      <w:rFonts w:eastAsia="Times New Roman"/>
      <w:b/>
      <w:bCs/>
      <w:color w:val="23114C"/>
      <w:sz w:val="24"/>
      <w:lang w:eastAsia="en-US"/>
    </w:rPr>
  </w:style>
  <w:style w:type="character" w:customStyle="1" w:styleId="KopjeChar">
    <w:name w:val="Kopje Char"/>
    <w:link w:val="Kopje"/>
    <w:rsid w:val="00233803"/>
    <w:rPr>
      <w:rFonts w:ascii="Verdana" w:eastAsia="Times New Roman" w:hAnsi="Verdana"/>
      <w:b/>
      <w:bCs/>
      <w:color w:val="004D46"/>
      <w:sz w:val="48"/>
      <w:szCs w:val="48"/>
    </w:rPr>
  </w:style>
  <w:style w:type="paragraph" w:customStyle="1" w:styleId="Onderwerp">
    <w:name w:val="Onderwerp"/>
    <w:basedOn w:val="Kop2"/>
    <w:link w:val="OnderwerpChar"/>
    <w:qFormat/>
    <w:rsid w:val="003A7FAC"/>
    <w:pPr>
      <w:pBdr>
        <w:top w:val="single" w:sz="12" w:space="5" w:color="23114C"/>
        <w:bottom w:val="single" w:sz="12" w:space="1" w:color="23114C"/>
      </w:pBdr>
      <w:spacing w:after="120"/>
    </w:pPr>
    <w:rPr>
      <w:sz w:val="28"/>
    </w:rPr>
  </w:style>
  <w:style w:type="paragraph" w:customStyle="1" w:styleId="Annotatie">
    <w:name w:val="Annotatie"/>
    <w:basedOn w:val="Standaard"/>
    <w:link w:val="AnnotatieChar"/>
    <w:qFormat/>
    <w:rsid w:val="00224ACF"/>
    <w:pPr>
      <w:spacing w:after="0"/>
    </w:pPr>
    <w:rPr>
      <w:rFonts w:ascii="Comic Sans MS" w:hAnsi="Comic Sans MS"/>
      <w:sz w:val="16"/>
      <w:szCs w:val="16"/>
    </w:rPr>
  </w:style>
  <w:style w:type="character" w:customStyle="1" w:styleId="OnderwerpChar">
    <w:name w:val="Onderwerp Char"/>
    <w:link w:val="Onderwerp"/>
    <w:rsid w:val="003A7FAC"/>
    <w:rPr>
      <w:rFonts w:ascii="Myriad Pro Light" w:eastAsia="Times New Roman" w:hAnsi="Myriad Pro Light"/>
      <w:b/>
      <w:bCs/>
      <w:color w:val="23114C"/>
      <w:sz w:val="28"/>
      <w:szCs w:val="24"/>
      <w:lang w:eastAsia="en-US"/>
    </w:rPr>
  </w:style>
  <w:style w:type="paragraph" w:customStyle="1" w:styleId="Annotatielijst">
    <w:name w:val="Annotatie lijst"/>
    <w:basedOn w:val="Standaard"/>
    <w:link w:val="AnnotatielijstChar"/>
    <w:qFormat/>
    <w:rsid w:val="00224ACF"/>
    <w:pPr>
      <w:numPr>
        <w:numId w:val="7"/>
      </w:numPr>
      <w:spacing w:after="0"/>
    </w:pPr>
    <w:rPr>
      <w:rFonts w:ascii="Comic Sans MS" w:hAnsi="Comic Sans MS"/>
      <w:sz w:val="16"/>
      <w:szCs w:val="16"/>
    </w:rPr>
  </w:style>
  <w:style w:type="character" w:customStyle="1" w:styleId="AnnotatieChar">
    <w:name w:val="Annotatie Char"/>
    <w:link w:val="Annotatie"/>
    <w:rsid w:val="00224ACF"/>
    <w:rPr>
      <w:rFonts w:ascii="Comic Sans MS" w:hAnsi="Comic Sans MS"/>
      <w:sz w:val="16"/>
      <w:szCs w:val="16"/>
      <w:lang w:eastAsia="en-US"/>
    </w:rPr>
  </w:style>
  <w:style w:type="character" w:customStyle="1" w:styleId="AnnotatielijstChar">
    <w:name w:val="Annotatie lijst Char"/>
    <w:link w:val="Annotatielijst"/>
    <w:rsid w:val="00224ACF"/>
    <w:rPr>
      <w:rFonts w:ascii="Comic Sans MS" w:hAnsi="Comic Sans MS"/>
      <w:sz w:val="16"/>
      <w:szCs w:val="16"/>
      <w:lang w:eastAsia="en-US"/>
    </w:rPr>
  </w:style>
  <w:style w:type="character" w:customStyle="1" w:styleId="fnt0">
    <w:name w:val="fnt0"/>
    <w:basedOn w:val="Standaardalinea-lettertype"/>
    <w:rsid w:val="00136A62"/>
  </w:style>
  <w:style w:type="character" w:styleId="Paginanummer">
    <w:name w:val="page number"/>
    <w:basedOn w:val="Standaardalinea-lettertype"/>
    <w:rsid w:val="002675CE"/>
  </w:style>
  <w:style w:type="paragraph" w:customStyle="1" w:styleId="VraagTitel">
    <w:name w:val="Vraag Titel"/>
    <w:basedOn w:val="Codefragment"/>
    <w:rsid w:val="009567C4"/>
    <w:pPr>
      <w:numPr>
        <w:numId w:val="23"/>
      </w:numPr>
    </w:pPr>
    <w:rPr>
      <w:rFonts w:ascii="Verdana" w:hAnsi="Verdana"/>
    </w:rPr>
  </w:style>
  <w:style w:type="paragraph" w:customStyle="1" w:styleId="Puntjes">
    <w:name w:val="Puntjes"/>
    <w:basedOn w:val="Kopje"/>
    <w:link w:val="PuntjesTeken"/>
    <w:qFormat/>
    <w:rsid w:val="00615F8D"/>
  </w:style>
  <w:style w:type="character" w:customStyle="1" w:styleId="PuntjesTeken">
    <w:name w:val="Puntjes Teken"/>
    <w:basedOn w:val="KopjeChar"/>
    <w:link w:val="Puntjes"/>
    <w:rsid w:val="00615F8D"/>
    <w:rPr>
      <w:rFonts w:ascii="Verdana" w:eastAsia="Times New Roman" w:hAnsi="Verdana"/>
      <w:b/>
      <w:bCs/>
      <w:color w:val="008385"/>
      <w:sz w:val="48"/>
      <w:szCs w:val="48"/>
      <w:lang w:eastAsia="en-US"/>
    </w:rPr>
  </w:style>
  <w:style w:type="paragraph" w:customStyle="1" w:styleId="Antwoord">
    <w:name w:val="Antwoord"/>
    <w:basedOn w:val="Standaard"/>
    <w:qFormat/>
    <w:rsid w:val="00105910"/>
    <w:pPr>
      <w:ind w:left="360"/>
    </w:pPr>
    <w:rPr>
      <w:color w:val="FF0000"/>
    </w:rPr>
  </w:style>
  <w:style w:type="character" w:customStyle="1" w:styleId="TekstopmerkingChar">
    <w:name w:val="Tekst opmerking Char"/>
    <w:basedOn w:val="Standaardalinea-lettertype"/>
    <w:link w:val="Tekstopmerking"/>
    <w:semiHidden/>
    <w:rsid w:val="00A61169"/>
    <w:rPr>
      <w:rFonts w:ascii="Verdana" w:hAnsi="Verdana"/>
      <w:sz w:val="18"/>
      <w:szCs w:val="20"/>
    </w:rPr>
  </w:style>
  <w:style w:type="paragraph" w:customStyle="1" w:styleId="NormalWeb1">
    <w:name w:val="Normal (Web)1"/>
    <w:basedOn w:val="Standaard"/>
    <w:rsid w:val="0071551C"/>
    <w:pPr>
      <w:widowControl w:val="0"/>
      <w:suppressAutoHyphens/>
      <w:spacing w:after="120"/>
    </w:pPr>
    <w:rPr>
      <w:rFonts w:ascii="Myriad Pro" w:hAnsi="Myriad Pro" w:cs="Calibri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758148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9400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095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29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153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24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09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8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941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662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4526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93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50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718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43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39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96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6586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87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190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31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2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74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725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36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34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64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2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2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4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8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0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9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47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9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9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25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17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29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52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11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69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67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37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201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18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712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6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16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58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36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22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320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58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74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1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ikovanderheijden/Library/Group%20Containers/UBF8T346G9.Office/User%20Content.localized/Templates.localized/hsleiden-nieuw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2" ma:contentTypeDescription="Een nieuw document maken." ma:contentTypeScope="" ma:versionID="7fce22932aa7bab1444963b7a07acaf3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11fcb7f9a3a65be89d6bd935228cbaf2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fc4ed5-cdfa-48bf-b5e3-e02fa6b65765" xsi:nil="true"/>
    <lcf76f155ced4ddcb4097134ff3c332f xmlns="a158c91d-1665-465e-9b38-ca2a7ebcd6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0AE58F-0BC9-4443-BEF8-B8435D55F4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7EA24F-EEA9-4871-9E00-7723CA363C9B}"/>
</file>

<file path=customXml/itemProps3.xml><?xml version="1.0" encoding="utf-8"?>
<ds:datastoreItem xmlns:ds="http://schemas.openxmlformats.org/officeDocument/2006/customXml" ds:itemID="{ED856377-A6AB-4C09-B7BC-FE81CFE00F5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B1383C-778F-4F84-BF95-E8CFCC97529C}">
  <ds:schemaRefs>
    <ds:schemaRef ds:uri="http://schemas.microsoft.com/office/2006/metadata/properties"/>
    <ds:schemaRef ds:uri="http://schemas.microsoft.com/office/infopath/2007/PartnerControls"/>
    <ds:schemaRef ds:uri="6082894b-f44d-4acf-a8ba-f4cf72e5d5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hsleiden-nieuw.dotx</Template>
  <TotalTime>36</TotalTime>
  <Pages>5</Pages>
  <Words>309</Words>
  <Characters>1702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HSL</Company>
  <LinksUpToDate>false</LinksUpToDate>
  <CharactersWithSpaces>2007</CharactersWithSpaces>
  <SharedDoc>false</SharedDoc>
  <HyperlinkBase/>
  <HLinks>
    <vt:vector size="6" baseType="variant">
      <vt:variant>
        <vt:i4>1507344</vt:i4>
      </vt:variant>
      <vt:variant>
        <vt:i4>0</vt:i4>
      </vt:variant>
      <vt:variant>
        <vt:i4>0</vt:i4>
      </vt:variant>
      <vt:variant>
        <vt:i4>5</vt:i4>
      </vt:variant>
      <vt:variant>
        <vt:lpwstr>mailto:docent.n@hsleiden.nl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Heijden - Bruggers, Heiko van der</cp:lastModifiedBy>
  <cp:revision>3</cp:revision>
  <cp:lastPrinted>2019-11-18T08:46:00Z</cp:lastPrinted>
  <dcterms:created xsi:type="dcterms:W3CDTF">2024-02-28T09:16:00Z</dcterms:created>
  <dcterms:modified xsi:type="dcterms:W3CDTF">2024-02-28T09:53:00Z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naam">
    <vt:lpwstr>Project Software Engineering 2</vt:lpwstr>
  </property>
  <property fmtid="{D5CDD505-2E9C-101B-9397-08002B2CF9AE}" pid="3" name="Modulecode">
    <vt:lpwstr>ipsen1</vt:lpwstr>
  </property>
  <property fmtid="{D5CDD505-2E9C-101B-9397-08002B2CF9AE}" pid="4" name="Datum">
    <vt:lpwstr>xx-xx-xxxx</vt:lpwstr>
  </property>
  <property fmtid="{D5CDD505-2E9C-101B-9397-08002B2CF9AE}" pid="5" name="Moduleleider">
    <vt:lpwstr>Alex van Manen</vt:lpwstr>
  </property>
  <property fmtid="{D5CDD505-2E9C-101B-9397-08002B2CF9AE}" pid="6" name="Versienummer">
    <vt:lpwstr>1.2</vt:lpwstr>
  </property>
  <property fmtid="{D5CDD505-2E9C-101B-9397-08002B2CF9AE}" pid="7" name="BackupVolgNummer">
    <vt:i4>10</vt:i4>
  </property>
  <property fmtid="{D5CDD505-2E9C-101B-9397-08002B2CF9AE}" pid="8" name="ContentTypeId">
    <vt:lpwstr>0x010100D6492C47A9634448A67B6C0F4E203E71</vt:lpwstr>
  </property>
  <property fmtid="{D5CDD505-2E9C-101B-9397-08002B2CF9AE}" pid="9" name="EducationCourse">
    <vt:lpwstr/>
  </property>
  <property fmtid="{D5CDD505-2E9C-101B-9397-08002B2CF9AE}" pid="10" name="EducationYear">
    <vt:lpwstr/>
  </property>
  <property fmtid="{D5CDD505-2E9C-101B-9397-08002B2CF9AE}" pid="11" name="MediaServiceImageTags">
    <vt:lpwstr/>
  </property>
</Properties>
</file>