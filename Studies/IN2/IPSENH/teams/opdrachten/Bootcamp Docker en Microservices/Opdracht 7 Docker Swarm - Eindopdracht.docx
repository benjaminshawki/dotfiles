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56243B" w14:textId="456EE993" w:rsidR="00F27FEA" w:rsidRPr="00120E24" w:rsidRDefault="00B975A8" w:rsidP="00F27FEA">
      <w:r w:rsidRPr="00120E24">
        <w:t xml:space="preserve">YouTube App </w:t>
      </w:r>
      <w:r w:rsidR="00F27FEA" w:rsidRPr="00120E24">
        <w:t xml:space="preserve">is </w:t>
      </w:r>
      <w:r w:rsidR="007C6488" w:rsidRPr="00120E24">
        <w:t>een simpele versie van YouTube</w:t>
      </w:r>
      <w:r w:rsidR="00D81434">
        <w:t xml:space="preserve">. </w:t>
      </w:r>
      <w:r w:rsidR="00545E43">
        <w:t>Het front-end</w:t>
      </w:r>
      <w:r w:rsidR="00F27FEA" w:rsidRPr="00120E24">
        <w:t xml:space="preserve"> is gebouwd in React, de API (</w:t>
      </w:r>
      <w:r w:rsidR="00666348" w:rsidRPr="00120E24">
        <w:t>backend</w:t>
      </w:r>
      <w:r w:rsidR="00F27FEA" w:rsidRPr="00120E24">
        <w:t xml:space="preserve">) is gerealiseerd in </w:t>
      </w:r>
      <w:r w:rsidR="007C6488" w:rsidRPr="00120E24">
        <w:t>NodeJS</w:t>
      </w:r>
      <w:r w:rsidR="00F27FEA" w:rsidRPr="00120E24">
        <w:t>. Ook praat de API met een database (</w:t>
      </w:r>
      <w:r w:rsidR="007C6488" w:rsidRPr="00120E24">
        <w:t>PostgreSQL</w:t>
      </w:r>
      <w:r w:rsidR="008C78A1" w:rsidRPr="00120E24">
        <w:t>).</w:t>
      </w:r>
    </w:p>
    <w:p w14:paraId="4BBD5E64" w14:textId="77777777" w:rsidR="00545E43" w:rsidRDefault="00545E43" w:rsidP="00545E43">
      <w:r w:rsidRPr="00120E24">
        <w:t xml:space="preserve">Je taak is om een bestaande applicatie geschikt te maken voor een Docker Swarm, en ervoor te zorgen dat hij schaalbaar wordt, en blijft werken als een hardware node uitvalt. </w:t>
      </w:r>
    </w:p>
    <w:p w14:paraId="46CE1C5F" w14:textId="416145BE" w:rsidR="00543587" w:rsidRPr="00120E24" w:rsidRDefault="00543587">
      <w:pPr>
        <w:spacing w:after="0" w:line="240" w:lineRule="auto"/>
      </w:pPr>
    </w:p>
    <w:p w14:paraId="57457DAE" w14:textId="24946C77" w:rsidR="00D674DA" w:rsidRPr="00120E24" w:rsidRDefault="00D674DA" w:rsidP="00D674DA">
      <w:pPr>
        <w:pStyle w:val="Kop2"/>
      </w:pPr>
      <w:r w:rsidRPr="00120E24">
        <w:t>Spelregels</w:t>
      </w:r>
    </w:p>
    <w:p w14:paraId="48774536" w14:textId="62B34BE0" w:rsidR="00F27FEA" w:rsidRPr="00120E24" w:rsidRDefault="00F27FEA" w:rsidP="00F27FEA"/>
    <w:p w14:paraId="097EB113" w14:textId="69237BE1" w:rsidR="00F27FEA" w:rsidRPr="00120E24" w:rsidRDefault="00F27FEA" w:rsidP="00F27FEA">
      <w:pPr>
        <w:pStyle w:val="Lijstalinea"/>
        <w:numPr>
          <w:ilvl w:val="0"/>
          <w:numId w:val="4"/>
        </w:numPr>
      </w:pPr>
      <w:r w:rsidRPr="00120E24">
        <w:t xml:space="preserve">Je download </w:t>
      </w:r>
      <w:r w:rsidR="00545E43" w:rsidRPr="00120E24">
        <w:t>het front-end</w:t>
      </w:r>
      <w:r w:rsidRPr="00120E24">
        <w:t xml:space="preserve"> vanaf: </w:t>
      </w:r>
      <w:hyperlink r:id="rId10" w:history="1">
        <w:r w:rsidR="004E6AFB" w:rsidRPr="00120E24">
          <w:rPr>
            <w:rStyle w:val="Hyperlink"/>
          </w:rPr>
          <w:t>https://gitlab.inf-hsleiden.nl/artsr/youtube-app.git</w:t>
        </w:r>
      </w:hyperlink>
      <w:r w:rsidR="004E6AFB" w:rsidRPr="00120E24">
        <w:t xml:space="preserve"> </w:t>
      </w:r>
      <w:r w:rsidRPr="00120E24">
        <w:t xml:space="preserve">en </w:t>
      </w:r>
      <w:r w:rsidR="00666348" w:rsidRPr="00120E24">
        <w:t>backend</w:t>
      </w:r>
      <w:r w:rsidRPr="00120E24">
        <w:t xml:space="preserve"> vanaf: </w:t>
      </w:r>
      <w:hyperlink r:id="rId11" w:history="1">
        <w:r w:rsidR="009260C7" w:rsidRPr="00120E24">
          <w:rPr>
            <w:rStyle w:val="Hyperlink"/>
          </w:rPr>
          <w:t>https://gitlab.inf-hsleiden.nl/artsr/youtube-backend.git</w:t>
        </w:r>
      </w:hyperlink>
      <w:r w:rsidR="009260C7" w:rsidRPr="00120E24">
        <w:t xml:space="preserve"> </w:t>
      </w:r>
    </w:p>
    <w:p w14:paraId="7530BD0F" w14:textId="77777777" w:rsidR="00F27FEA" w:rsidRPr="00120E24" w:rsidRDefault="00F27FEA" w:rsidP="00F27FEA">
      <w:pPr>
        <w:pStyle w:val="Lijstalinea"/>
        <w:numPr>
          <w:ilvl w:val="0"/>
          <w:numId w:val="4"/>
        </w:numPr>
      </w:pPr>
      <w:r w:rsidRPr="00120E24">
        <w:t xml:space="preserve">Je bent vrij om Dockerfiles die je online vindt te gebruiken, </w:t>
      </w:r>
      <w:r w:rsidRPr="00120E24">
        <w:rPr>
          <w:u w:val="single"/>
        </w:rPr>
        <w:t>mits je alles eruit haalt wat niet noodzakelijk is voor deze opdracht</w:t>
      </w:r>
      <w:r w:rsidRPr="00120E24">
        <w:t>.</w:t>
      </w:r>
    </w:p>
    <w:p w14:paraId="5DD8DC97" w14:textId="77777777" w:rsidR="00F27FEA" w:rsidRPr="00120E24" w:rsidRDefault="00F27FEA" w:rsidP="00F27FEA">
      <w:pPr>
        <w:pStyle w:val="Lijstalinea"/>
        <w:numPr>
          <w:ilvl w:val="0"/>
          <w:numId w:val="4"/>
        </w:numPr>
      </w:pPr>
      <w:r w:rsidRPr="00120E24">
        <w:t xml:space="preserve">Je dient een Docker Swarm te realiseren met minimaal 1 manager en 2 </w:t>
      </w:r>
      <w:r w:rsidRPr="00545E43">
        <w:rPr>
          <w:lang w:val="en-US"/>
        </w:rPr>
        <w:t>worker</w:t>
      </w:r>
      <w:r w:rsidRPr="00120E24">
        <w:t xml:space="preserve"> nodes. Dit mag lokaal via docker-machine.</w:t>
      </w:r>
    </w:p>
    <w:p w14:paraId="5D6F9C7A" w14:textId="57B34384" w:rsidR="00F27FEA" w:rsidRDefault="00F27FEA" w:rsidP="00F27FEA">
      <w:pPr>
        <w:pStyle w:val="Lijstalinea"/>
        <w:numPr>
          <w:ilvl w:val="0"/>
          <w:numId w:val="4"/>
        </w:numPr>
      </w:pPr>
      <w:r w:rsidRPr="00120E24">
        <w:t xml:space="preserve">De Docker Swarm dient zichzelf te kunnen herstellen na een crash van een front-end en/of een </w:t>
      </w:r>
      <w:r w:rsidR="007C2D1A" w:rsidRPr="00120E24">
        <w:t>backend</w:t>
      </w:r>
      <w:r w:rsidRPr="00120E24">
        <w:t>.</w:t>
      </w:r>
    </w:p>
    <w:p w14:paraId="13320EAD" w14:textId="1D8ED376" w:rsidR="00E47E8C" w:rsidRDefault="00E47E8C" w:rsidP="00F27FEA">
      <w:pPr>
        <w:pStyle w:val="Lijstalinea"/>
        <w:numPr>
          <w:ilvl w:val="0"/>
          <w:numId w:val="4"/>
        </w:numPr>
      </w:pPr>
      <w:r>
        <w:t xml:space="preserve">Alle bestanden die je maakt moeten voorzien zijn van </w:t>
      </w:r>
      <w:r w:rsidR="004777B2">
        <w:t xml:space="preserve">uitgebreid </w:t>
      </w:r>
      <w:r>
        <w:t>commentaar</w:t>
      </w:r>
      <w:r w:rsidR="004777B2">
        <w:t>.</w:t>
      </w:r>
    </w:p>
    <w:p w14:paraId="0B53237F" w14:textId="0FF277F4" w:rsidR="004777B2" w:rsidRPr="00120E24" w:rsidRDefault="004777B2" w:rsidP="004777B2">
      <w:pPr>
        <w:pStyle w:val="Lijstalinea"/>
        <w:numPr>
          <w:ilvl w:val="0"/>
          <w:numId w:val="4"/>
        </w:numPr>
      </w:pPr>
      <w:r w:rsidRPr="00120E24">
        <w:t xml:space="preserve">Alle docker images moeten </w:t>
      </w:r>
      <w:r>
        <w:t>gebaseerd</w:t>
      </w:r>
      <w:r w:rsidRPr="00120E24">
        <w:t xml:space="preserve"> zijn op Linux Alpine.</w:t>
      </w:r>
    </w:p>
    <w:p w14:paraId="1C6F50EE" w14:textId="77777777" w:rsidR="00F27FEA" w:rsidRPr="00120E24" w:rsidRDefault="00F27FEA" w:rsidP="00F27FEA">
      <w:pPr>
        <w:pStyle w:val="Lijstalinea"/>
        <w:numPr>
          <w:ilvl w:val="0"/>
          <w:numId w:val="4"/>
        </w:numPr>
      </w:pPr>
      <w:r w:rsidRPr="00120E24">
        <w:t>Je voert de opdracht zelfstandig uit, hulp is ok maar JIJ dient uiteindelijk het eindniveau te beheersen, dit wordt ook getoetst tijdens het assessment.</w:t>
      </w:r>
    </w:p>
    <w:p w14:paraId="7A452610" w14:textId="77777777" w:rsidR="007C2D1A" w:rsidRPr="00120E24" w:rsidRDefault="00F27FEA" w:rsidP="00F27FEA">
      <w:pPr>
        <w:pStyle w:val="Lijstalinea"/>
        <w:numPr>
          <w:ilvl w:val="0"/>
          <w:numId w:val="4"/>
        </w:numPr>
      </w:pPr>
      <w:r w:rsidRPr="00120E24">
        <w:t xml:space="preserve">Om het geheel overzichtelijker te maken is de eindopdracht opgedeeld in een aantal deelopdrachten. Probeer de eindopdracht zover mogelijk af te krijgen en verwerk dit in je </w:t>
      </w:r>
    </w:p>
    <w:p w14:paraId="3AEA2325" w14:textId="6C155335" w:rsidR="00F27FEA" w:rsidRPr="00120E24" w:rsidRDefault="00F27FEA" w:rsidP="007C2D1A">
      <w:pPr>
        <w:pStyle w:val="Lijstalinea"/>
      </w:pPr>
      <w:r w:rsidRPr="00120E24">
        <w:t xml:space="preserve"> </w:t>
      </w:r>
      <w:r w:rsidR="00545E43" w:rsidRPr="00120E24">
        <w:t>Portfolio</w:t>
      </w:r>
      <w:r w:rsidRPr="00120E24">
        <w:t>.</w:t>
      </w:r>
    </w:p>
    <w:p w14:paraId="2E41A2DE" w14:textId="2D614AC7" w:rsidR="00F27FEA" w:rsidRDefault="00F27FEA" w:rsidP="00F27FEA">
      <w:pPr>
        <w:pStyle w:val="Lijstalinea"/>
        <w:numPr>
          <w:ilvl w:val="0"/>
          <w:numId w:val="4"/>
        </w:numPr>
      </w:pPr>
      <w:r w:rsidRPr="00120E24">
        <w:t xml:space="preserve">Zorg dat je een Docker Hub account hebt, waar je alle images naartoe pusht. Zodat je </w:t>
      </w:r>
      <w:r w:rsidR="007C2D1A" w:rsidRPr="00120E24">
        <w:t>S</w:t>
      </w:r>
      <w:r w:rsidRPr="00120E24">
        <w:t>warm ze kan downloaden.</w:t>
      </w:r>
    </w:p>
    <w:p w14:paraId="087E8465" w14:textId="77777777" w:rsidR="008B7EF6" w:rsidRDefault="008B7EF6" w:rsidP="00D976ED">
      <w:pPr>
        <w:pStyle w:val="Lijstalinea"/>
      </w:pPr>
    </w:p>
    <w:p w14:paraId="0E58D2A3" w14:textId="2DE3E657" w:rsidR="00255028" w:rsidRDefault="00255028" w:rsidP="00255028">
      <w:pPr>
        <w:pStyle w:val="Kop2"/>
      </w:pPr>
      <w:r>
        <w:t>Het assessment</w:t>
      </w:r>
    </w:p>
    <w:p w14:paraId="20CE8216" w14:textId="77777777" w:rsidR="008B7EF6" w:rsidRDefault="008B7EF6" w:rsidP="00255028"/>
    <w:p w14:paraId="69CB0C7E" w14:textId="5CC586BA" w:rsidR="00255028" w:rsidRPr="00255028" w:rsidRDefault="00255028" w:rsidP="00255028">
      <w:r>
        <w:t xml:space="preserve">Na inleveren krijgt iedereen een uitnodiging voor het assessment in de mail. </w:t>
      </w:r>
      <w:r w:rsidR="008B7EF6">
        <w:t>Het assessment bestaat uit het tonen van de werkende applicatie in de Swarm, en het beantwoorden van vragen.</w:t>
      </w:r>
    </w:p>
    <w:p w14:paraId="5DC81F45" w14:textId="28A746FF" w:rsidR="003D2B38" w:rsidRPr="00120E24" w:rsidRDefault="003D2B38" w:rsidP="00F27FEA">
      <w:pPr>
        <w:pStyle w:val="Lijstalinea"/>
        <w:numPr>
          <w:ilvl w:val="0"/>
          <w:numId w:val="4"/>
        </w:numPr>
        <w:rPr>
          <w:b/>
          <w:bCs/>
          <w:u w:val="single"/>
        </w:rPr>
      </w:pPr>
      <w:r w:rsidRPr="00120E24">
        <w:rPr>
          <w:b/>
          <w:bCs/>
          <w:u w:val="single"/>
        </w:rPr>
        <w:t>Tijdens het assessment wordt gevraagd of je individuele opdrachten of delen van de eindopdracht kan laten zien. Zorg dat alles daarvoor al klaar staat op je laptop</w:t>
      </w:r>
      <w:r w:rsidR="00B346A3" w:rsidRPr="00120E24">
        <w:rPr>
          <w:b/>
          <w:bCs/>
          <w:u w:val="single"/>
        </w:rPr>
        <w:t xml:space="preserve">, en dat je al je wachtwoorden bij de hand hebt. </w:t>
      </w:r>
    </w:p>
    <w:p w14:paraId="345B7A48" w14:textId="6BC4205D" w:rsidR="00D90CD3" w:rsidRPr="00120E24" w:rsidRDefault="00D90CD3" w:rsidP="00F27FEA">
      <w:pPr>
        <w:pStyle w:val="Lijstalinea"/>
        <w:numPr>
          <w:ilvl w:val="0"/>
          <w:numId w:val="4"/>
        </w:numPr>
        <w:rPr>
          <w:b/>
          <w:bCs/>
          <w:u w:val="single"/>
        </w:rPr>
      </w:pPr>
      <w:r w:rsidRPr="00120E24">
        <w:rPr>
          <w:b/>
          <w:bCs/>
          <w:u w:val="single"/>
        </w:rPr>
        <w:t xml:space="preserve">Tijdens het assessment moet je </w:t>
      </w:r>
      <w:r w:rsidR="00102584" w:rsidRPr="00120E24">
        <w:rPr>
          <w:b/>
          <w:bCs/>
          <w:u w:val="single"/>
        </w:rPr>
        <w:t xml:space="preserve">kunnen laten zien dat je begint met een lege Swarm en </w:t>
      </w:r>
      <w:r w:rsidRPr="00120E24">
        <w:rPr>
          <w:b/>
          <w:bCs/>
          <w:u w:val="single"/>
        </w:rPr>
        <w:t xml:space="preserve">de stack deployen waar </w:t>
      </w:r>
      <w:r w:rsidR="000626AF" w:rsidRPr="00120E24">
        <w:rPr>
          <w:b/>
          <w:bCs/>
          <w:u w:val="single"/>
        </w:rPr>
        <w:t>we bij zitten.</w:t>
      </w:r>
      <w:r w:rsidR="00F86D44">
        <w:rPr>
          <w:b/>
          <w:bCs/>
          <w:u w:val="single"/>
        </w:rPr>
        <w:t xml:space="preserve"> Het demonstreren van een werkende Swarm is een voorwaarde om het vak te halen.</w:t>
      </w:r>
    </w:p>
    <w:p w14:paraId="1E7944BD" w14:textId="3F48AF28" w:rsidR="00F27FEA" w:rsidRPr="00120E24" w:rsidRDefault="00F27FEA" w:rsidP="00F27FEA">
      <w:pPr>
        <w:pStyle w:val="Lijstalinea"/>
        <w:numPr>
          <w:ilvl w:val="0"/>
          <w:numId w:val="4"/>
        </w:numPr>
        <w:rPr>
          <w:b/>
          <w:bCs/>
          <w:u w:val="single"/>
        </w:rPr>
      </w:pPr>
      <w:r w:rsidRPr="00120E24">
        <w:rPr>
          <w:b/>
          <w:bCs/>
          <w:u w:val="single"/>
        </w:rPr>
        <w:t xml:space="preserve">Zorg ervoor </w:t>
      </w:r>
      <w:r w:rsidR="009030C6" w:rsidRPr="00120E24">
        <w:rPr>
          <w:b/>
          <w:bCs/>
          <w:u w:val="single"/>
        </w:rPr>
        <w:t>dat je niets meer hoeft te downloaden en niets meer hoeft te</w:t>
      </w:r>
      <w:r w:rsidR="00AB5A92" w:rsidRPr="00120E24">
        <w:rPr>
          <w:b/>
          <w:bCs/>
          <w:u w:val="single"/>
        </w:rPr>
        <w:t xml:space="preserve"> builden</w:t>
      </w:r>
      <w:r w:rsidR="009030C6" w:rsidRPr="00120E24">
        <w:rPr>
          <w:b/>
          <w:bCs/>
          <w:u w:val="single"/>
        </w:rPr>
        <w:t>.</w:t>
      </w:r>
    </w:p>
    <w:p w14:paraId="564C8C14" w14:textId="2383B392" w:rsidR="009030C6" w:rsidRPr="00120E24" w:rsidRDefault="009030C6" w:rsidP="00F27FEA">
      <w:pPr>
        <w:pStyle w:val="Lijstalinea"/>
        <w:numPr>
          <w:ilvl w:val="0"/>
          <w:numId w:val="4"/>
        </w:numPr>
        <w:rPr>
          <w:b/>
          <w:bCs/>
          <w:u w:val="single"/>
        </w:rPr>
      </w:pPr>
      <w:r w:rsidRPr="00120E24">
        <w:rPr>
          <w:b/>
          <w:bCs/>
          <w:u w:val="single"/>
        </w:rPr>
        <w:lastRenderedPageBreak/>
        <w:t>Zorg dat je weet hoe je je font groter maakt</w:t>
      </w:r>
      <w:r w:rsidR="00906549" w:rsidRPr="00120E24">
        <w:rPr>
          <w:b/>
          <w:bCs/>
          <w:u w:val="single"/>
        </w:rPr>
        <w:t xml:space="preserve"> en hoe je een </w:t>
      </w:r>
      <w:r w:rsidR="00906549" w:rsidRPr="00E47E8C">
        <w:rPr>
          <w:b/>
          <w:bCs/>
          <w:u w:val="single"/>
          <w:lang w:val="en-US"/>
        </w:rPr>
        <w:t>light theme</w:t>
      </w:r>
      <w:r w:rsidR="00906549" w:rsidRPr="00120E24">
        <w:rPr>
          <w:b/>
          <w:bCs/>
          <w:u w:val="single"/>
        </w:rPr>
        <w:t xml:space="preserve"> gebruikt</w:t>
      </w:r>
      <w:r w:rsidRPr="00120E24">
        <w:rPr>
          <w:b/>
          <w:bCs/>
          <w:u w:val="single"/>
        </w:rPr>
        <w:t xml:space="preserve">, dat kan gevraagd worden tijdens </w:t>
      </w:r>
      <w:r w:rsidR="003E0196" w:rsidRPr="00120E24">
        <w:rPr>
          <w:b/>
          <w:bCs/>
          <w:u w:val="single"/>
        </w:rPr>
        <w:t>het assessment</w:t>
      </w:r>
      <w:r w:rsidRPr="00120E24">
        <w:rPr>
          <w:b/>
          <w:bCs/>
          <w:u w:val="single"/>
        </w:rPr>
        <w:t>.</w:t>
      </w:r>
    </w:p>
    <w:p w14:paraId="320CC53D" w14:textId="374C7AF9" w:rsidR="00D674DA" w:rsidRPr="00120E24" w:rsidRDefault="6847CD23" w:rsidP="00D674DA">
      <w:pPr>
        <w:pStyle w:val="Lijstalinea"/>
        <w:numPr>
          <w:ilvl w:val="0"/>
          <w:numId w:val="4"/>
        </w:numPr>
        <w:rPr>
          <w:b/>
          <w:bCs/>
          <w:u w:val="single"/>
        </w:rPr>
      </w:pPr>
      <w:r w:rsidRPr="00120E24">
        <w:rPr>
          <w:b/>
          <w:bCs/>
          <w:u w:val="single"/>
        </w:rPr>
        <w:t xml:space="preserve">Zorg dat je je collegekaart en een id bij </w:t>
      </w:r>
      <w:r w:rsidR="00906549" w:rsidRPr="00120E24">
        <w:rPr>
          <w:b/>
          <w:bCs/>
          <w:u w:val="single"/>
        </w:rPr>
        <w:t>de hand</w:t>
      </w:r>
      <w:r w:rsidRPr="00120E24">
        <w:rPr>
          <w:b/>
          <w:bCs/>
          <w:u w:val="single"/>
        </w:rPr>
        <w:t xml:space="preserve"> hebt. En een HDMI kunt aansluiten. Oefen desnoods op een CTouch scherm van tevore</w:t>
      </w:r>
      <w:r w:rsidR="00E54233" w:rsidRPr="00120E24">
        <w:rPr>
          <w:b/>
          <w:bCs/>
          <w:u w:val="single"/>
        </w:rPr>
        <w:t>n. Voor remote assessments, oefen met scherm delen.</w:t>
      </w:r>
    </w:p>
    <w:p w14:paraId="61BB659B" w14:textId="44B854B7" w:rsidR="00D674DA" w:rsidRPr="00120E24" w:rsidRDefault="00D674DA" w:rsidP="00D674DA">
      <w:pPr>
        <w:rPr>
          <w:b/>
          <w:bCs/>
          <w:u w:val="single"/>
        </w:rPr>
      </w:pPr>
      <w:r w:rsidRPr="00120E24">
        <w:rPr>
          <w:b/>
          <w:bCs/>
          <w:u w:val="single"/>
        </w:rPr>
        <w:t xml:space="preserve">Maak elke </w:t>
      </w:r>
      <w:r w:rsidR="002849EF" w:rsidRPr="00120E24">
        <w:rPr>
          <w:b/>
          <w:bCs/>
          <w:u w:val="single"/>
        </w:rPr>
        <w:t xml:space="preserve">(deel) </w:t>
      </w:r>
      <w:r w:rsidRPr="00120E24">
        <w:rPr>
          <w:b/>
          <w:bCs/>
          <w:u w:val="single"/>
        </w:rPr>
        <w:t>opdracht in een aparte folder</w:t>
      </w:r>
      <w:r w:rsidR="00D3467F" w:rsidRPr="00120E24">
        <w:rPr>
          <w:b/>
          <w:bCs/>
          <w:u w:val="single"/>
        </w:rPr>
        <w:t xml:space="preserve">, de docent moet </w:t>
      </w:r>
      <w:r w:rsidR="00233F72" w:rsidRPr="00120E24">
        <w:rPr>
          <w:b/>
          <w:bCs/>
          <w:u w:val="single"/>
        </w:rPr>
        <w:t xml:space="preserve">als voorbereiding op het assessment </w:t>
      </w:r>
      <w:r w:rsidR="00D3467F" w:rsidRPr="00120E24">
        <w:rPr>
          <w:b/>
          <w:bCs/>
          <w:u w:val="single"/>
        </w:rPr>
        <w:t xml:space="preserve">je portfolio kunnen uitpakken en elke opdracht </w:t>
      </w:r>
      <w:r w:rsidR="00233F72" w:rsidRPr="00120E24">
        <w:rPr>
          <w:b/>
          <w:bCs/>
          <w:u w:val="single"/>
        </w:rPr>
        <w:t>direct kunnen builden en draaien.</w:t>
      </w:r>
      <w:r w:rsidR="00E45BDE" w:rsidRPr="00120E24">
        <w:rPr>
          <w:b/>
          <w:bCs/>
          <w:u w:val="single"/>
        </w:rPr>
        <w:t xml:space="preserve"> Zie de DLO voor de totale directory structuur.</w:t>
      </w:r>
      <w:r w:rsidR="006D3B21" w:rsidRPr="00120E24">
        <w:rPr>
          <w:b/>
          <w:bCs/>
          <w:u w:val="single"/>
        </w:rPr>
        <w:t xml:space="preserve"> </w:t>
      </w:r>
      <w:r w:rsidR="00BB7D00" w:rsidRPr="00120E24">
        <w:rPr>
          <w:b/>
          <w:bCs/>
          <w:u w:val="single"/>
        </w:rPr>
        <w:t>Laat geen overbodige bestanden in je directory staan.</w:t>
      </w:r>
    </w:p>
    <w:p w14:paraId="25BD79C9" w14:textId="77777777" w:rsidR="008B7EF6" w:rsidRDefault="008B7EF6" w:rsidP="00D23D19">
      <w:pPr>
        <w:pStyle w:val="Kop2"/>
      </w:pPr>
    </w:p>
    <w:p w14:paraId="2B1E6EFA" w14:textId="78A9D0D5" w:rsidR="00D23D19" w:rsidRPr="00120E24" w:rsidRDefault="00D23D19" w:rsidP="00D23D19">
      <w:pPr>
        <w:pStyle w:val="Kop2"/>
      </w:pPr>
      <w:r w:rsidRPr="00120E24">
        <w:t>Inleveren</w:t>
      </w:r>
    </w:p>
    <w:p w14:paraId="49944529" w14:textId="77777777" w:rsidR="00D23D19" w:rsidRPr="00120E24" w:rsidRDefault="00D23D19" w:rsidP="00D23D19"/>
    <w:p w14:paraId="03BF5E94" w14:textId="716EC3A0" w:rsidR="00891640" w:rsidRPr="00120E24" w:rsidRDefault="00D23D19" w:rsidP="00D23D19">
      <w:r w:rsidRPr="00120E24">
        <w:t>In verband met automatisch nakijken is het inleveren aan strikte regels gebonden.</w:t>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7"/>
        <w:gridCol w:w="2996"/>
        <w:gridCol w:w="2197"/>
      </w:tblGrid>
      <w:tr w:rsidR="00130317" w:rsidRPr="00120E24" w14:paraId="108419D7" w14:textId="77777777" w:rsidTr="00E713DE">
        <w:trPr>
          <w:trHeight w:val="5494"/>
        </w:trPr>
        <w:tc>
          <w:tcPr>
            <w:tcW w:w="4678" w:type="dxa"/>
          </w:tcPr>
          <w:p w14:paraId="049B60D9" w14:textId="22EB78A6" w:rsidR="00130317" w:rsidRPr="00120E24" w:rsidRDefault="00130317" w:rsidP="00576C15">
            <w:r w:rsidRPr="00120E24">
              <w:t>Je levert een zip in, met de naam (exact zoals hier staat inclusief hoofd- en kleine letters en streepjes):</w:t>
            </w:r>
          </w:p>
          <w:p w14:paraId="57DF2A4A" w14:textId="77777777" w:rsidR="00130317" w:rsidRPr="00120E24" w:rsidRDefault="00130317" w:rsidP="00576C15"/>
          <w:p w14:paraId="27664156" w14:textId="4A8E8467" w:rsidR="00130317" w:rsidRPr="00120E24" w:rsidRDefault="00130317" w:rsidP="00576C15">
            <w:pPr>
              <w:ind w:left="720"/>
              <w:rPr>
                <w:b/>
                <w:bCs/>
              </w:rPr>
            </w:pPr>
            <w:proofErr w:type="gramStart"/>
            <w:r w:rsidRPr="00120E24">
              <w:rPr>
                <w:b/>
                <w:bCs/>
              </w:rPr>
              <w:t>2122</w:t>
            </w:r>
            <w:bookmarkStart w:id="0" w:name="OLE_LINK13"/>
            <w:bookmarkStart w:id="1" w:name="OLE_LINK14"/>
            <w:r w:rsidRPr="00120E24">
              <w:rPr>
                <w:b/>
                <w:bCs/>
              </w:rPr>
              <w:t>.IKDOCK-P1-sXXXXXXX.zip</w:t>
            </w:r>
            <w:proofErr w:type="gramEnd"/>
            <w:r w:rsidRPr="00120E24">
              <w:rPr>
                <w:b/>
                <w:bCs/>
              </w:rPr>
              <w:t xml:space="preserve"> </w:t>
            </w:r>
            <w:bookmarkEnd w:id="0"/>
            <w:bookmarkEnd w:id="1"/>
          </w:p>
          <w:p w14:paraId="18E53BAA" w14:textId="77777777" w:rsidR="00130317" w:rsidRPr="00120E24" w:rsidRDefault="00130317" w:rsidP="00576C15">
            <w:pPr>
              <w:ind w:left="720"/>
            </w:pPr>
            <w:r w:rsidRPr="00120E24">
              <w:t>(</w:t>
            </w:r>
            <w:proofErr w:type="spellStart"/>
            <w:proofErr w:type="gramStart"/>
            <w:r w:rsidRPr="00120E24">
              <w:t>sXXXXXXX</w:t>
            </w:r>
            <w:proofErr w:type="spellEnd"/>
            <w:proofErr w:type="gramEnd"/>
            <w:r w:rsidRPr="00120E24">
              <w:t xml:space="preserve"> = je studentnummer met een kleine letter ‘s’). </w:t>
            </w:r>
          </w:p>
          <w:p w14:paraId="2D2E9DCF" w14:textId="77777777" w:rsidR="00130317" w:rsidRPr="00120E24" w:rsidRDefault="00130317" w:rsidP="00576C15">
            <w:pPr>
              <w:ind w:left="720"/>
            </w:pPr>
          </w:p>
          <w:p w14:paraId="5060F5BE" w14:textId="77777777" w:rsidR="00130317" w:rsidRPr="00120E24" w:rsidRDefault="00130317" w:rsidP="00576C15">
            <w:r w:rsidRPr="00120E24">
              <w:t>Als de zip wordt uitgepakt moet er één folder gecreëerd worden met dezelfde naam als de zip zelf (zonder .zip op het eind natuurlijk). In die folder moeten de antwoordbestanden staan. Zie hiernaast.</w:t>
            </w:r>
          </w:p>
          <w:p w14:paraId="11C68504" w14:textId="77777777" w:rsidR="00130317" w:rsidRPr="00120E24" w:rsidRDefault="00130317" w:rsidP="00576C15">
            <w:r w:rsidRPr="00120E24">
              <w:t>Let op de spelling van alle directories, hoofd- en kleine letters moeten exact overeenkomen met de afbeelding.</w:t>
            </w:r>
          </w:p>
          <w:p w14:paraId="7CDBBD2D" w14:textId="76E3C8BA" w:rsidR="00130317" w:rsidRPr="00120E24" w:rsidRDefault="00130317" w:rsidP="00576C15">
            <w:r w:rsidRPr="00120E24">
              <w:t xml:space="preserve">Elke folder moet alle benodigde bestanden bevatten. </w:t>
            </w:r>
          </w:p>
        </w:tc>
        <w:tc>
          <w:tcPr>
            <w:tcW w:w="2166" w:type="dxa"/>
            <w:vAlign w:val="center"/>
          </w:tcPr>
          <w:p w14:paraId="3E8EB2C1" w14:textId="77B56B49" w:rsidR="00E713DE" w:rsidRPr="00120E24" w:rsidRDefault="00E713DE" w:rsidP="00E713DE">
            <w:pPr>
              <w:jc w:val="center"/>
            </w:pPr>
            <w:r w:rsidRPr="00120E24">
              <w:t>Mac:</w:t>
            </w:r>
          </w:p>
          <w:p w14:paraId="70EFC6C3" w14:textId="1E550432" w:rsidR="00130317" w:rsidRPr="00120E24" w:rsidRDefault="00130317" w:rsidP="00576C15">
            <w:r w:rsidRPr="00120E24">
              <w:rPr>
                <w:noProof/>
              </w:rPr>
              <w:drawing>
                <wp:inline distT="0" distB="0" distL="0" distR="0" wp14:anchorId="2361722D" wp14:editId="798D055E">
                  <wp:extent cx="1765425" cy="3452093"/>
                  <wp:effectExtent l="0" t="0" r="0" b="2540"/>
                  <wp:docPr id="4" name="Afbeelding 4" descr="Afbeelding met tafel&#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fbeelding 4" descr="Afbeelding met tafel&#10;&#10;Automatisch gegenereerde beschrijving"/>
                          <pic:cNvPicPr/>
                        </pic:nvPicPr>
                        <pic:blipFill>
                          <a:blip r:embed="rId12">
                            <a:extLst>
                              <a:ext uri="{28A0092B-C50C-407E-A947-70E740481C1C}">
                                <a14:useLocalDpi xmlns:a14="http://schemas.microsoft.com/office/drawing/2010/main" val="0"/>
                              </a:ext>
                            </a:extLst>
                          </a:blip>
                          <a:stretch>
                            <a:fillRect/>
                          </a:stretch>
                        </pic:blipFill>
                        <pic:spPr>
                          <a:xfrm>
                            <a:off x="0" y="0"/>
                            <a:ext cx="1796063" cy="3512003"/>
                          </a:xfrm>
                          <a:prstGeom prst="rect">
                            <a:avLst/>
                          </a:prstGeom>
                        </pic:spPr>
                      </pic:pic>
                    </a:graphicData>
                  </a:graphic>
                </wp:inline>
              </w:drawing>
            </w:r>
          </w:p>
        </w:tc>
        <w:tc>
          <w:tcPr>
            <w:tcW w:w="2166" w:type="dxa"/>
            <w:vAlign w:val="center"/>
          </w:tcPr>
          <w:p w14:paraId="40725A68" w14:textId="77777777" w:rsidR="00E713DE" w:rsidRPr="00120E24" w:rsidRDefault="00E713DE" w:rsidP="00E713DE">
            <w:pPr>
              <w:jc w:val="center"/>
            </w:pPr>
            <w:r w:rsidRPr="00120E24">
              <w:t>Windows:</w:t>
            </w:r>
          </w:p>
          <w:p w14:paraId="25F704E9" w14:textId="05E1BF3E" w:rsidR="00130317" w:rsidRPr="00120E24" w:rsidRDefault="00130317" w:rsidP="00576C15">
            <w:r w:rsidRPr="00120E24">
              <w:rPr>
                <w:noProof/>
              </w:rPr>
              <w:drawing>
                <wp:inline distT="0" distB="0" distL="0" distR="0" wp14:anchorId="62EA1C88" wp14:editId="30840ACB">
                  <wp:extent cx="1258432" cy="3407571"/>
                  <wp:effectExtent l="0" t="0" r="0" b="0"/>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fbeelding 2"/>
                          <pic:cNvPicPr/>
                        </pic:nvPicPr>
                        <pic:blipFill>
                          <a:blip r:embed="rId13">
                            <a:extLst>
                              <a:ext uri="{28A0092B-C50C-407E-A947-70E740481C1C}">
                                <a14:useLocalDpi xmlns:a14="http://schemas.microsoft.com/office/drawing/2010/main" val="0"/>
                              </a:ext>
                            </a:extLst>
                          </a:blip>
                          <a:stretch>
                            <a:fillRect/>
                          </a:stretch>
                        </pic:blipFill>
                        <pic:spPr>
                          <a:xfrm>
                            <a:off x="0" y="0"/>
                            <a:ext cx="1288475" cy="3488921"/>
                          </a:xfrm>
                          <a:prstGeom prst="rect">
                            <a:avLst/>
                          </a:prstGeom>
                        </pic:spPr>
                      </pic:pic>
                    </a:graphicData>
                  </a:graphic>
                </wp:inline>
              </w:drawing>
            </w:r>
          </w:p>
        </w:tc>
      </w:tr>
    </w:tbl>
    <w:p w14:paraId="60D9B343" w14:textId="1B11F3E0" w:rsidR="00DA4BA6" w:rsidRPr="00120E24" w:rsidRDefault="00D23D19" w:rsidP="008B7EF6">
      <w:r w:rsidRPr="00120E24">
        <w:t>Je hebt 5 dagen de tijd, lever de zipfile in via GradeWork</w:t>
      </w:r>
      <w:r w:rsidR="009467A4" w:rsidRPr="00120E24">
        <w:t xml:space="preserve"> en mail hem naar de moduleleider</w:t>
      </w:r>
      <w:r w:rsidRPr="00120E24">
        <w:t>. Succes!</w:t>
      </w:r>
    </w:p>
    <w:p w14:paraId="3628766B" w14:textId="2930647F" w:rsidR="006D7D5A" w:rsidRDefault="006D7D5A" w:rsidP="006D7D5A">
      <w:pPr>
        <w:pStyle w:val="Kop2"/>
      </w:pPr>
      <w:r>
        <w:lastRenderedPageBreak/>
        <w:t>De opdracht.</w:t>
      </w:r>
    </w:p>
    <w:p w14:paraId="408C348D" w14:textId="77777777" w:rsidR="006D7D5A" w:rsidRDefault="006D7D5A" w:rsidP="001B252A"/>
    <w:p w14:paraId="16821F9F" w14:textId="49FE26EF" w:rsidR="001B252A" w:rsidRPr="00120E24" w:rsidRDefault="001B252A" w:rsidP="001B252A">
      <w:r w:rsidRPr="00120E24">
        <w:t xml:space="preserve">Maak in je portfolio een directory </w:t>
      </w:r>
      <w:r w:rsidRPr="00120E24">
        <w:rPr>
          <w:i/>
          <w:iCs/>
        </w:rPr>
        <w:t>opdracht-7/</w:t>
      </w:r>
      <w:r w:rsidRPr="00120E24">
        <w:t xml:space="preserve"> </w:t>
      </w:r>
    </w:p>
    <w:p w14:paraId="41EA48A5" w14:textId="06CDDFD1" w:rsidR="001B252A" w:rsidRPr="00120E24" w:rsidRDefault="00561F7A" w:rsidP="001B252A">
      <w:r w:rsidRPr="00120E24">
        <w:t xml:space="preserve">Maak nu onderstaande deelopdrachten. </w:t>
      </w:r>
    </w:p>
    <w:p w14:paraId="6FA38471" w14:textId="77777777" w:rsidR="009157E1" w:rsidRPr="00120E24" w:rsidRDefault="009157E1" w:rsidP="001B252A"/>
    <w:p w14:paraId="5C15A265" w14:textId="702EB0AA" w:rsidR="00F27FEA" w:rsidRPr="00120E24" w:rsidRDefault="00F27FEA" w:rsidP="00F27FEA">
      <w:pPr>
        <w:pStyle w:val="Kop2"/>
      </w:pPr>
      <w:r w:rsidRPr="00120E24">
        <w:t xml:space="preserve">Deelopdracht </w:t>
      </w:r>
      <w:r w:rsidR="00E45BDE" w:rsidRPr="00120E24">
        <w:t>A</w:t>
      </w:r>
      <w:r w:rsidRPr="00120E24">
        <w:t>: de database (</w:t>
      </w:r>
      <w:r w:rsidR="000159BC" w:rsidRPr="00120E24">
        <w:t>PostgreSQL</w:t>
      </w:r>
      <w:r w:rsidRPr="00120E24">
        <w:t>)</w:t>
      </w:r>
    </w:p>
    <w:p w14:paraId="6A05A809" w14:textId="77777777" w:rsidR="00F27FEA" w:rsidRPr="00120E24" w:rsidRDefault="00F27FEA" w:rsidP="00F27FEA"/>
    <w:p w14:paraId="65A3437B" w14:textId="06AA6555" w:rsidR="000A7DDB" w:rsidRPr="00120E24" w:rsidRDefault="000A7DDB" w:rsidP="00442A1E">
      <w:pPr>
        <w:rPr>
          <w:lang w:eastAsia="nl-NL"/>
        </w:rPr>
      </w:pPr>
      <w:r w:rsidRPr="00120E24">
        <w:rPr>
          <w:lang w:eastAsia="nl-NL"/>
        </w:rPr>
        <w:t xml:space="preserve">Maak een directory </w:t>
      </w:r>
      <w:r w:rsidRPr="00120E24">
        <w:rPr>
          <w:i/>
          <w:iCs/>
          <w:lang w:eastAsia="nl-NL"/>
        </w:rPr>
        <w:t>opdracht-7/A</w:t>
      </w:r>
      <w:r w:rsidRPr="00120E24">
        <w:rPr>
          <w:lang w:eastAsia="nl-NL"/>
        </w:rPr>
        <w:t>. Maak daarin deze opdracht.</w:t>
      </w:r>
    </w:p>
    <w:p w14:paraId="1F4C70EF" w14:textId="0A77EE6B" w:rsidR="006E2011" w:rsidRPr="00120E24" w:rsidRDefault="00F27FEA" w:rsidP="006E2011">
      <w:bookmarkStart w:id="2" w:name="OLE_LINK1"/>
      <w:bookmarkStart w:id="3" w:name="OLE_LINK2"/>
      <w:bookmarkStart w:id="4" w:name="OLE_LINK5"/>
      <w:bookmarkStart w:id="5" w:name="OLE_LINK6"/>
      <w:r w:rsidRPr="00120E24">
        <w:t xml:space="preserve">Realiseer een </w:t>
      </w:r>
      <w:r w:rsidR="009C2638" w:rsidRPr="00120E24">
        <w:t xml:space="preserve">PostgreSQL </w:t>
      </w:r>
      <w:r w:rsidRPr="00120E24">
        <w:t xml:space="preserve">docker image met </w:t>
      </w:r>
      <w:r w:rsidR="001202C9" w:rsidRPr="00120E24">
        <w:t xml:space="preserve">een lege database </w:t>
      </w:r>
      <w:r w:rsidR="001202C9" w:rsidRPr="00120E24">
        <w:rPr>
          <w:i/>
          <w:iCs/>
        </w:rPr>
        <w:t>'youtube'</w:t>
      </w:r>
      <w:r w:rsidR="001202C9" w:rsidRPr="00120E24">
        <w:t xml:space="preserve">, die eigendom is van de gebruiker </w:t>
      </w:r>
      <w:r w:rsidR="00663F47" w:rsidRPr="00120E24">
        <w:rPr>
          <w:i/>
          <w:iCs/>
        </w:rPr>
        <w:t>youtube</w:t>
      </w:r>
      <w:r w:rsidR="00663F47" w:rsidRPr="00120E24">
        <w:t xml:space="preserve"> met wachtwoord </w:t>
      </w:r>
      <w:r w:rsidR="00663F47" w:rsidRPr="00120E24">
        <w:rPr>
          <w:i/>
          <w:iCs/>
        </w:rPr>
        <w:t>BackEnd</w:t>
      </w:r>
      <w:r w:rsidR="00663F47" w:rsidRPr="00120E24">
        <w:t>.</w:t>
      </w:r>
      <w:bookmarkEnd w:id="2"/>
      <w:bookmarkEnd w:id="3"/>
    </w:p>
    <w:bookmarkEnd w:id="4"/>
    <w:bookmarkEnd w:id="5"/>
    <w:p w14:paraId="360225C3" w14:textId="77777777" w:rsidR="009157E1" w:rsidRPr="00120E24" w:rsidRDefault="009157E1" w:rsidP="006E2011"/>
    <w:p w14:paraId="66D896A7" w14:textId="11A55B5B" w:rsidR="00F27FEA" w:rsidRPr="00120E24" w:rsidRDefault="00F27FEA" w:rsidP="00F27FEA">
      <w:pPr>
        <w:pStyle w:val="Kop2"/>
      </w:pPr>
      <w:r w:rsidRPr="00120E24">
        <w:t xml:space="preserve">Deelopdracht </w:t>
      </w:r>
      <w:r w:rsidR="00E45BDE" w:rsidRPr="00120E24">
        <w:t>B</w:t>
      </w:r>
      <w:r w:rsidRPr="00120E24">
        <w:t xml:space="preserve">: De </w:t>
      </w:r>
      <w:r w:rsidR="006E2011" w:rsidRPr="00120E24">
        <w:t>backend</w:t>
      </w:r>
      <w:r w:rsidRPr="00120E24">
        <w:t xml:space="preserve"> container</w:t>
      </w:r>
    </w:p>
    <w:p w14:paraId="634874D3" w14:textId="77777777" w:rsidR="00697667" w:rsidRPr="00120E24" w:rsidRDefault="00697667" w:rsidP="00F27FEA">
      <w:pPr>
        <w:rPr>
          <w:lang w:eastAsia="nl-NL"/>
        </w:rPr>
      </w:pPr>
    </w:p>
    <w:p w14:paraId="49D4471A" w14:textId="164B56AA" w:rsidR="000A7DDB" w:rsidRPr="00120E24" w:rsidRDefault="000A7DDB" w:rsidP="00F27FEA">
      <w:pPr>
        <w:rPr>
          <w:lang w:eastAsia="nl-NL"/>
        </w:rPr>
      </w:pPr>
      <w:bookmarkStart w:id="6" w:name="OLE_LINK7"/>
      <w:bookmarkStart w:id="7" w:name="OLE_LINK8"/>
      <w:r w:rsidRPr="00120E24">
        <w:rPr>
          <w:lang w:eastAsia="nl-NL"/>
        </w:rPr>
        <w:t xml:space="preserve">Maak een directory </w:t>
      </w:r>
      <w:bookmarkStart w:id="8" w:name="OLE_LINK15"/>
      <w:bookmarkStart w:id="9" w:name="OLE_LINK16"/>
      <w:r w:rsidRPr="00120E24">
        <w:rPr>
          <w:i/>
          <w:iCs/>
          <w:lang w:eastAsia="nl-NL"/>
        </w:rPr>
        <w:t>opdracht-7/B</w:t>
      </w:r>
      <w:bookmarkEnd w:id="8"/>
      <w:bookmarkEnd w:id="9"/>
      <w:r w:rsidRPr="00120E24">
        <w:rPr>
          <w:lang w:eastAsia="nl-NL"/>
        </w:rPr>
        <w:t>. Maak daarin deze opdracht.</w:t>
      </w:r>
    </w:p>
    <w:p w14:paraId="4001C511" w14:textId="1326A024" w:rsidR="00F27FEA" w:rsidRPr="00120E24" w:rsidRDefault="00F27FEA" w:rsidP="00F27FEA">
      <w:pPr>
        <w:pStyle w:val="Lijstalinea"/>
        <w:numPr>
          <w:ilvl w:val="0"/>
          <w:numId w:val="6"/>
        </w:numPr>
      </w:pPr>
      <w:bookmarkStart w:id="10" w:name="OLE_LINK3"/>
      <w:bookmarkStart w:id="11" w:name="OLE_LINK4"/>
      <w:r w:rsidRPr="00120E24">
        <w:t xml:space="preserve">Realiseer nu een docker image met </w:t>
      </w:r>
      <w:r w:rsidR="006E2011" w:rsidRPr="00120E24">
        <w:t>NodeJS</w:t>
      </w:r>
      <w:r w:rsidRPr="00120E24">
        <w:t xml:space="preserve"> waarmee de </w:t>
      </w:r>
      <w:r w:rsidR="00980744" w:rsidRPr="00120E24">
        <w:t>backend</w:t>
      </w:r>
      <w:r w:rsidRPr="00120E24">
        <w:t xml:space="preserve"> gedraaid kan worden. </w:t>
      </w:r>
      <w:bookmarkStart w:id="12" w:name="OLE_LINK52"/>
      <w:bookmarkStart w:id="13" w:name="OLE_LINK53"/>
      <w:r w:rsidR="0032111C" w:rsidRPr="00120E24">
        <w:t xml:space="preserve">Noem </w:t>
      </w:r>
      <w:r w:rsidR="001551E3" w:rsidRPr="00120E24">
        <w:t xml:space="preserve">de </w:t>
      </w:r>
      <w:r w:rsidR="00980744" w:rsidRPr="00120E24">
        <w:t>D</w:t>
      </w:r>
      <w:r w:rsidR="001551E3" w:rsidRPr="00120E24">
        <w:t>ockerfile</w:t>
      </w:r>
      <w:r w:rsidR="0032111C" w:rsidRPr="00120E24">
        <w:t xml:space="preserve"> </w:t>
      </w:r>
      <w:r w:rsidR="0032111C" w:rsidRPr="00120E24">
        <w:rPr>
          <w:i/>
          <w:iCs/>
        </w:rPr>
        <w:t>Dockerfile.</w:t>
      </w:r>
      <w:r w:rsidR="00F47D77" w:rsidRPr="00120E24">
        <w:rPr>
          <w:i/>
          <w:iCs/>
        </w:rPr>
        <w:t>backend.</w:t>
      </w:r>
      <w:r w:rsidRPr="00120E24">
        <w:t xml:space="preserve"> </w:t>
      </w:r>
    </w:p>
    <w:p w14:paraId="72A3D3EC" w14:textId="626617C1" w:rsidR="00F27FEA" w:rsidRPr="00120E24" w:rsidRDefault="00F47D77" w:rsidP="00F27FEA">
      <w:pPr>
        <w:pStyle w:val="Lijstalinea"/>
        <w:numPr>
          <w:ilvl w:val="0"/>
          <w:numId w:val="6"/>
        </w:numPr>
      </w:pPr>
      <w:bookmarkStart w:id="14" w:name="OLE_LINK58"/>
      <w:bookmarkStart w:id="15" w:name="OLE_LINK59"/>
      <w:bookmarkEnd w:id="12"/>
      <w:bookmarkEnd w:id="13"/>
      <w:r w:rsidRPr="00120E24">
        <w:t xml:space="preserve">Maak een HEALTH CHECK in de </w:t>
      </w:r>
      <w:r w:rsidR="00610E64" w:rsidRPr="00120E24">
        <w:t>Dockerfile</w:t>
      </w:r>
      <w:r w:rsidR="003D7113" w:rsidRPr="00120E24">
        <w:t xml:space="preserve">, die controleert of het backend up is. </w:t>
      </w:r>
      <w:bookmarkEnd w:id="10"/>
      <w:bookmarkEnd w:id="11"/>
    </w:p>
    <w:bookmarkEnd w:id="14"/>
    <w:bookmarkEnd w:id="15"/>
    <w:p w14:paraId="5ECA32FB" w14:textId="020B4EDE" w:rsidR="004A2787" w:rsidRPr="00120E24" w:rsidRDefault="00CF5A81" w:rsidP="00F27FEA">
      <w:pPr>
        <w:pStyle w:val="Lijstalinea"/>
        <w:numPr>
          <w:ilvl w:val="0"/>
          <w:numId w:val="6"/>
        </w:numPr>
      </w:pPr>
      <w:r w:rsidRPr="00120E24">
        <w:t xml:space="preserve">De </w:t>
      </w:r>
      <w:r w:rsidR="00BE0250" w:rsidRPr="00120E24">
        <w:t xml:space="preserve">gegevens voor JWT, en DATABASE mogen niet in de container staan. </w:t>
      </w:r>
      <w:bookmarkStart w:id="16" w:name="OLE_LINK48"/>
      <w:bookmarkStart w:id="17" w:name="OLE_LINK49"/>
      <w:r w:rsidR="00BE0250" w:rsidRPr="00120E24">
        <w:t>Gebruik environment variabelen</w:t>
      </w:r>
      <w:bookmarkEnd w:id="6"/>
      <w:bookmarkEnd w:id="7"/>
      <w:r w:rsidR="00C41F2C" w:rsidRPr="00120E24">
        <w:t>.</w:t>
      </w:r>
    </w:p>
    <w:bookmarkEnd w:id="16"/>
    <w:bookmarkEnd w:id="17"/>
    <w:p w14:paraId="3A40E5F7" w14:textId="77777777" w:rsidR="003D7113" w:rsidRPr="00120E24" w:rsidRDefault="003D7113" w:rsidP="00F27FEA">
      <w:pPr>
        <w:pStyle w:val="Kop2"/>
      </w:pPr>
    </w:p>
    <w:p w14:paraId="7F05D076" w14:textId="2E266314" w:rsidR="00F27FEA" w:rsidRPr="00120E24" w:rsidRDefault="00F27FEA" w:rsidP="00F27FEA">
      <w:pPr>
        <w:pStyle w:val="Kop2"/>
      </w:pPr>
      <w:r w:rsidRPr="00120E24">
        <w:t xml:space="preserve">Deelopdracht </w:t>
      </w:r>
      <w:r w:rsidR="004D4876" w:rsidRPr="00120E24">
        <w:t>C</w:t>
      </w:r>
      <w:r w:rsidRPr="00120E24">
        <w:t xml:space="preserve">: </w:t>
      </w:r>
      <w:r w:rsidR="00CC59DF" w:rsidRPr="00120E24">
        <w:t>het front-end</w:t>
      </w:r>
    </w:p>
    <w:p w14:paraId="60061E4C" w14:textId="77777777" w:rsidR="00F27FEA" w:rsidRPr="00120E24" w:rsidRDefault="00F27FEA" w:rsidP="00F27FEA"/>
    <w:p w14:paraId="55C8C1B8" w14:textId="36D6B4ED" w:rsidR="008371EC" w:rsidRPr="00120E24" w:rsidRDefault="008371EC" w:rsidP="008371EC">
      <w:pPr>
        <w:rPr>
          <w:lang w:eastAsia="nl-NL"/>
        </w:rPr>
      </w:pPr>
      <w:r w:rsidRPr="00120E24">
        <w:rPr>
          <w:lang w:eastAsia="nl-NL"/>
        </w:rPr>
        <w:t xml:space="preserve">Maak een directory </w:t>
      </w:r>
      <w:r w:rsidRPr="00120E24">
        <w:rPr>
          <w:i/>
          <w:iCs/>
          <w:lang w:eastAsia="nl-NL"/>
        </w:rPr>
        <w:t>opdracht-7/</w:t>
      </w:r>
      <w:r w:rsidR="004D4876" w:rsidRPr="00120E24">
        <w:rPr>
          <w:i/>
          <w:iCs/>
          <w:lang w:eastAsia="nl-NL"/>
        </w:rPr>
        <w:t>C</w:t>
      </w:r>
      <w:r w:rsidRPr="00120E24">
        <w:rPr>
          <w:lang w:eastAsia="nl-NL"/>
        </w:rPr>
        <w:t>. Maak daarin deze opdracht.</w:t>
      </w:r>
    </w:p>
    <w:p w14:paraId="23FDE281" w14:textId="75141604" w:rsidR="006C4E1A" w:rsidRPr="00120E24" w:rsidRDefault="008371EC" w:rsidP="00F27FEA">
      <w:bookmarkStart w:id="18" w:name="OLE_LINK9"/>
      <w:bookmarkStart w:id="19" w:name="OLE_LINK10"/>
      <w:bookmarkStart w:id="20" w:name="OLE_LINK11"/>
      <w:bookmarkStart w:id="21" w:name="OLE_LINK12"/>
      <w:bookmarkStart w:id="22" w:name="OLE_LINK17"/>
      <w:r w:rsidRPr="00120E24">
        <w:t xml:space="preserve">Realiseer </w:t>
      </w:r>
      <w:r w:rsidR="00CC59DF" w:rsidRPr="00120E24">
        <w:t>het front-end</w:t>
      </w:r>
      <w:r w:rsidR="00F67E2F" w:rsidRPr="00120E24">
        <w:t>:</w:t>
      </w:r>
    </w:p>
    <w:p w14:paraId="6C3D6856" w14:textId="0EEA0024" w:rsidR="00F67E2F" w:rsidRPr="00120E24" w:rsidRDefault="00F67E2F" w:rsidP="00F67E2F">
      <w:pPr>
        <w:pStyle w:val="Lijstalinea"/>
        <w:numPr>
          <w:ilvl w:val="0"/>
          <w:numId w:val="13"/>
        </w:numPr>
      </w:pPr>
      <w:r w:rsidRPr="00120E24">
        <w:t xml:space="preserve">Build het </w:t>
      </w:r>
      <w:r w:rsidR="00610E64" w:rsidRPr="00120E24">
        <w:t>front-end</w:t>
      </w:r>
    </w:p>
    <w:p w14:paraId="5E86F5E6" w14:textId="70B84F36" w:rsidR="00610E64" w:rsidRDefault="00F67E2F" w:rsidP="00610E64">
      <w:pPr>
        <w:pStyle w:val="Lijstalinea"/>
        <w:numPr>
          <w:ilvl w:val="0"/>
          <w:numId w:val="13"/>
        </w:numPr>
      </w:pPr>
      <w:r w:rsidRPr="00120E24">
        <w:t xml:space="preserve">Gebruik NGINX  als webserver voor het </w:t>
      </w:r>
      <w:r w:rsidR="00610E64" w:rsidRPr="00120E24">
        <w:t>front-end</w:t>
      </w:r>
    </w:p>
    <w:p w14:paraId="69C3B6F6" w14:textId="5F200E61" w:rsidR="006E06F3" w:rsidRDefault="006E06F3" w:rsidP="006E06F3">
      <w:pPr>
        <w:pStyle w:val="Lijstalinea"/>
        <w:numPr>
          <w:ilvl w:val="0"/>
          <w:numId w:val="13"/>
        </w:numPr>
      </w:pPr>
      <w:r w:rsidRPr="00120E24">
        <w:t xml:space="preserve">Maak een HEALTH CHECK in de Dockerfile, die controleert of </w:t>
      </w:r>
      <w:r>
        <w:t>NGINX</w:t>
      </w:r>
      <w:r w:rsidRPr="00120E24">
        <w:t xml:space="preserve"> up is. </w:t>
      </w:r>
    </w:p>
    <w:p w14:paraId="2519DC5E" w14:textId="05FEF435" w:rsidR="00BE2582" w:rsidRPr="00120E24" w:rsidRDefault="00F10E54" w:rsidP="00610E64">
      <w:pPr>
        <w:pStyle w:val="Lijstalinea"/>
        <w:numPr>
          <w:ilvl w:val="0"/>
          <w:numId w:val="13"/>
        </w:numPr>
      </w:pPr>
      <w:r w:rsidRPr="00120E24">
        <w:t xml:space="preserve">Gebruik een </w:t>
      </w:r>
      <w:r w:rsidRPr="00610E64">
        <w:rPr>
          <w:lang w:val="en-US"/>
        </w:rPr>
        <w:t>multi-stage build</w:t>
      </w:r>
      <w:r w:rsidRPr="00120E24">
        <w:t xml:space="preserve"> voor het docker image.</w:t>
      </w:r>
      <w:r w:rsidR="00610E64">
        <w:t xml:space="preserve"> Noem de </w:t>
      </w:r>
      <w:r w:rsidR="00610E64" w:rsidRPr="00120E24">
        <w:t xml:space="preserve">Dockerfile </w:t>
      </w:r>
      <w:r w:rsidR="00610E64" w:rsidRPr="00610E64">
        <w:rPr>
          <w:i/>
          <w:iCs/>
        </w:rPr>
        <w:t>Dockerfile.frontend.</w:t>
      </w:r>
      <w:r w:rsidR="00610E64" w:rsidRPr="00120E24">
        <w:t xml:space="preserve"> </w:t>
      </w:r>
    </w:p>
    <w:p w14:paraId="762D5CC7" w14:textId="1A9113A5" w:rsidR="00F67E2F" w:rsidRPr="00120E24" w:rsidRDefault="00F10E54" w:rsidP="00BE2582">
      <w:pPr>
        <w:pStyle w:val="Lijstalinea"/>
        <w:numPr>
          <w:ilvl w:val="0"/>
          <w:numId w:val="13"/>
        </w:numPr>
      </w:pPr>
      <w:bookmarkStart w:id="23" w:name="OLE_LINK56"/>
      <w:bookmarkStart w:id="24" w:name="OLE_LINK57"/>
      <w:r w:rsidRPr="00120E24">
        <w:t xml:space="preserve">De gegevens voor </w:t>
      </w:r>
      <w:r w:rsidR="00BE2582" w:rsidRPr="00120E24">
        <w:t xml:space="preserve">het backend en </w:t>
      </w:r>
      <w:r w:rsidR="00610E64">
        <w:t>C</w:t>
      </w:r>
      <w:r w:rsidR="00BE2582" w:rsidRPr="00120E24">
        <w:t>loudinary mogen niet in het image staan. Gebruik environment variabelen.</w:t>
      </w:r>
    </w:p>
    <w:p w14:paraId="4B94D5A5" w14:textId="757BD027" w:rsidR="00F27FEA" w:rsidRPr="00120E24" w:rsidRDefault="003D2B38" w:rsidP="00F27FEA">
      <w:bookmarkStart w:id="25" w:name="OLE_LINK18"/>
      <w:bookmarkStart w:id="26" w:name="OLE_LINK19"/>
      <w:bookmarkEnd w:id="20"/>
      <w:bookmarkEnd w:id="21"/>
      <w:bookmarkEnd w:id="22"/>
      <w:bookmarkEnd w:id="23"/>
      <w:bookmarkEnd w:id="24"/>
      <w:r w:rsidRPr="00120E24">
        <w:rPr>
          <w:b/>
          <w:bCs/>
        </w:rPr>
        <w:lastRenderedPageBreak/>
        <w:t>LET OP</w:t>
      </w:r>
      <w:r w:rsidRPr="00120E24">
        <w:t xml:space="preserve">: Het kan handig zijn om een docker-compose.yml file te maken voor deze combinatie. Die kun je dan als basis gebruiken voor de volgende deelopdracht. </w:t>
      </w:r>
      <w:bookmarkEnd w:id="18"/>
      <w:bookmarkEnd w:id="19"/>
    </w:p>
    <w:bookmarkEnd w:id="25"/>
    <w:bookmarkEnd w:id="26"/>
    <w:p w14:paraId="29ED6407" w14:textId="77777777" w:rsidR="009157E1" w:rsidRPr="00120E24" w:rsidRDefault="009157E1" w:rsidP="00F27FEA"/>
    <w:p w14:paraId="16AA67A2" w14:textId="0E7EE707" w:rsidR="00F27FEA" w:rsidRPr="00120E24" w:rsidRDefault="00F27FEA" w:rsidP="00F27FEA">
      <w:pPr>
        <w:pStyle w:val="Kop2"/>
      </w:pPr>
      <w:bookmarkStart w:id="27" w:name="OLE_LINK50"/>
      <w:bookmarkStart w:id="28" w:name="OLE_LINK51"/>
      <w:r w:rsidRPr="00120E24">
        <w:t xml:space="preserve">Deelopdracht </w:t>
      </w:r>
      <w:r w:rsidR="009157E1" w:rsidRPr="00120E24">
        <w:t>D</w:t>
      </w:r>
      <w:r w:rsidRPr="00120E24">
        <w:t xml:space="preserve">: </w:t>
      </w:r>
      <w:r w:rsidR="009157E1" w:rsidRPr="00120E24">
        <w:t>YouTube</w:t>
      </w:r>
      <w:r w:rsidRPr="00120E24">
        <w:t xml:space="preserve"> in de Swarm</w:t>
      </w:r>
    </w:p>
    <w:bookmarkEnd w:id="27"/>
    <w:bookmarkEnd w:id="28"/>
    <w:p w14:paraId="3DEEC669" w14:textId="4BD45593" w:rsidR="00F27FEA" w:rsidRPr="00120E24" w:rsidRDefault="00F27FEA" w:rsidP="00F27FEA"/>
    <w:p w14:paraId="2BE3B548" w14:textId="67445342" w:rsidR="008371EC" w:rsidRPr="00120E24" w:rsidRDefault="008371EC" w:rsidP="00F27FEA">
      <w:pPr>
        <w:rPr>
          <w:lang w:eastAsia="nl-NL"/>
        </w:rPr>
      </w:pPr>
      <w:bookmarkStart w:id="29" w:name="OLE_LINK54"/>
      <w:bookmarkStart w:id="30" w:name="OLE_LINK55"/>
      <w:r w:rsidRPr="00120E24">
        <w:rPr>
          <w:lang w:eastAsia="nl-NL"/>
        </w:rPr>
        <w:t xml:space="preserve">Maak een directory </w:t>
      </w:r>
      <w:r w:rsidRPr="00120E24">
        <w:rPr>
          <w:i/>
          <w:iCs/>
          <w:lang w:eastAsia="nl-NL"/>
        </w:rPr>
        <w:t>opdracht-7/</w:t>
      </w:r>
      <w:r w:rsidR="009157E1" w:rsidRPr="00120E24">
        <w:rPr>
          <w:i/>
          <w:iCs/>
          <w:lang w:eastAsia="nl-NL"/>
        </w:rPr>
        <w:t>D</w:t>
      </w:r>
      <w:r w:rsidRPr="00120E24">
        <w:rPr>
          <w:lang w:eastAsia="nl-NL"/>
        </w:rPr>
        <w:t>. Maak daarin deze opdracht.</w:t>
      </w:r>
    </w:p>
    <w:bookmarkEnd w:id="29"/>
    <w:bookmarkEnd w:id="30"/>
    <w:p w14:paraId="0EB40C07" w14:textId="77777777" w:rsidR="00F27FEA" w:rsidRPr="00120E24" w:rsidRDefault="00F27FEA" w:rsidP="00F27FEA">
      <w:r w:rsidRPr="00120E24">
        <w:t>Op dit moment werken al je images samen. Dus nu is het tijd om er een Docker stack van te maken, en te deployen naar een Swarm.</w:t>
      </w:r>
    </w:p>
    <w:p w14:paraId="5886DC4A" w14:textId="77777777" w:rsidR="00F27FEA" w:rsidRPr="00120E24" w:rsidRDefault="00F27FEA" w:rsidP="00F27FEA">
      <w:pPr>
        <w:pStyle w:val="Lijstalinea"/>
        <w:numPr>
          <w:ilvl w:val="0"/>
          <w:numId w:val="7"/>
        </w:numPr>
      </w:pPr>
      <w:r w:rsidRPr="00120E24">
        <w:t>Stop Docker op je laptop.</w:t>
      </w:r>
    </w:p>
    <w:p w14:paraId="10E04A6D" w14:textId="4D83EA3A" w:rsidR="00F27FEA" w:rsidRPr="00120E24" w:rsidRDefault="00F27FEA" w:rsidP="00F27FEA">
      <w:pPr>
        <w:pStyle w:val="Lijstalinea"/>
        <w:numPr>
          <w:ilvl w:val="0"/>
          <w:numId w:val="7"/>
        </w:numPr>
      </w:pPr>
      <w:r w:rsidRPr="00120E24">
        <w:t xml:space="preserve">Maak nu een Docker Swarm, </w:t>
      </w:r>
      <w:r w:rsidR="00A13F0E" w:rsidRPr="00120E24">
        <w:t>bijv.</w:t>
      </w:r>
      <w:r w:rsidRPr="00120E24">
        <w:t xml:space="preserve"> met docker-machine. </w:t>
      </w:r>
    </w:p>
    <w:p w14:paraId="353D5422" w14:textId="2A03A7F7" w:rsidR="00F27FEA" w:rsidRPr="00120E24" w:rsidRDefault="00F27FEA" w:rsidP="00F27FEA">
      <w:pPr>
        <w:pStyle w:val="Lijstalinea"/>
        <w:numPr>
          <w:ilvl w:val="0"/>
          <w:numId w:val="7"/>
        </w:numPr>
      </w:pPr>
      <w:r w:rsidRPr="00120E24">
        <w:t xml:space="preserve">Maak een </w:t>
      </w:r>
      <w:r w:rsidRPr="00120E24">
        <w:rPr>
          <w:i/>
          <w:iCs/>
        </w:rPr>
        <w:t>swarm</w:t>
      </w:r>
      <w:r w:rsidR="0070694A" w:rsidRPr="00120E24">
        <w:rPr>
          <w:i/>
          <w:iCs/>
        </w:rPr>
        <w:t>.</w:t>
      </w:r>
      <w:r w:rsidRPr="00120E24">
        <w:rPr>
          <w:i/>
          <w:iCs/>
        </w:rPr>
        <w:t>yml</w:t>
      </w:r>
      <w:r w:rsidRPr="00120E24">
        <w:t xml:space="preserve"> file die de database, backend en </w:t>
      </w:r>
      <w:r w:rsidR="00A13F0E" w:rsidRPr="00120E24">
        <w:t>front-end</w:t>
      </w:r>
      <w:r w:rsidRPr="00120E24">
        <w:t xml:space="preserve"> bevat.</w:t>
      </w:r>
    </w:p>
    <w:p w14:paraId="6C0D079D" w14:textId="18AEA51B" w:rsidR="00F27FEA" w:rsidRPr="00120E24" w:rsidRDefault="00F27FEA" w:rsidP="00F27FEA">
      <w:pPr>
        <w:pStyle w:val="Lijstalinea"/>
        <w:numPr>
          <w:ilvl w:val="0"/>
          <w:numId w:val="7"/>
        </w:numPr>
      </w:pPr>
      <w:r w:rsidRPr="00120E24">
        <w:t>Zorg dat de database altijd op dezelfde node start</w:t>
      </w:r>
      <w:r w:rsidR="001F4F6E" w:rsidRPr="00120E24">
        <w:t xml:space="preserve">, en </w:t>
      </w:r>
      <w:r w:rsidR="00A310B1" w:rsidRPr="00120E24">
        <w:t>zijn data bewaart.</w:t>
      </w:r>
    </w:p>
    <w:p w14:paraId="3D4423FC" w14:textId="6B23C580" w:rsidR="00F27FEA" w:rsidRPr="00120E24" w:rsidRDefault="00F27FEA" w:rsidP="00F27FEA">
      <w:pPr>
        <w:pStyle w:val="Lijstalinea"/>
        <w:numPr>
          <w:ilvl w:val="0"/>
          <w:numId w:val="7"/>
        </w:numPr>
      </w:pPr>
      <w:r w:rsidRPr="00120E24">
        <w:t xml:space="preserve">Zorg dat zowel de backend als de </w:t>
      </w:r>
      <w:r w:rsidR="00A13F0E" w:rsidRPr="00120E24">
        <w:t>front-end</w:t>
      </w:r>
      <w:r w:rsidRPr="00120E24">
        <w:t xml:space="preserve"> twee </w:t>
      </w:r>
      <w:r w:rsidR="00A13F0E" w:rsidRPr="00120E24">
        <w:t>replica's</w:t>
      </w:r>
      <w:r w:rsidRPr="00120E24">
        <w:t xml:space="preserve"> draaien. (De database hoeft niet.)</w:t>
      </w:r>
    </w:p>
    <w:p w14:paraId="41292FB9" w14:textId="77777777" w:rsidR="00F27FEA" w:rsidRPr="00120E24" w:rsidRDefault="00F27FEA" w:rsidP="00F27FEA">
      <w:pPr>
        <w:pStyle w:val="Lijstalinea"/>
        <w:numPr>
          <w:ilvl w:val="0"/>
          <w:numId w:val="7"/>
        </w:numPr>
      </w:pPr>
      <w:r w:rsidRPr="00120E24">
        <w:t>Geef de containers voldoende geheugen en CPU maar niet te veel.</w:t>
      </w:r>
    </w:p>
    <w:p w14:paraId="7B4AEABD" w14:textId="5D265AEE" w:rsidR="00F27FEA" w:rsidRPr="00120E24" w:rsidRDefault="00F27FEA" w:rsidP="00F27FEA">
      <w:r w:rsidRPr="00120E24">
        <w:t xml:space="preserve">Test de applicatie en toon aan dat crashes van de </w:t>
      </w:r>
      <w:r w:rsidR="00A13F0E" w:rsidRPr="00120E24">
        <w:t>front-end</w:t>
      </w:r>
      <w:r w:rsidRPr="00120E24">
        <w:t xml:space="preserve"> of backend automatisch hersteld worden. </w:t>
      </w:r>
    </w:p>
    <w:p w14:paraId="3656B9AB" w14:textId="6545B816" w:rsidR="00383402" w:rsidRPr="00120E24" w:rsidRDefault="00F27FEA">
      <w:r w:rsidRPr="00120E24">
        <w:t xml:space="preserve">Debugging tip: je kunt met </w:t>
      </w:r>
      <w:r w:rsidRPr="00120E24">
        <w:rPr>
          <w:i/>
          <w:iCs/>
        </w:rPr>
        <w:t xml:space="preserve">docker service xxx </w:t>
      </w:r>
      <w:r w:rsidRPr="00120E24">
        <w:t xml:space="preserve">vinden op welke node een container draait, daarna moet je met </w:t>
      </w:r>
      <w:r w:rsidRPr="00120E24">
        <w:rPr>
          <w:i/>
          <w:iCs/>
        </w:rPr>
        <w:t>docker-machine ssh</w:t>
      </w:r>
      <w:r w:rsidRPr="00120E24">
        <w:t xml:space="preserve"> inloggen in die node voordat je met </w:t>
      </w:r>
      <w:r w:rsidRPr="00120E24">
        <w:rPr>
          <w:i/>
          <w:iCs/>
        </w:rPr>
        <w:t>docker exec</w:t>
      </w:r>
      <w:r w:rsidRPr="00120E24">
        <w:t xml:space="preserve"> de container binnen kunt gaan.</w:t>
      </w:r>
    </w:p>
    <w:p w14:paraId="3EB42312" w14:textId="028F6242" w:rsidR="002B2228" w:rsidRPr="00120E24" w:rsidRDefault="002B2228"/>
    <w:p w14:paraId="46329D44" w14:textId="4D485029" w:rsidR="002B2228" w:rsidRPr="00120E24" w:rsidRDefault="002B2228" w:rsidP="002B2228">
      <w:pPr>
        <w:pStyle w:val="Kop2"/>
      </w:pPr>
      <w:r w:rsidRPr="00120E24">
        <w:t>Deelopdracht E: Secu</w:t>
      </w:r>
      <w:r w:rsidR="00FF712A" w:rsidRPr="00120E24">
        <w:t>re</w:t>
      </w:r>
      <w:r w:rsidRPr="00120E24">
        <w:t xml:space="preserve"> versie</w:t>
      </w:r>
    </w:p>
    <w:p w14:paraId="24012C72" w14:textId="748A795C" w:rsidR="002B2228" w:rsidRDefault="002B2228" w:rsidP="002B2228"/>
    <w:p w14:paraId="7F5EC48A" w14:textId="36369F75" w:rsidR="007F5FAB" w:rsidRPr="00120E24" w:rsidRDefault="007F5FAB" w:rsidP="002B2228">
      <w:pPr>
        <w:rPr>
          <w:lang w:eastAsia="nl-NL"/>
        </w:rPr>
      </w:pPr>
      <w:r w:rsidRPr="00120E24">
        <w:rPr>
          <w:lang w:eastAsia="nl-NL"/>
        </w:rPr>
        <w:t xml:space="preserve">Maak een directory </w:t>
      </w:r>
      <w:r w:rsidRPr="00120E24">
        <w:rPr>
          <w:i/>
          <w:iCs/>
          <w:lang w:eastAsia="nl-NL"/>
        </w:rPr>
        <w:t>opdracht-7/</w:t>
      </w:r>
      <w:r>
        <w:rPr>
          <w:i/>
          <w:iCs/>
          <w:lang w:eastAsia="nl-NL"/>
        </w:rPr>
        <w:t>E</w:t>
      </w:r>
      <w:r w:rsidRPr="00120E24">
        <w:rPr>
          <w:lang w:eastAsia="nl-NL"/>
        </w:rPr>
        <w:t>. Maak daarin deze opdracht.</w:t>
      </w:r>
    </w:p>
    <w:p w14:paraId="0593FD36" w14:textId="1E3FD6F5" w:rsidR="00FF712A" w:rsidRPr="00120E24" w:rsidRDefault="002B2228" w:rsidP="002B2228">
      <w:r w:rsidRPr="00120E24">
        <w:t xml:space="preserve">De URL voor Cloudinary (opslag van de video's) is zichtbaar in het javascript console. </w:t>
      </w:r>
      <w:r w:rsidR="00FF712A" w:rsidRPr="00120E24">
        <w:t>Dit moet worden opgelost.</w:t>
      </w:r>
      <w:r w:rsidR="006D32DB">
        <w:t xml:space="preserve"> </w:t>
      </w:r>
      <w:r w:rsidR="006D32DB" w:rsidRPr="00120E24">
        <w:t>Verander het front-end image zodat</w:t>
      </w:r>
      <w:r w:rsidR="006D32DB">
        <w:t>:</w:t>
      </w:r>
    </w:p>
    <w:p w14:paraId="574F77B5" w14:textId="5EFF906E" w:rsidR="00FF712A" w:rsidRPr="00120E24" w:rsidRDefault="006D32DB" w:rsidP="00756A2D">
      <w:pPr>
        <w:pStyle w:val="Lijstalinea"/>
        <w:numPr>
          <w:ilvl w:val="0"/>
          <w:numId w:val="14"/>
        </w:numPr>
      </w:pPr>
      <w:r>
        <w:t>D</w:t>
      </w:r>
      <w:r w:rsidR="00FF712A" w:rsidRPr="00120E24">
        <w:t xml:space="preserve">e app niet rechtstreeks naar Cloudinary gaat, maar via NGINX. Stel NGINX </w:t>
      </w:r>
      <w:r w:rsidR="00756A2D" w:rsidRPr="00120E24">
        <w:t xml:space="preserve">hierbij </w:t>
      </w:r>
      <w:r w:rsidR="00FF712A" w:rsidRPr="00120E24">
        <w:t xml:space="preserve">in als reverse </w:t>
      </w:r>
      <w:r w:rsidR="007F5FAB" w:rsidRPr="00120E24">
        <w:t>proxyserver</w:t>
      </w:r>
      <w:r w:rsidR="00FF712A" w:rsidRPr="00120E24">
        <w:t xml:space="preserve">. </w:t>
      </w:r>
    </w:p>
    <w:p w14:paraId="57A22A4B" w14:textId="34F74DB8" w:rsidR="002B2228" w:rsidRDefault="00BC4A85" w:rsidP="00FF712A">
      <w:pPr>
        <w:pStyle w:val="Lijstalinea"/>
        <w:numPr>
          <w:ilvl w:val="0"/>
          <w:numId w:val="14"/>
        </w:numPr>
      </w:pPr>
      <w:r>
        <w:t>D</w:t>
      </w:r>
      <w:r w:rsidR="007F5FAB" w:rsidRPr="00120E24">
        <w:t>e</w:t>
      </w:r>
      <w:r w:rsidR="00FF712A" w:rsidRPr="00120E24">
        <w:t xml:space="preserve"> app </w:t>
      </w:r>
      <w:r w:rsidR="00455B35" w:rsidRPr="00120E24">
        <w:t xml:space="preserve">naar NGINX gaat in plaats van naar </w:t>
      </w:r>
      <w:r w:rsidR="007F5FAB">
        <w:t>C</w:t>
      </w:r>
      <w:r w:rsidR="00455B35" w:rsidRPr="00120E24">
        <w:t>loudinary.</w:t>
      </w:r>
    </w:p>
    <w:p w14:paraId="3A556A8A" w14:textId="430701B5" w:rsidR="00C678F9" w:rsidRPr="00120E24" w:rsidRDefault="00C678F9" w:rsidP="000566C2">
      <w:pPr>
        <w:pStyle w:val="Lijstalinea"/>
        <w:numPr>
          <w:ilvl w:val="0"/>
          <w:numId w:val="14"/>
        </w:numPr>
      </w:pPr>
      <w:r w:rsidRPr="00120E24">
        <w:t xml:space="preserve">Gebruik </w:t>
      </w:r>
      <w:r w:rsidR="000566C2">
        <w:t xml:space="preserve">weer </w:t>
      </w:r>
      <w:r w:rsidRPr="00120E24">
        <w:t>environment variabelen</w:t>
      </w:r>
      <w:r w:rsidR="000566C2">
        <w:t xml:space="preserve"> waar nodig</w:t>
      </w:r>
      <w:r w:rsidRPr="00120E24">
        <w:t>.</w:t>
      </w:r>
    </w:p>
    <w:p w14:paraId="51B920F8" w14:textId="77777777" w:rsidR="002B2228" w:rsidRPr="00120E24" w:rsidRDefault="002B2228"/>
    <w:sectPr w:rsidR="002B2228" w:rsidRPr="00120E24" w:rsidSect="003E001B">
      <w:headerReference w:type="default" r:id="rId14"/>
      <w:footerReference w:type="default" r:id="rId15"/>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18D335" w14:textId="77777777" w:rsidR="006B0219" w:rsidRDefault="006B0219" w:rsidP="00832A41">
      <w:r>
        <w:separator/>
      </w:r>
    </w:p>
  </w:endnote>
  <w:endnote w:type="continuationSeparator" w:id="0">
    <w:p w14:paraId="7AEBA397" w14:textId="77777777" w:rsidR="006B0219" w:rsidRDefault="006B0219" w:rsidP="00832A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FB0818" w14:textId="77777777" w:rsidR="00F27FEA" w:rsidRDefault="00F27FEA"/>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3"/>
      <w:gridCol w:w="3003"/>
      <w:gridCol w:w="3004"/>
    </w:tblGrid>
    <w:tr w:rsidR="00832A41" w14:paraId="02052754" w14:textId="77777777" w:rsidTr="00832A41">
      <w:tc>
        <w:tcPr>
          <w:tcW w:w="3003" w:type="dxa"/>
        </w:tcPr>
        <w:p w14:paraId="77578A7D" w14:textId="44604D82" w:rsidR="00832A41" w:rsidRDefault="00F27FEA">
          <w:pPr>
            <w:pStyle w:val="Voettekst"/>
          </w:pPr>
          <w:r>
            <w:t>20</w:t>
          </w:r>
          <w:r w:rsidR="008371EC">
            <w:t>21</w:t>
          </w:r>
          <w:r>
            <w:t>-202</w:t>
          </w:r>
          <w:r w:rsidR="008371EC">
            <w:t>2</w:t>
          </w:r>
        </w:p>
      </w:tc>
      <w:tc>
        <w:tcPr>
          <w:tcW w:w="3003" w:type="dxa"/>
        </w:tcPr>
        <w:p w14:paraId="432D1F6D" w14:textId="77777777" w:rsidR="00F27FEA" w:rsidRDefault="00F27FEA" w:rsidP="00F27FEA">
          <w:pPr>
            <w:pStyle w:val="Voettekst"/>
            <w:tabs>
              <w:tab w:val="left" w:pos="933"/>
              <w:tab w:val="center" w:pos="1393"/>
            </w:tabs>
            <w:jc w:val="center"/>
          </w:pPr>
          <w:r>
            <w:fldChar w:fldCharType="begin"/>
          </w:r>
          <w:r>
            <w:instrText xml:space="preserve"> PAGE  \* MERGEFORMAT </w:instrText>
          </w:r>
          <w:r>
            <w:fldChar w:fldCharType="separate"/>
          </w:r>
          <w:r>
            <w:rPr>
              <w:noProof/>
            </w:rPr>
            <w:t>1</w:t>
          </w:r>
          <w:r>
            <w:fldChar w:fldCharType="end"/>
          </w:r>
          <w:r>
            <w:t>/</w:t>
          </w:r>
          <w:fldSimple w:instr=" NUMPAGES  \* MERGEFORMAT ">
            <w:r>
              <w:rPr>
                <w:noProof/>
              </w:rPr>
              <w:t>4</w:t>
            </w:r>
          </w:fldSimple>
        </w:p>
      </w:tc>
      <w:tc>
        <w:tcPr>
          <w:tcW w:w="3004" w:type="dxa"/>
        </w:tcPr>
        <w:p w14:paraId="267B27D2" w14:textId="77777777" w:rsidR="00832A41" w:rsidRDefault="00F27FEA" w:rsidP="00F27FEA">
          <w:pPr>
            <w:pStyle w:val="Voettekst"/>
            <w:jc w:val="right"/>
          </w:pPr>
          <w:r>
            <w:t>Periode 1</w:t>
          </w:r>
        </w:p>
      </w:tc>
    </w:tr>
  </w:tbl>
  <w:p w14:paraId="049F31CB" w14:textId="77777777" w:rsidR="00832A41" w:rsidRDefault="00832A41">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6965C0" w14:textId="77777777" w:rsidR="006B0219" w:rsidRDefault="006B0219" w:rsidP="00832A41">
      <w:r>
        <w:separator/>
      </w:r>
    </w:p>
  </w:footnote>
  <w:footnote w:type="continuationSeparator" w:id="0">
    <w:p w14:paraId="54138F2F" w14:textId="77777777" w:rsidR="006B0219" w:rsidRDefault="006B0219" w:rsidP="00832A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3"/>
      <w:gridCol w:w="3003"/>
      <w:gridCol w:w="3004"/>
    </w:tblGrid>
    <w:tr w:rsidR="00832A41" w14:paraId="146AF4D2" w14:textId="77777777" w:rsidTr="00832A41">
      <w:tc>
        <w:tcPr>
          <w:tcW w:w="3003" w:type="dxa"/>
        </w:tcPr>
        <w:p w14:paraId="724E4699" w14:textId="51DF4B6B" w:rsidR="00F27FEA" w:rsidRDefault="00F27FEA" w:rsidP="00F27FEA">
          <w:pPr>
            <w:pStyle w:val="Kop1"/>
          </w:pPr>
          <w:r w:rsidRPr="00A25093">
            <w:t>IKDOCK</w:t>
          </w:r>
          <w:r>
            <w:t xml:space="preserve"> </w:t>
          </w:r>
        </w:p>
        <w:p w14:paraId="17B898D2" w14:textId="14E948DD" w:rsidR="00FE65FC" w:rsidRDefault="00FE65FC" w:rsidP="00F27FEA">
          <w:pPr>
            <w:pStyle w:val="Kop2"/>
          </w:pPr>
          <w:r>
            <w:t>Opdracht 7</w:t>
          </w:r>
        </w:p>
        <w:p w14:paraId="23239BA7" w14:textId="71578272" w:rsidR="00F27FEA" w:rsidRDefault="00B975A8" w:rsidP="00F27FEA">
          <w:pPr>
            <w:pStyle w:val="Kop2"/>
          </w:pPr>
          <w:r>
            <w:t>YouTube App</w:t>
          </w:r>
        </w:p>
      </w:tc>
      <w:tc>
        <w:tcPr>
          <w:tcW w:w="3003" w:type="dxa"/>
        </w:tcPr>
        <w:p w14:paraId="4101652C" w14:textId="77777777" w:rsidR="00832A41" w:rsidRDefault="00832A41">
          <w:pPr>
            <w:pStyle w:val="Koptekst"/>
          </w:pPr>
        </w:p>
      </w:tc>
      <w:tc>
        <w:tcPr>
          <w:tcW w:w="3004" w:type="dxa"/>
        </w:tcPr>
        <w:p w14:paraId="4B99056E" w14:textId="77777777" w:rsidR="00832A41" w:rsidRDefault="00832A41" w:rsidP="00832A41">
          <w:pPr>
            <w:pStyle w:val="Koptekst"/>
            <w:jc w:val="right"/>
          </w:pPr>
          <w:r w:rsidRPr="00832A41">
            <w:rPr>
              <w:noProof/>
            </w:rPr>
            <w:drawing>
              <wp:inline distT="0" distB="0" distL="0" distR="0" wp14:anchorId="4096FEFE" wp14:editId="7BC13368">
                <wp:extent cx="905001" cy="1072679"/>
                <wp:effectExtent l="0" t="0" r="0" b="0"/>
                <wp:docPr id="3"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fbeelding 2"/>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905001" cy="1072679"/>
                        </a:xfrm>
                        <a:prstGeom prst="rect">
                          <a:avLst/>
                        </a:prstGeom>
                      </pic:spPr>
                    </pic:pic>
                  </a:graphicData>
                </a:graphic>
              </wp:inline>
            </w:drawing>
          </w:r>
        </w:p>
      </w:tc>
    </w:tr>
  </w:tbl>
  <w:p w14:paraId="1299C43A" w14:textId="77777777" w:rsidR="00832A41" w:rsidRDefault="00832A41" w:rsidP="00832A41">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A0A9C"/>
    <w:multiLevelType w:val="hybridMultilevel"/>
    <w:tmpl w:val="6902F00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130027AF"/>
    <w:multiLevelType w:val="hybridMultilevel"/>
    <w:tmpl w:val="19BEF63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301B271B"/>
    <w:multiLevelType w:val="hybridMultilevel"/>
    <w:tmpl w:val="E62CA2C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3397613E"/>
    <w:multiLevelType w:val="hybridMultilevel"/>
    <w:tmpl w:val="BCAA4FD6"/>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40413BCA"/>
    <w:multiLevelType w:val="hybridMultilevel"/>
    <w:tmpl w:val="E8A8224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4959301A"/>
    <w:multiLevelType w:val="hybridMultilevel"/>
    <w:tmpl w:val="485A2FA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4D893D21"/>
    <w:multiLevelType w:val="hybridMultilevel"/>
    <w:tmpl w:val="B8B463B4"/>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7" w15:restartNumberingAfterBreak="0">
    <w:nsid w:val="53AD5E42"/>
    <w:multiLevelType w:val="hybridMultilevel"/>
    <w:tmpl w:val="C12E9EAC"/>
    <w:lvl w:ilvl="0" w:tplc="04130001">
      <w:start w:val="1"/>
      <w:numFmt w:val="bullet"/>
      <w:lvlText w:val=""/>
      <w:lvlJc w:val="left"/>
      <w:pPr>
        <w:ind w:left="720" w:hanging="360"/>
      </w:pPr>
      <w:rPr>
        <w:rFonts w:ascii="Symbol" w:hAnsi="Symbol"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5B4769F9"/>
    <w:multiLevelType w:val="hybridMultilevel"/>
    <w:tmpl w:val="A62A408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5D485B6A"/>
    <w:multiLevelType w:val="hybridMultilevel"/>
    <w:tmpl w:val="529E03D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65831194"/>
    <w:multiLevelType w:val="hybridMultilevel"/>
    <w:tmpl w:val="F65257E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7373444F"/>
    <w:multiLevelType w:val="hybridMultilevel"/>
    <w:tmpl w:val="955208B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74B62B96"/>
    <w:multiLevelType w:val="hybridMultilevel"/>
    <w:tmpl w:val="955208B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 w15:restartNumberingAfterBreak="0">
    <w:nsid w:val="7AF72F22"/>
    <w:multiLevelType w:val="hybridMultilevel"/>
    <w:tmpl w:val="A9E668AE"/>
    <w:lvl w:ilvl="0" w:tplc="0413000F">
      <w:start w:val="1"/>
      <w:numFmt w:val="decimal"/>
      <w:lvlText w:val="%1."/>
      <w:lvlJc w:val="left"/>
      <w:pPr>
        <w:ind w:left="1080" w:hanging="360"/>
      </w:p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num w:numId="1">
    <w:abstractNumId w:val="10"/>
  </w:num>
  <w:num w:numId="2">
    <w:abstractNumId w:val="3"/>
  </w:num>
  <w:num w:numId="3">
    <w:abstractNumId w:val="2"/>
  </w:num>
  <w:num w:numId="4">
    <w:abstractNumId w:val="0"/>
  </w:num>
  <w:num w:numId="5">
    <w:abstractNumId w:val="11"/>
  </w:num>
  <w:num w:numId="6">
    <w:abstractNumId w:val="9"/>
  </w:num>
  <w:num w:numId="7">
    <w:abstractNumId w:val="12"/>
  </w:num>
  <w:num w:numId="8">
    <w:abstractNumId w:val="4"/>
  </w:num>
  <w:num w:numId="9">
    <w:abstractNumId w:val="5"/>
  </w:num>
  <w:num w:numId="10">
    <w:abstractNumId w:val="7"/>
  </w:num>
  <w:num w:numId="11">
    <w:abstractNumId w:val="13"/>
  </w:num>
  <w:num w:numId="12">
    <w:abstractNumId w:val="6"/>
  </w:num>
  <w:num w:numId="13">
    <w:abstractNumId w:val="1"/>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attachedTemplate r:id="rId1"/>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FEA"/>
    <w:rsid w:val="000159BC"/>
    <w:rsid w:val="000566C2"/>
    <w:rsid w:val="000626AF"/>
    <w:rsid w:val="000805EA"/>
    <w:rsid w:val="000A7DDB"/>
    <w:rsid w:val="000D4C9B"/>
    <w:rsid w:val="000E4B97"/>
    <w:rsid w:val="00102584"/>
    <w:rsid w:val="00115354"/>
    <w:rsid w:val="001202C9"/>
    <w:rsid w:val="00120E24"/>
    <w:rsid w:val="00130317"/>
    <w:rsid w:val="00132342"/>
    <w:rsid w:val="001551E3"/>
    <w:rsid w:val="001A466B"/>
    <w:rsid w:val="001B252A"/>
    <w:rsid w:val="001F0F0B"/>
    <w:rsid w:val="001F13AE"/>
    <w:rsid w:val="001F4F6E"/>
    <w:rsid w:val="00233F72"/>
    <w:rsid w:val="00255028"/>
    <w:rsid w:val="002849EF"/>
    <w:rsid w:val="002B2228"/>
    <w:rsid w:val="0032111C"/>
    <w:rsid w:val="00323395"/>
    <w:rsid w:val="003275FC"/>
    <w:rsid w:val="00343DFE"/>
    <w:rsid w:val="00367215"/>
    <w:rsid w:val="00371982"/>
    <w:rsid w:val="00383402"/>
    <w:rsid w:val="003A193A"/>
    <w:rsid w:val="003D2B38"/>
    <w:rsid w:val="003D7113"/>
    <w:rsid w:val="003E001B"/>
    <w:rsid w:val="003E0196"/>
    <w:rsid w:val="00442A1E"/>
    <w:rsid w:val="00455B35"/>
    <w:rsid w:val="00466DE4"/>
    <w:rsid w:val="004777B2"/>
    <w:rsid w:val="004A2787"/>
    <w:rsid w:val="004B0DB2"/>
    <w:rsid w:val="004C23DA"/>
    <w:rsid w:val="004D4876"/>
    <w:rsid w:val="004E6AFB"/>
    <w:rsid w:val="004F69E1"/>
    <w:rsid w:val="00535CFA"/>
    <w:rsid w:val="00536F7B"/>
    <w:rsid w:val="00543587"/>
    <w:rsid w:val="00545E43"/>
    <w:rsid w:val="00547DE1"/>
    <w:rsid w:val="00561F7A"/>
    <w:rsid w:val="006072CE"/>
    <w:rsid w:val="00610E64"/>
    <w:rsid w:val="00663F47"/>
    <w:rsid w:val="00666348"/>
    <w:rsid w:val="00675FAC"/>
    <w:rsid w:val="00697667"/>
    <w:rsid w:val="006B0219"/>
    <w:rsid w:val="006C4E1A"/>
    <w:rsid w:val="006D23FE"/>
    <w:rsid w:val="006D32DB"/>
    <w:rsid w:val="006D3B21"/>
    <w:rsid w:val="006D7D5A"/>
    <w:rsid w:val="006E06F3"/>
    <w:rsid w:val="006E2011"/>
    <w:rsid w:val="006F49DB"/>
    <w:rsid w:val="0070694A"/>
    <w:rsid w:val="007437FD"/>
    <w:rsid w:val="0074703E"/>
    <w:rsid w:val="00756A2D"/>
    <w:rsid w:val="00765D7A"/>
    <w:rsid w:val="007B08DD"/>
    <w:rsid w:val="007C2D1A"/>
    <w:rsid w:val="007C6488"/>
    <w:rsid w:val="007F5FAB"/>
    <w:rsid w:val="008117EB"/>
    <w:rsid w:val="00817F54"/>
    <w:rsid w:val="00832A41"/>
    <w:rsid w:val="008371EC"/>
    <w:rsid w:val="00847AB3"/>
    <w:rsid w:val="00875D18"/>
    <w:rsid w:val="00891640"/>
    <w:rsid w:val="008B152E"/>
    <w:rsid w:val="008B448C"/>
    <w:rsid w:val="008B7EF6"/>
    <w:rsid w:val="008C78A1"/>
    <w:rsid w:val="008F4FB5"/>
    <w:rsid w:val="009030C6"/>
    <w:rsid w:val="00906549"/>
    <w:rsid w:val="009157E1"/>
    <w:rsid w:val="009260C7"/>
    <w:rsid w:val="00927202"/>
    <w:rsid w:val="009467A4"/>
    <w:rsid w:val="00980744"/>
    <w:rsid w:val="00987669"/>
    <w:rsid w:val="009A11A5"/>
    <w:rsid w:val="009C2638"/>
    <w:rsid w:val="009D680D"/>
    <w:rsid w:val="009D6EE1"/>
    <w:rsid w:val="009F2658"/>
    <w:rsid w:val="00A13F0E"/>
    <w:rsid w:val="00A310B1"/>
    <w:rsid w:val="00A41DFC"/>
    <w:rsid w:val="00A43F63"/>
    <w:rsid w:val="00AA50DA"/>
    <w:rsid w:val="00AB5A92"/>
    <w:rsid w:val="00B346A3"/>
    <w:rsid w:val="00B44CE3"/>
    <w:rsid w:val="00B47258"/>
    <w:rsid w:val="00B617BF"/>
    <w:rsid w:val="00B975A8"/>
    <w:rsid w:val="00BB7D00"/>
    <w:rsid w:val="00BC4A85"/>
    <w:rsid w:val="00BE0250"/>
    <w:rsid w:val="00BE2582"/>
    <w:rsid w:val="00C12D46"/>
    <w:rsid w:val="00C21CE2"/>
    <w:rsid w:val="00C40562"/>
    <w:rsid w:val="00C41F2C"/>
    <w:rsid w:val="00C678F9"/>
    <w:rsid w:val="00CB6CF0"/>
    <w:rsid w:val="00CC59DF"/>
    <w:rsid w:val="00CD0097"/>
    <w:rsid w:val="00CF1D23"/>
    <w:rsid w:val="00CF5A81"/>
    <w:rsid w:val="00D209C1"/>
    <w:rsid w:val="00D23D19"/>
    <w:rsid w:val="00D30018"/>
    <w:rsid w:val="00D3467F"/>
    <w:rsid w:val="00D6112F"/>
    <w:rsid w:val="00D674DA"/>
    <w:rsid w:val="00D763DA"/>
    <w:rsid w:val="00D81434"/>
    <w:rsid w:val="00D87E5D"/>
    <w:rsid w:val="00D90CD3"/>
    <w:rsid w:val="00D920B7"/>
    <w:rsid w:val="00D976ED"/>
    <w:rsid w:val="00DA4BA6"/>
    <w:rsid w:val="00E45BDE"/>
    <w:rsid w:val="00E47E8C"/>
    <w:rsid w:val="00E54233"/>
    <w:rsid w:val="00E630E6"/>
    <w:rsid w:val="00E713DE"/>
    <w:rsid w:val="00E7468B"/>
    <w:rsid w:val="00EC0BB6"/>
    <w:rsid w:val="00F02BE4"/>
    <w:rsid w:val="00F10E54"/>
    <w:rsid w:val="00F27FEA"/>
    <w:rsid w:val="00F40157"/>
    <w:rsid w:val="00F47D77"/>
    <w:rsid w:val="00F67E2F"/>
    <w:rsid w:val="00F86D44"/>
    <w:rsid w:val="00FB1CE7"/>
    <w:rsid w:val="00FC127C"/>
    <w:rsid w:val="00FD399F"/>
    <w:rsid w:val="00FE65FC"/>
    <w:rsid w:val="00FF50A4"/>
    <w:rsid w:val="00FF712A"/>
    <w:rsid w:val="6847CD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B70971A"/>
  <w14:defaultImageDpi w14:val="32767"/>
  <w15:chartTrackingRefBased/>
  <w15:docId w15:val="{8472D779-41EF-234D-956B-1D085AADD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ard">
    <w:name w:val="Normal"/>
    <w:qFormat/>
    <w:rsid w:val="007F5FAB"/>
    <w:pPr>
      <w:spacing w:after="160" w:line="259" w:lineRule="auto"/>
    </w:pPr>
    <w:rPr>
      <w:sz w:val="22"/>
      <w:szCs w:val="22"/>
      <w:lang w:val="nl-NL"/>
    </w:rPr>
  </w:style>
  <w:style w:type="paragraph" w:styleId="Kop1">
    <w:name w:val="heading 1"/>
    <w:basedOn w:val="Standaard"/>
    <w:next w:val="Standaard"/>
    <w:link w:val="Kop1Char"/>
    <w:uiPriority w:val="9"/>
    <w:qFormat/>
    <w:rsid w:val="00F27FE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F27FE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832A41"/>
    <w:pPr>
      <w:tabs>
        <w:tab w:val="center" w:pos="4680"/>
        <w:tab w:val="right" w:pos="9360"/>
      </w:tabs>
    </w:pPr>
  </w:style>
  <w:style w:type="character" w:customStyle="1" w:styleId="KoptekstChar">
    <w:name w:val="Koptekst Char"/>
    <w:basedOn w:val="Standaardalinea-lettertype"/>
    <w:link w:val="Koptekst"/>
    <w:uiPriority w:val="99"/>
    <w:rsid w:val="00832A41"/>
  </w:style>
  <w:style w:type="paragraph" w:styleId="Voettekst">
    <w:name w:val="footer"/>
    <w:basedOn w:val="Standaard"/>
    <w:link w:val="VoettekstChar"/>
    <w:uiPriority w:val="99"/>
    <w:unhideWhenUsed/>
    <w:rsid w:val="00832A41"/>
    <w:pPr>
      <w:tabs>
        <w:tab w:val="center" w:pos="4680"/>
        <w:tab w:val="right" w:pos="9360"/>
      </w:tabs>
    </w:pPr>
  </w:style>
  <w:style w:type="character" w:customStyle="1" w:styleId="VoettekstChar">
    <w:name w:val="Voettekst Char"/>
    <w:basedOn w:val="Standaardalinea-lettertype"/>
    <w:link w:val="Voettekst"/>
    <w:uiPriority w:val="99"/>
    <w:rsid w:val="00832A41"/>
  </w:style>
  <w:style w:type="table" w:styleId="Tabelraster">
    <w:name w:val="Table Grid"/>
    <w:basedOn w:val="Standaardtabel"/>
    <w:uiPriority w:val="39"/>
    <w:rsid w:val="00832A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op1Char">
    <w:name w:val="Kop 1 Char"/>
    <w:basedOn w:val="Standaardalinea-lettertype"/>
    <w:link w:val="Kop1"/>
    <w:uiPriority w:val="9"/>
    <w:rsid w:val="00F27FEA"/>
    <w:rPr>
      <w:rFonts w:asciiTheme="majorHAnsi" w:eastAsiaTheme="majorEastAsia" w:hAnsiTheme="majorHAnsi" w:cstheme="majorBidi"/>
      <w:color w:val="2F5496" w:themeColor="accent1" w:themeShade="BF"/>
      <w:sz w:val="32"/>
      <w:szCs w:val="32"/>
      <w:lang w:val="nl-NL"/>
    </w:rPr>
  </w:style>
  <w:style w:type="character" w:customStyle="1" w:styleId="Kop2Char">
    <w:name w:val="Kop 2 Char"/>
    <w:basedOn w:val="Standaardalinea-lettertype"/>
    <w:link w:val="Kop2"/>
    <w:uiPriority w:val="9"/>
    <w:rsid w:val="00F27FEA"/>
    <w:rPr>
      <w:rFonts w:asciiTheme="majorHAnsi" w:eastAsiaTheme="majorEastAsia" w:hAnsiTheme="majorHAnsi" w:cstheme="majorBidi"/>
      <w:color w:val="2F5496" w:themeColor="accent1" w:themeShade="BF"/>
      <w:sz w:val="26"/>
      <w:szCs w:val="26"/>
      <w:lang w:val="nl-NL"/>
    </w:rPr>
  </w:style>
  <w:style w:type="paragraph" w:styleId="Lijstalinea">
    <w:name w:val="List Paragraph"/>
    <w:basedOn w:val="Standaard"/>
    <w:uiPriority w:val="34"/>
    <w:qFormat/>
    <w:rsid w:val="00F27FEA"/>
    <w:pPr>
      <w:ind w:left="720"/>
      <w:contextualSpacing/>
    </w:pPr>
  </w:style>
  <w:style w:type="character" w:styleId="Hyperlink">
    <w:name w:val="Hyperlink"/>
    <w:basedOn w:val="Standaardalinea-lettertype"/>
    <w:uiPriority w:val="99"/>
    <w:unhideWhenUsed/>
    <w:rsid w:val="00F27FEA"/>
    <w:rPr>
      <w:color w:val="0000FF"/>
      <w:u w:val="single"/>
    </w:rPr>
  </w:style>
  <w:style w:type="character" w:styleId="GevolgdeHyperlink">
    <w:name w:val="FollowedHyperlink"/>
    <w:basedOn w:val="Standaardalinea-lettertype"/>
    <w:uiPriority w:val="99"/>
    <w:semiHidden/>
    <w:unhideWhenUsed/>
    <w:rsid w:val="00F27FEA"/>
    <w:rPr>
      <w:color w:val="954F72" w:themeColor="followedHyperlink"/>
      <w:u w:val="single"/>
    </w:rPr>
  </w:style>
  <w:style w:type="character" w:styleId="Onopgelostemelding">
    <w:name w:val="Unresolved Mention"/>
    <w:basedOn w:val="Standaardalinea-lettertype"/>
    <w:uiPriority w:val="99"/>
    <w:rsid w:val="00F27FEA"/>
    <w:rPr>
      <w:color w:val="605E5C"/>
      <w:shd w:val="clear" w:color="auto" w:fill="E1DFDD"/>
    </w:rPr>
  </w:style>
  <w:style w:type="paragraph" w:styleId="Geenafstand">
    <w:name w:val="No Spacing"/>
    <w:uiPriority w:val="1"/>
    <w:qFormat/>
    <w:rsid w:val="000E4B97"/>
    <w:rPr>
      <w:sz w:val="22"/>
      <w:szCs w:val="22"/>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itlab.inf-hsleiden.nl/artsr/youtube-backend.git"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https://gitlab.inf-hsleiden.nl/artsr/youtube-app.git"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tsr/OneDrive%20-%20Hogeschool%20Leiden/Templates/HS%20Leide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158c91d-1665-465e-9b38-ca2a7ebcd6da">
      <Terms xmlns="http://schemas.microsoft.com/office/infopath/2007/PartnerControls"/>
    </lcf76f155ced4ddcb4097134ff3c332f>
    <TaxCatchAll xmlns="87fc4ed5-cdfa-48bf-b5e3-e02fa6b6576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6492C47A9634448A67B6C0F4E203E71" ma:contentTypeVersion="11" ma:contentTypeDescription="Een nieuw document maken." ma:contentTypeScope="" ma:versionID="b4d7563d66b0beb763d409546ae9dbf0">
  <xsd:schema xmlns:xsd="http://www.w3.org/2001/XMLSchema" xmlns:xs="http://www.w3.org/2001/XMLSchema" xmlns:p="http://schemas.microsoft.com/office/2006/metadata/properties" xmlns:ns2="a158c91d-1665-465e-9b38-ca2a7ebcd6da" xmlns:ns3="87fc4ed5-cdfa-48bf-b5e3-e02fa6b65765" targetNamespace="http://schemas.microsoft.com/office/2006/metadata/properties" ma:root="true" ma:fieldsID="4f701b31861b3ec13e5b4d69d5cb5965" ns2:_="" ns3:_="">
    <xsd:import namespace="a158c91d-1665-465e-9b38-ca2a7ebcd6da"/>
    <xsd:import namespace="87fc4ed5-cdfa-48bf-b5e3-e02fa6b6576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LengthInSeconds"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8c91d-1665-465e-9b38-ca2a7ebcd6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Afbeeldingtags" ma:readOnly="false" ma:fieldId="{5cf76f15-5ced-4ddc-b409-7134ff3c332f}" ma:taxonomyMulti="true" ma:sspId="3e192ce0-c5ca-4d88-9667-94490d92b81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7fc4ed5-cdfa-48bf-b5e3-e02fa6b6576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4639e74-6fe4-491c-91ac-574d54d48b9d}" ma:internalName="TaxCatchAll" ma:showField="CatchAllData" ma:web="87fc4ed5-cdfa-48bf-b5e3-e02fa6b657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E5DF505-4891-4766-B580-35837160CB9C}">
  <ds:schemaRefs>
    <ds:schemaRef ds:uri="http://schemas.microsoft.com/office/2006/metadata/properties"/>
    <ds:schemaRef ds:uri="http://schemas.microsoft.com/office/infopath/2007/PartnerControls"/>
    <ds:schemaRef ds:uri="f52a8cb6-32e1-4109-bdde-d03590b9ac52"/>
    <ds:schemaRef ds:uri="3f324c65-194c-423d-8180-759e3972f2c1"/>
  </ds:schemaRefs>
</ds:datastoreItem>
</file>

<file path=customXml/itemProps2.xml><?xml version="1.0" encoding="utf-8"?>
<ds:datastoreItem xmlns:ds="http://schemas.openxmlformats.org/officeDocument/2006/customXml" ds:itemID="{E5E1FDCE-BBC7-4856-8158-4A2446D0AC4C}">
  <ds:schemaRefs>
    <ds:schemaRef ds:uri="http://schemas.microsoft.com/sharepoint/v3/contenttype/forms"/>
  </ds:schemaRefs>
</ds:datastoreItem>
</file>

<file path=customXml/itemProps3.xml><?xml version="1.0" encoding="utf-8"?>
<ds:datastoreItem xmlns:ds="http://schemas.openxmlformats.org/officeDocument/2006/customXml" ds:itemID="{A8CF5C65-0719-4328-9442-21F5A2DF4BD6}"/>
</file>

<file path=docProps/app.xml><?xml version="1.0" encoding="utf-8"?>
<Properties xmlns="http://schemas.openxmlformats.org/officeDocument/2006/extended-properties" xmlns:vt="http://schemas.openxmlformats.org/officeDocument/2006/docPropsVTypes">
  <Template>HS Leiden.dotx</Template>
  <TotalTime>1179</TotalTime>
  <Pages>4</Pages>
  <Words>982</Words>
  <Characters>5406</Characters>
  <Application>Microsoft Office Word</Application>
  <DocSecurity>0</DocSecurity>
  <Lines>45</Lines>
  <Paragraphs>12</Paragraphs>
  <ScaleCrop>false</ScaleCrop>
  <Company/>
  <LinksUpToDate>false</LinksUpToDate>
  <CharactersWithSpaces>6376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Arts, Ron</dc:creator>
  <cp:keywords/>
  <dc:description/>
  <cp:lastModifiedBy>Arts, Ron</cp:lastModifiedBy>
  <cp:revision>137</cp:revision>
  <dcterms:created xsi:type="dcterms:W3CDTF">2019-11-14T11:49:00Z</dcterms:created>
  <dcterms:modified xsi:type="dcterms:W3CDTF">2021-10-25T15:26:00Z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0x010100D6492C47A9634448A67B6C0F4E203E71</vt:lpwstr>
  </property>
  <property fmtid="{D5CDD505-2E9C-101B-9397-08002B2CF9AE}" pid="3" name="EducationCourse">
    <vt:lpwstr/>
  </property>
  <property fmtid="{D5CDD505-2E9C-101B-9397-08002B2CF9AE}" pid="4" name="EducationYear">
    <vt:lpwstr/>
  </property>
  <property fmtid="{D5CDD505-2E9C-101B-9397-08002B2CF9AE}" pid="5" name="Order">
    <vt:r8>1600</vt:r8>
  </property>
  <property fmtid="{D5CDD505-2E9C-101B-9397-08002B2CF9AE}" pid="6" name="xd_Signature">
    <vt:bool>false</vt:bool>
  </property>
  <property fmtid="{D5CDD505-2E9C-101B-9397-08002B2CF9AE}" pid="7" name="xd_ProgID">
    <vt:lpwstr/>
  </property>
  <property fmtid="{D5CDD505-2E9C-101B-9397-08002B2CF9AE}" pid="8" name="_ExtendedDescription">
    <vt:lpwstr/>
  </property>
  <property fmtid="{D5CDD505-2E9C-101B-9397-08002B2CF9AE}" pid="9" name="TriggerFlowInfo">
    <vt:lpwstr/>
  </property>
  <property fmtid="{D5CDD505-2E9C-101B-9397-08002B2CF9AE}" pid="10" name="_SourceUrl">
    <vt:lpwstr/>
  </property>
  <property fmtid="{D5CDD505-2E9C-101B-9397-08002B2CF9AE}" pid="11" name="_SharedFileIndex">
    <vt:lpwstr/>
  </property>
  <property fmtid="{D5CDD505-2E9C-101B-9397-08002B2CF9AE}" pid="12" name="ComplianceAssetId">
    <vt:lpwstr/>
  </property>
  <property fmtid="{D5CDD505-2E9C-101B-9397-08002B2CF9AE}" pid="13" name="TemplateUrl">
    <vt:lpwstr/>
  </property>
</Properties>
</file>