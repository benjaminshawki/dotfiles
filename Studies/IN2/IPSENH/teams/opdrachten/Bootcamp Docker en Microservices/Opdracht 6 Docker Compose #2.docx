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2C357" w14:textId="7F246EF5" w:rsidR="006678F7" w:rsidRPr="00917F2F" w:rsidRDefault="006678F7" w:rsidP="006678F7">
      <w:pPr>
        <w:rPr>
          <w:lang w:val="nl-NL"/>
        </w:rPr>
      </w:pPr>
      <w:r w:rsidRPr="00917F2F">
        <w:rPr>
          <w:lang w:val="nl-NL"/>
        </w:rPr>
        <w:t xml:space="preserve">Maak in je portfolio een directory </w:t>
      </w:r>
      <w:r w:rsidRPr="00917F2F">
        <w:rPr>
          <w:i/>
          <w:iCs/>
          <w:lang w:val="nl-NL"/>
        </w:rPr>
        <w:t>opdracht-6/</w:t>
      </w:r>
      <w:r w:rsidRPr="00917F2F">
        <w:rPr>
          <w:lang w:val="nl-NL"/>
        </w:rPr>
        <w:t xml:space="preserve"> </w:t>
      </w:r>
    </w:p>
    <w:p w14:paraId="1612DA6F" w14:textId="77777777" w:rsidR="00862C51" w:rsidRPr="00917F2F" w:rsidRDefault="00862C51" w:rsidP="00F2718F">
      <w:pPr>
        <w:pStyle w:val="Kop2"/>
        <w:rPr>
          <w:lang w:val="nl-NL"/>
        </w:rPr>
      </w:pPr>
    </w:p>
    <w:p w14:paraId="117B65E6" w14:textId="2964AB78" w:rsidR="00944C84" w:rsidRPr="00917F2F" w:rsidRDefault="00944C84" w:rsidP="00F2718F">
      <w:pPr>
        <w:pStyle w:val="Kop2"/>
        <w:rPr>
          <w:lang w:val="nl-NL"/>
        </w:rPr>
      </w:pPr>
      <w:r w:rsidRPr="00917F2F">
        <w:rPr>
          <w:lang w:val="nl-NL"/>
        </w:rPr>
        <w:t>Individuele opdracht</w:t>
      </w:r>
      <w:r w:rsidR="007B229E" w:rsidRPr="00917F2F">
        <w:rPr>
          <w:lang w:val="nl-NL"/>
        </w:rPr>
        <w:t xml:space="preserve"> 6</w:t>
      </w:r>
      <w:r w:rsidRPr="00917F2F">
        <w:rPr>
          <w:lang w:val="nl-NL"/>
        </w:rPr>
        <w:t>: Docker Compose #2</w:t>
      </w:r>
    </w:p>
    <w:p w14:paraId="739BA179" w14:textId="195F31F3" w:rsidR="00E54A47" w:rsidRPr="00917F2F" w:rsidRDefault="00E54A47" w:rsidP="00385CF5">
      <w:pPr>
        <w:rPr>
          <w:lang w:val="nl-NL"/>
        </w:rPr>
      </w:pPr>
    </w:p>
    <w:p w14:paraId="2DAAB1F6" w14:textId="32598A83" w:rsidR="001C241B" w:rsidRPr="00917F2F" w:rsidRDefault="002A5C46" w:rsidP="00944C84">
      <w:pPr>
        <w:rPr>
          <w:lang w:val="nl-NL"/>
        </w:rPr>
      </w:pPr>
      <w:r w:rsidRPr="00917F2F">
        <w:rPr>
          <w:lang w:val="nl-NL"/>
        </w:rPr>
        <w:t xml:space="preserve">Deze opdracht gaat over </w:t>
      </w:r>
      <w:r w:rsidRPr="00917F2F">
        <w:rPr>
          <w:lang w:val="en-US"/>
        </w:rPr>
        <w:t>scaling</w:t>
      </w:r>
      <w:r w:rsidRPr="00917F2F">
        <w:rPr>
          <w:lang w:val="nl-NL"/>
        </w:rPr>
        <w:t xml:space="preserve"> en resource </w:t>
      </w:r>
      <w:r w:rsidRPr="00917F2F">
        <w:rPr>
          <w:lang w:val="en-US"/>
        </w:rPr>
        <w:t>allocation</w:t>
      </w:r>
      <w:r w:rsidRPr="00917F2F">
        <w:rPr>
          <w:lang w:val="nl-NL"/>
        </w:rPr>
        <w:t>.</w:t>
      </w:r>
    </w:p>
    <w:p w14:paraId="30237F16" w14:textId="77777777" w:rsidR="002A5C46" w:rsidRPr="00917F2F" w:rsidRDefault="002A5C46" w:rsidP="00944C84">
      <w:pPr>
        <w:rPr>
          <w:lang w:val="nl-NL"/>
        </w:rPr>
      </w:pPr>
    </w:p>
    <w:p w14:paraId="4D09E9A8" w14:textId="6B81FBF5" w:rsidR="007E7659" w:rsidRPr="00917F2F" w:rsidRDefault="007E7659" w:rsidP="007E7659">
      <w:pPr>
        <w:pStyle w:val="Kop2"/>
        <w:rPr>
          <w:lang w:val="nl-NL"/>
        </w:rPr>
      </w:pPr>
      <w:r w:rsidRPr="00917F2F">
        <w:rPr>
          <w:lang w:val="nl-NL"/>
        </w:rPr>
        <w:t>Deelopdracht A: Meerdere Flask Instanties</w:t>
      </w:r>
    </w:p>
    <w:p w14:paraId="2DBA85E7" w14:textId="77777777" w:rsidR="00944C84" w:rsidRPr="00917F2F" w:rsidRDefault="00944C84" w:rsidP="00944C84">
      <w:pPr>
        <w:rPr>
          <w:lang w:val="nl-NL"/>
        </w:rPr>
      </w:pPr>
    </w:p>
    <w:p w14:paraId="441E9DE2" w14:textId="00833B56" w:rsidR="002A5C46" w:rsidRPr="00917F2F" w:rsidRDefault="002A5C46" w:rsidP="002A5C46">
      <w:pPr>
        <w:rPr>
          <w:lang w:val="nl-NL" w:eastAsia="nl-NL"/>
        </w:rPr>
      </w:pPr>
      <w:r w:rsidRPr="00917F2F">
        <w:rPr>
          <w:lang w:val="nl-NL" w:eastAsia="nl-NL"/>
        </w:rPr>
        <w:t xml:space="preserve">Maak een directory </w:t>
      </w:r>
      <w:r w:rsidRPr="00917F2F">
        <w:rPr>
          <w:i/>
          <w:iCs/>
          <w:lang w:val="nl-NL" w:eastAsia="nl-NL"/>
        </w:rPr>
        <w:t>opdracht-6/A</w:t>
      </w:r>
      <w:r w:rsidRPr="00917F2F">
        <w:rPr>
          <w:lang w:val="nl-NL" w:eastAsia="nl-NL"/>
        </w:rPr>
        <w:t>. Maak daarin deze opdracht.</w:t>
      </w:r>
    </w:p>
    <w:p w14:paraId="273FB013" w14:textId="77777777" w:rsidR="006678F7" w:rsidRPr="00917F2F" w:rsidRDefault="006678F7" w:rsidP="007E7659">
      <w:pPr>
        <w:rPr>
          <w:lang w:val="nl-NL"/>
        </w:rPr>
      </w:pPr>
    </w:p>
    <w:p w14:paraId="67AFB712" w14:textId="27CB389E" w:rsidR="00944C84" w:rsidRPr="00917F2F" w:rsidRDefault="00944C84" w:rsidP="007E7659">
      <w:pPr>
        <w:rPr>
          <w:lang w:val="nl-NL"/>
        </w:rPr>
      </w:pPr>
      <w:r w:rsidRPr="00917F2F">
        <w:rPr>
          <w:lang w:val="nl-NL"/>
        </w:rPr>
        <w:t xml:space="preserve">Pas de docker compose file van de vorige opdracht aan zodat hij meerdere instanties van de </w:t>
      </w:r>
      <w:r w:rsidR="00917F2F">
        <w:rPr>
          <w:lang w:val="nl-NL"/>
        </w:rPr>
        <w:t>F</w:t>
      </w:r>
      <w:r w:rsidRPr="00917F2F">
        <w:rPr>
          <w:lang w:val="nl-NL"/>
        </w:rPr>
        <w:t xml:space="preserve">lask container start. Controleer dat de </w:t>
      </w:r>
      <w:r w:rsidRPr="00917F2F">
        <w:rPr>
          <w:lang w:val="en-US"/>
        </w:rPr>
        <w:t>requests</w:t>
      </w:r>
      <w:r w:rsidRPr="00917F2F">
        <w:rPr>
          <w:lang w:val="nl-NL"/>
        </w:rPr>
        <w:t xml:space="preserve"> over de twee containers verdeeld worden</w:t>
      </w:r>
      <w:r w:rsidR="00F2718F" w:rsidRPr="00917F2F">
        <w:rPr>
          <w:lang w:val="nl-NL"/>
        </w:rPr>
        <w:br/>
      </w:r>
    </w:p>
    <w:p w14:paraId="7FF384DC" w14:textId="4CE66B38" w:rsidR="007E7659" w:rsidRPr="00917F2F" w:rsidRDefault="007E7659" w:rsidP="007E7659">
      <w:pPr>
        <w:pStyle w:val="Kop2"/>
        <w:rPr>
          <w:lang w:val="nl-NL"/>
        </w:rPr>
      </w:pPr>
      <w:r w:rsidRPr="00917F2F">
        <w:rPr>
          <w:lang w:val="nl-NL"/>
        </w:rPr>
        <w:t xml:space="preserve">Deelopdracht B: </w:t>
      </w:r>
      <w:r w:rsidRPr="00917F2F">
        <w:rPr>
          <w:lang w:val="en-US"/>
        </w:rPr>
        <w:t>Resource Tuning</w:t>
      </w:r>
    </w:p>
    <w:p w14:paraId="3EAC1910" w14:textId="77777777" w:rsidR="007E7659" w:rsidRPr="00917F2F" w:rsidRDefault="007E7659" w:rsidP="007E7659">
      <w:pPr>
        <w:rPr>
          <w:lang w:val="nl-NL"/>
        </w:rPr>
      </w:pPr>
    </w:p>
    <w:p w14:paraId="0F8DF150" w14:textId="6F7E72F2" w:rsidR="002A5C46" w:rsidRPr="00917F2F" w:rsidRDefault="002A5C46" w:rsidP="002A5C46">
      <w:pPr>
        <w:rPr>
          <w:lang w:val="nl-NL" w:eastAsia="nl-NL"/>
        </w:rPr>
      </w:pPr>
      <w:r w:rsidRPr="00917F2F">
        <w:rPr>
          <w:lang w:val="nl-NL" w:eastAsia="nl-NL"/>
        </w:rPr>
        <w:t xml:space="preserve">Maak een directory </w:t>
      </w:r>
      <w:r w:rsidRPr="00917F2F">
        <w:rPr>
          <w:i/>
          <w:iCs/>
          <w:lang w:val="nl-NL" w:eastAsia="nl-NL"/>
        </w:rPr>
        <w:t>opdracht-6/B</w:t>
      </w:r>
      <w:r w:rsidRPr="00917F2F">
        <w:rPr>
          <w:lang w:val="nl-NL" w:eastAsia="nl-NL"/>
        </w:rPr>
        <w:t>. Maak daarin deze opdracht.</w:t>
      </w:r>
    </w:p>
    <w:p w14:paraId="28D1B15C" w14:textId="77777777" w:rsidR="002A5C46" w:rsidRPr="00917F2F" w:rsidRDefault="002A5C46" w:rsidP="007E7659">
      <w:pPr>
        <w:rPr>
          <w:lang w:val="nl-NL"/>
        </w:rPr>
      </w:pPr>
    </w:p>
    <w:p w14:paraId="41C8F396" w14:textId="0B7BD61C" w:rsidR="00383402" w:rsidRPr="00917F2F" w:rsidRDefault="00944C84" w:rsidP="007E7659">
      <w:pPr>
        <w:rPr>
          <w:lang w:val="nl-NL"/>
        </w:rPr>
      </w:pPr>
      <w:r w:rsidRPr="00917F2F">
        <w:rPr>
          <w:lang w:val="nl-NL"/>
        </w:rPr>
        <w:t>Pas de docker-compose file aan zodat hij minimaal CPU en geheugen verbruikt. Test dit met steeds minder geheugen tot hij niet meer start. Bepaal de beste waarde van het geheugen en CPU en leg uit waarom</w:t>
      </w:r>
      <w:r w:rsidR="002014BE" w:rsidRPr="00917F2F">
        <w:rPr>
          <w:lang w:val="nl-NL"/>
        </w:rPr>
        <w:t xml:space="preserve"> (schrijf deze uitleg als </w:t>
      </w:r>
      <w:r w:rsidR="002014BE" w:rsidRPr="00917F2F">
        <w:rPr>
          <w:lang w:val="en-US"/>
        </w:rPr>
        <w:t>comments</w:t>
      </w:r>
      <w:r w:rsidR="002014BE" w:rsidRPr="00917F2F">
        <w:rPr>
          <w:lang w:val="nl-NL"/>
        </w:rPr>
        <w:t xml:space="preserve"> in de docker-compose file).</w:t>
      </w:r>
    </w:p>
    <w:sectPr w:rsidR="00383402" w:rsidRPr="00917F2F" w:rsidSect="003E001B">
      <w:headerReference w:type="default" r:id="rId10"/>
      <w:footerReference w:type="default" r:id="rId11"/>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1675B" w14:textId="77777777" w:rsidR="008E278A" w:rsidRDefault="008E278A" w:rsidP="00832A41">
      <w:r>
        <w:separator/>
      </w:r>
    </w:p>
  </w:endnote>
  <w:endnote w:type="continuationSeparator" w:id="0">
    <w:p w14:paraId="75E00BC3" w14:textId="77777777" w:rsidR="008E278A" w:rsidRDefault="008E278A" w:rsidP="00832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3003"/>
      <w:gridCol w:w="3004"/>
    </w:tblGrid>
    <w:tr w:rsidR="00832A41" w14:paraId="43852978" w14:textId="77777777" w:rsidTr="00832A41">
      <w:tc>
        <w:tcPr>
          <w:tcW w:w="3003" w:type="dxa"/>
        </w:tcPr>
        <w:p w14:paraId="4101652C" w14:textId="77777777" w:rsidR="00832A41" w:rsidRDefault="00832A41">
          <w:pPr>
            <w:pStyle w:val="Voettekst"/>
          </w:pPr>
        </w:p>
      </w:tc>
      <w:tc>
        <w:tcPr>
          <w:tcW w:w="3003" w:type="dxa"/>
        </w:tcPr>
        <w:p w14:paraId="327BC7B6" w14:textId="77777777" w:rsidR="00832A41" w:rsidRDefault="00832A41" w:rsidP="00832A41">
          <w:pPr>
            <w:pStyle w:val="Voettekst"/>
            <w:jc w:val="center"/>
          </w:pP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p>
      </w:tc>
      <w:tc>
        <w:tcPr>
          <w:tcW w:w="3004" w:type="dxa"/>
        </w:tcPr>
        <w:p w14:paraId="4B99056E" w14:textId="77777777" w:rsidR="00832A41" w:rsidRDefault="00832A41">
          <w:pPr>
            <w:pStyle w:val="Voettekst"/>
          </w:pPr>
        </w:p>
      </w:tc>
    </w:tr>
  </w:tbl>
  <w:p w14:paraId="1299C43A" w14:textId="77777777" w:rsidR="00832A41" w:rsidRDefault="00832A4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CE7F4" w14:textId="77777777" w:rsidR="008E278A" w:rsidRDefault="008E278A" w:rsidP="00832A41">
      <w:r>
        <w:separator/>
      </w:r>
    </w:p>
  </w:footnote>
  <w:footnote w:type="continuationSeparator" w:id="0">
    <w:p w14:paraId="01C817E1" w14:textId="77777777" w:rsidR="008E278A" w:rsidRDefault="008E278A" w:rsidP="00832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3003"/>
      <w:gridCol w:w="3004"/>
    </w:tblGrid>
    <w:tr w:rsidR="00832A41" w:rsidRPr="00917F2F" w14:paraId="72A3D3EC" w14:textId="77777777" w:rsidTr="00832A41">
      <w:tc>
        <w:tcPr>
          <w:tcW w:w="3003" w:type="dxa"/>
        </w:tcPr>
        <w:p w14:paraId="25642F0E" w14:textId="77777777" w:rsidR="00832A41" w:rsidRPr="00917F2F" w:rsidRDefault="00A922F7" w:rsidP="00A922F7">
          <w:pPr>
            <w:pStyle w:val="Kop1"/>
            <w:rPr>
              <w:lang w:val="nl-NL"/>
            </w:rPr>
          </w:pPr>
          <w:r w:rsidRPr="00917F2F">
            <w:rPr>
              <w:lang w:val="nl-NL"/>
            </w:rPr>
            <w:t>IKDOCK</w:t>
          </w:r>
        </w:p>
        <w:p w14:paraId="0D0B940D" w14:textId="4A869DE8" w:rsidR="00A922F7" w:rsidRPr="00917F2F" w:rsidRDefault="00862C51" w:rsidP="00F2718F">
          <w:pPr>
            <w:pStyle w:val="Kop2"/>
            <w:tabs>
              <w:tab w:val="center" w:pos="1393"/>
            </w:tabs>
            <w:rPr>
              <w:lang w:val="nl-NL"/>
            </w:rPr>
          </w:pPr>
          <w:r w:rsidRPr="00917F2F">
            <w:rPr>
              <w:lang w:val="nl-NL"/>
            </w:rPr>
            <w:t>Opdracht 6</w:t>
          </w:r>
          <w:r w:rsidR="00F2718F" w:rsidRPr="00917F2F">
            <w:rPr>
              <w:lang w:val="nl-NL"/>
            </w:rPr>
            <w:tab/>
          </w:r>
        </w:p>
      </w:tc>
      <w:tc>
        <w:tcPr>
          <w:tcW w:w="3003" w:type="dxa"/>
        </w:tcPr>
        <w:p w14:paraId="0E27B00A" w14:textId="77777777" w:rsidR="00832A41" w:rsidRPr="00917F2F" w:rsidRDefault="00832A41">
          <w:pPr>
            <w:pStyle w:val="Koptekst"/>
            <w:rPr>
              <w:lang w:val="nl-NL"/>
            </w:rPr>
          </w:pPr>
        </w:p>
      </w:tc>
      <w:tc>
        <w:tcPr>
          <w:tcW w:w="3004" w:type="dxa"/>
        </w:tcPr>
        <w:p w14:paraId="60061E4C" w14:textId="77777777" w:rsidR="00832A41" w:rsidRPr="00917F2F" w:rsidRDefault="00832A41" w:rsidP="00832A41">
          <w:pPr>
            <w:pStyle w:val="Koptekst"/>
            <w:jc w:val="right"/>
            <w:rPr>
              <w:lang w:val="nl-NL"/>
            </w:rPr>
          </w:pPr>
          <w:r w:rsidRPr="00917F2F">
            <w:rPr>
              <w:noProof/>
              <w:lang w:val="nl-NL"/>
            </w:rPr>
            <w:drawing>
              <wp:inline distT="0" distB="0" distL="0" distR="0" wp14:anchorId="4096FEFE" wp14:editId="7BC13368">
                <wp:extent cx="905001" cy="1072679"/>
                <wp:effectExtent l="0" t="0" r="0" b="0"/>
                <wp:docPr id="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5001" cy="1072679"/>
                        </a:xfrm>
                        <a:prstGeom prst="rect">
                          <a:avLst/>
                        </a:prstGeom>
                      </pic:spPr>
                    </pic:pic>
                  </a:graphicData>
                </a:graphic>
              </wp:inline>
            </w:drawing>
          </w:r>
        </w:p>
      </w:tc>
    </w:tr>
  </w:tbl>
  <w:p w14:paraId="44EAFD9C" w14:textId="77777777" w:rsidR="00832A41" w:rsidRPr="00917F2F" w:rsidRDefault="00832A41" w:rsidP="00832A41">
    <w:pPr>
      <w:pStyle w:val="Koptekst"/>
      <w:rPr>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039DD"/>
    <w:multiLevelType w:val="hybridMultilevel"/>
    <w:tmpl w:val="1C06713E"/>
    <w:lvl w:ilvl="0" w:tplc="A3BCF1A8">
      <w:start w:val="1"/>
      <w:numFmt w:val="decimal"/>
      <w:lvlText w:val="%1."/>
      <w:lvlJc w:val="left"/>
      <w:pPr>
        <w:ind w:left="720" w:hanging="72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5ADB48C9"/>
    <w:multiLevelType w:val="hybridMultilevel"/>
    <w:tmpl w:val="5AC478C8"/>
    <w:lvl w:ilvl="0" w:tplc="A3BCF1A8">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5B9C4B2A"/>
    <w:multiLevelType w:val="hybridMultilevel"/>
    <w:tmpl w:val="895E80FC"/>
    <w:lvl w:ilvl="0" w:tplc="A3BCF1A8">
      <w:start w:val="1"/>
      <w:numFmt w:val="decimal"/>
      <w:lvlText w:val="%1."/>
      <w:lvlJc w:val="left"/>
      <w:pPr>
        <w:ind w:left="720" w:hanging="72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6EE63507"/>
    <w:multiLevelType w:val="hybridMultilevel"/>
    <w:tmpl w:val="003EA9B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6FE336FF"/>
    <w:multiLevelType w:val="hybridMultilevel"/>
    <w:tmpl w:val="1B2CD43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77BD6AC4"/>
    <w:multiLevelType w:val="hybridMultilevel"/>
    <w:tmpl w:val="3DEA94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4"/>
  </w:num>
  <w:num w:numId="3">
    <w:abstractNumId w:val="1"/>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254"/>
    <w:rsid w:val="00001921"/>
    <w:rsid w:val="00090252"/>
    <w:rsid w:val="001C241B"/>
    <w:rsid w:val="002014BE"/>
    <w:rsid w:val="002A5C46"/>
    <w:rsid w:val="00383402"/>
    <w:rsid w:val="00385CF5"/>
    <w:rsid w:val="003D2254"/>
    <w:rsid w:val="003E001B"/>
    <w:rsid w:val="006678F7"/>
    <w:rsid w:val="007B229E"/>
    <w:rsid w:val="007E7659"/>
    <w:rsid w:val="00832A41"/>
    <w:rsid w:val="00862C51"/>
    <w:rsid w:val="008B152E"/>
    <w:rsid w:val="008E278A"/>
    <w:rsid w:val="00917F2F"/>
    <w:rsid w:val="00944C84"/>
    <w:rsid w:val="009F2658"/>
    <w:rsid w:val="00A922F7"/>
    <w:rsid w:val="00CF2CE5"/>
    <w:rsid w:val="00E17428"/>
    <w:rsid w:val="00E54A47"/>
    <w:rsid w:val="00E9586A"/>
    <w:rsid w:val="00F2718F"/>
    <w:rsid w:val="00F811D8"/>
    <w:rsid w:val="5E0BB1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BC5EFFC"/>
  <w14:defaultImageDpi w14:val="32767"/>
  <w15:chartTrackingRefBased/>
  <w15:docId w15:val="{E3A34DEA-29DD-E24D-B511-BE4F4173E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D225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3D22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3D2254"/>
    <w:pPr>
      <w:keepNext/>
      <w:keepLines/>
      <w:spacing w:before="40"/>
      <w:outlineLvl w:val="2"/>
    </w:pPr>
    <w:rPr>
      <w:rFonts w:asciiTheme="majorHAnsi" w:eastAsiaTheme="majorEastAsia" w:hAnsiTheme="majorHAnsi" w:cstheme="majorBidi"/>
      <w:color w:val="1F3763"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832A41"/>
    <w:pPr>
      <w:tabs>
        <w:tab w:val="center" w:pos="4680"/>
        <w:tab w:val="right" w:pos="9360"/>
      </w:tabs>
    </w:pPr>
  </w:style>
  <w:style w:type="character" w:customStyle="1" w:styleId="KoptekstChar">
    <w:name w:val="Koptekst Char"/>
    <w:basedOn w:val="Standaardalinea-lettertype"/>
    <w:link w:val="Koptekst"/>
    <w:uiPriority w:val="99"/>
    <w:rsid w:val="00832A41"/>
  </w:style>
  <w:style w:type="paragraph" w:styleId="Voettekst">
    <w:name w:val="footer"/>
    <w:basedOn w:val="Standaard"/>
    <w:link w:val="VoettekstChar"/>
    <w:uiPriority w:val="99"/>
    <w:unhideWhenUsed/>
    <w:rsid w:val="00832A41"/>
    <w:pPr>
      <w:tabs>
        <w:tab w:val="center" w:pos="4680"/>
        <w:tab w:val="right" w:pos="9360"/>
      </w:tabs>
    </w:pPr>
  </w:style>
  <w:style w:type="character" w:customStyle="1" w:styleId="VoettekstChar">
    <w:name w:val="Voettekst Char"/>
    <w:basedOn w:val="Standaardalinea-lettertype"/>
    <w:link w:val="Voettekst"/>
    <w:uiPriority w:val="99"/>
    <w:rsid w:val="00832A41"/>
  </w:style>
  <w:style w:type="table" w:styleId="Tabelraster">
    <w:name w:val="Table Grid"/>
    <w:basedOn w:val="Standaardtabel"/>
    <w:uiPriority w:val="39"/>
    <w:rsid w:val="00832A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3D2254"/>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3D2254"/>
    <w:rPr>
      <w:rFonts w:asciiTheme="majorHAnsi" w:eastAsiaTheme="majorEastAsia" w:hAnsiTheme="majorHAnsi" w:cstheme="majorBidi"/>
      <w:color w:val="1F3763" w:themeColor="accent1" w:themeShade="7F"/>
    </w:rPr>
  </w:style>
  <w:style w:type="character" w:customStyle="1" w:styleId="Kop1Char">
    <w:name w:val="Kop 1 Char"/>
    <w:basedOn w:val="Standaardalinea-lettertype"/>
    <w:link w:val="Kop1"/>
    <w:uiPriority w:val="9"/>
    <w:rsid w:val="003D2254"/>
    <w:rPr>
      <w:rFonts w:asciiTheme="majorHAnsi" w:eastAsiaTheme="majorEastAsia" w:hAnsiTheme="majorHAnsi" w:cstheme="majorBidi"/>
      <w:color w:val="2F5496" w:themeColor="accent1" w:themeShade="BF"/>
      <w:sz w:val="32"/>
      <w:szCs w:val="32"/>
    </w:rPr>
  </w:style>
  <w:style w:type="paragraph" w:styleId="Lijstalinea">
    <w:name w:val="List Paragraph"/>
    <w:basedOn w:val="Standaard"/>
    <w:uiPriority w:val="34"/>
    <w:qFormat/>
    <w:rsid w:val="003D2254"/>
    <w:pPr>
      <w:ind w:left="720"/>
      <w:contextualSpacing/>
    </w:pPr>
  </w:style>
  <w:style w:type="paragraph" w:styleId="Ballontekst">
    <w:name w:val="Balloon Text"/>
    <w:basedOn w:val="Standaard"/>
    <w:link w:val="BallontekstChar"/>
    <w:uiPriority w:val="99"/>
    <w:semiHidden/>
    <w:unhideWhenUsed/>
    <w:rsid w:val="002014BE"/>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2014BE"/>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0734543">
      <w:bodyDiv w:val="1"/>
      <w:marLeft w:val="0"/>
      <w:marRight w:val="0"/>
      <w:marTop w:val="0"/>
      <w:marBottom w:val="0"/>
      <w:divBdr>
        <w:top w:val="none" w:sz="0" w:space="0" w:color="auto"/>
        <w:left w:val="none" w:sz="0" w:space="0" w:color="auto"/>
        <w:bottom w:val="none" w:sz="0" w:space="0" w:color="auto"/>
        <w:right w:val="none" w:sz="0" w:space="0" w:color="auto"/>
      </w:divBdr>
    </w:div>
    <w:div w:id="179216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tsr/OneDrive%20-%20Hogeschool%20Leiden/Templates/HS%20Leide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492C47A9634448A67B6C0F4E203E71" ma:contentTypeVersion="11" ma:contentTypeDescription="Een nieuw document maken." ma:contentTypeScope="" ma:versionID="b4d7563d66b0beb763d409546ae9dbf0">
  <xsd:schema xmlns:xsd="http://www.w3.org/2001/XMLSchema" xmlns:xs="http://www.w3.org/2001/XMLSchema" xmlns:p="http://schemas.microsoft.com/office/2006/metadata/properties" xmlns:ns2="a158c91d-1665-465e-9b38-ca2a7ebcd6da" xmlns:ns3="87fc4ed5-cdfa-48bf-b5e3-e02fa6b65765" targetNamespace="http://schemas.microsoft.com/office/2006/metadata/properties" ma:root="true" ma:fieldsID="4f701b31861b3ec13e5b4d69d5cb5965" ns2:_="" ns3:_="">
    <xsd:import namespace="a158c91d-1665-465e-9b38-ca2a7ebcd6da"/>
    <xsd:import namespace="87fc4ed5-cdfa-48bf-b5e3-e02fa6b6576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8c91d-1665-465e-9b38-ca2a7ebcd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3e192ce0-c5ca-4d88-9667-94490d92b8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7fc4ed5-cdfa-48bf-b5e3-e02fa6b657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4639e74-6fe4-491c-91ac-574d54d48b9d}" ma:internalName="TaxCatchAll" ma:showField="CatchAllData" ma:web="87fc4ed5-cdfa-48bf-b5e3-e02fa6b657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158c91d-1665-465e-9b38-ca2a7ebcd6da">
      <Terms xmlns="http://schemas.microsoft.com/office/infopath/2007/PartnerControls"/>
    </lcf76f155ced4ddcb4097134ff3c332f>
    <TaxCatchAll xmlns="87fc4ed5-cdfa-48bf-b5e3-e02fa6b6576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FF6731-3A16-45E7-BA93-AE9F87C5DB59}"/>
</file>

<file path=customXml/itemProps2.xml><?xml version="1.0" encoding="utf-8"?>
<ds:datastoreItem xmlns:ds="http://schemas.openxmlformats.org/officeDocument/2006/customXml" ds:itemID="{D425DEAB-F75A-4158-832B-A7F3A594BAA6}">
  <ds:schemaRefs>
    <ds:schemaRef ds:uri="http://schemas.microsoft.com/office/2006/metadata/properties"/>
    <ds:schemaRef ds:uri="http://schemas.microsoft.com/office/infopath/2007/PartnerControls"/>
    <ds:schemaRef ds:uri="f52a8cb6-32e1-4109-bdde-d03590b9ac52"/>
    <ds:schemaRef ds:uri="3f324c65-194c-423d-8180-759e3972f2c1"/>
  </ds:schemaRefs>
</ds:datastoreItem>
</file>

<file path=customXml/itemProps3.xml><?xml version="1.0" encoding="utf-8"?>
<ds:datastoreItem xmlns:ds="http://schemas.openxmlformats.org/officeDocument/2006/customXml" ds:itemID="{6BC87B59-B0FC-4B31-8CB6-99BEEB5372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HS Leiden.dotx</Template>
  <TotalTime>5</TotalTime>
  <Pages>1</Pages>
  <Words>122</Words>
  <Characters>672</Characters>
  <Application>Microsoft Office Word</Application>
  <DocSecurity>0</DocSecurity>
  <Lines>5</Lines>
  <Paragraphs>1</Paragraphs>
  <ScaleCrop>false</ScaleCrop>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Arts</dc:creator>
  <cp:keywords/>
  <dc:description/>
  <cp:lastModifiedBy>Arts, Ron</cp:lastModifiedBy>
  <cp:revision>11</cp:revision>
  <cp:lastPrinted>2020-10-02T10:16:00Z</cp:lastPrinted>
  <dcterms:created xsi:type="dcterms:W3CDTF">2020-10-02T10:16:00Z</dcterms:created>
  <dcterms:modified xsi:type="dcterms:W3CDTF">2021-09-28T12:30:00Z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0x010100D6492C47A9634448A67B6C0F4E203E71</vt:lpwstr>
  </property>
  <property fmtid="{D5CDD505-2E9C-101B-9397-08002B2CF9AE}" pid="3" name="EducationCourse">
    <vt:lpwstr/>
  </property>
  <property fmtid="{D5CDD505-2E9C-101B-9397-08002B2CF9AE}" pid="4" name="EducationYear">
    <vt:lpwstr/>
  </property>
  <property fmtid="{D5CDD505-2E9C-101B-9397-08002B2CF9AE}" pid="5" name="Order">
    <vt:r8>1700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