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8A95F" w14:textId="4BE16327" w:rsidR="009453D7" w:rsidRPr="00296445" w:rsidRDefault="009453D7" w:rsidP="009453D7">
      <w:r>
        <w:t xml:space="preserve">Maak in je portfolio </w:t>
      </w:r>
      <w:proofErr w:type="spellStart"/>
      <w:r>
        <w:t>een</w:t>
      </w:r>
      <w:proofErr w:type="spellEnd"/>
      <w:r>
        <w:t xml:space="preserve"> directory </w:t>
      </w:r>
      <w:r w:rsidRPr="00A21826">
        <w:rPr>
          <w:i/>
          <w:iCs/>
        </w:rPr>
        <w:t>opdracht-</w:t>
      </w:r>
      <w:r>
        <w:rPr>
          <w:i/>
          <w:iCs/>
        </w:rPr>
        <w:t>4</w:t>
      </w:r>
      <w:r w:rsidRPr="00A21826">
        <w:rPr>
          <w:i/>
          <w:iCs/>
        </w:rPr>
        <w:t>/</w:t>
      </w:r>
      <w:r>
        <w:t xml:space="preserve"> </w:t>
      </w:r>
    </w:p>
    <w:p w14:paraId="7FE0F3DF" w14:textId="77777777" w:rsidR="009453D7" w:rsidRDefault="009453D7" w:rsidP="00087808">
      <w:pPr>
        <w:pStyle w:val="Kop2"/>
      </w:pPr>
    </w:p>
    <w:p w14:paraId="162EF6E9" w14:textId="29E63737" w:rsidR="00087808" w:rsidRDefault="00087808" w:rsidP="00087808">
      <w:pPr>
        <w:pStyle w:val="Kop2"/>
      </w:pPr>
      <w:proofErr w:type="spellStart"/>
      <w:r>
        <w:t>Individuele</w:t>
      </w:r>
      <w:proofErr w:type="spellEnd"/>
      <w:r>
        <w:t xml:space="preserve"> </w:t>
      </w:r>
      <w:proofErr w:type="spellStart"/>
      <w:r>
        <w:t>opdracht</w:t>
      </w:r>
      <w:proofErr w:type="spellEnd"/>
      <w:r w:rsidR="00DB3C09">
        <w:t xml:space="preserve"> 4</w:t>
      </w:r>
      <w:r>
        <w:t xml:space="preserve">: Docker Image #2 </w:t>
      </w:r>
    </w:p>
    <w:p w14:paraId="32230EF2" w14:textId="77777777" w:rsidR="00714AB8" w:rsidRDefault="00714AB8" w:rsidP="00087808"/>
    <w:p w14:paraId="22C2FCCC" w14:textId="57966E7A" w:rsidR="00087808" w:rsidRDefault="00087808" w:rsidP="00087808">
      <w:proofErr w:type="spellStart"/>
      <w:r>
        <w:t>Sanne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IIPR &amp; IARCH gevolgd in haar eerste jaar.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verband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creëren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vakken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vak</w:t>
      </w:r>
      <w:proofErr w:type="spellEnd"/>
      <w:r>
        <w:t xml:space="preserve"> IKDOCK wilt </w:t>
      </w:r>
      <w:proofErr w:type="spellStart"/>
      <w:r>
        <w:t>zij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simpele</w:t>
      </w:r>
      <w:proofErr w:type="spellEnd"/>
      <w:r>
        <w:t xml:space="preserve"> flask webserver </w:t>
      </w:r>
      <w:proofErr w:type="spellStart"/>
      <w:r>
        <w:t>dockeren</w:t>
      </w:r>
      <w:proofErr w:type="spellEnd"/>
      <w:r>
        <w:t xml:space="preserve">. </w:t>
      </w:r>
    </w:p>
    <w:p w14:paraId="09C98143" w14:textId="604183C9" w:rsidR="00087808" w:rsidRDefault="00087808" w:rsidP="00087808"/>
    <w:p w14:paraId="0DCB6288" w14:textId="075BFAF5" w:rsidR="00BC4122" w:rsidRDefault="00BD75F7" w:rsidP="00BC4122">
      <w:pPr>
        <w:pStyle w:val="Kop2"/>
        <w:rPr>
          <w:rFonts w:eastAsia="Times New Roman"/>
          <w:lang w:val="nl-NL" w:eastAsia="nl-NL"/>
        </w:rPr>
      </w:pPr>
      <w:r>
        <w:rPr>
          <w:rFonts w:eastAsia="Times New Roman"/>
          <w:lang w:val="nl-NL" w:eastAsia="nl-NL"/>
        </w:rPr>
        <w:t>Deelo</w:t>
      </w:r>
      <w:r w:rsidR="00BC4122" w:rsidRPr="009A467E">
        <w:rPr>
          <w:rFonts w:eastAsia="Times New Roman"/>
          <w:lang w:val="nl-NL" w:eastAsia="nl-NL"/>
        </w:rPr>
        <w:t xml:space="preserve">pdracht A: </w:t>
      </w:r>
      <w:proofErr w:type="spellStart"/>
      <w:r w:rsidR="00BC4122">
        <w:rPr>
          <w:rFonts w:eastAsia="Times New Roman"/>
          <w:lang w:val="nl-NL" w:eastAsia="nl-NL"/>
        </w:rPr>
        <w:t>Flask</w:t>
      </w:r>
      <w:proofErr w:type="spellEnd"/>
      <w:r w:rsidR="00E53956">
        <w:rPr>
          <w:rFonts w:eastAsia="Times New Roman"/>
          <w:lang w:val="nl-NL" w:eastAsia="nl-NL"/>
        </w:rPr>
        <w:t xml:space="preserve"> site</w:t>
      </w:r>
      <w:r w:rsidR="00BC4122" w:rsidRPr="009A467E">
        <w:rPr>
          <w:rFonts w:eastAsia="Times New Roman"/>
          <w:lang w:val="nl-NL" w:eastAsia="nl-NL"/>
        </w:rPr>
        <w:t xml:space="preserve"> </w:t>
      </w:r>
    </w:p>
    <w:p w14:paraId="4C69B180" w14:textId="77777777" w:rsidR="00BC4122" w:rsidRDefault="00BC4122" w:rsidP="00087808"/>
    <w:p w14:paraId="70941D67" w14:textId="35CE2BE5" w:rsidR="00887BEC" w:rsidRDefault="00887BEC" w:rsidP="00887BEC">
      <w:pPr>
        <w:rPr>
          <w:lang w:val="nl-NL" w:eastAsia="nl-NL"/>
        </w:rPr>
      </w:pPr>
      <w:r w:rsidRPr="00F36120">
        <w:rPr>
          <w:lang w:val="nl-NL" w:eastAsia="nl-NL"/>
        </w:rPr>
        <w:t xml:space="preserve">Maak een directory </w:t>
      </w:r>
      <w:r w:rsidRPr="00F36120">
        <w:rPr>
          <w:i/>
          <w:iCs/>
          <w:lang w:val="nl-NL" w:eastAsia="nl-NL"/>
        </w:rPr>
        <w:t>opdracht-</w:t>
      </w:r>
      <w:r>
        <w:rPr>
          <w:i/>
          <w:iCs/>
          <w:lang w:val="nl-NL" w:eastAsia="nl-NL"/>
        </w:rPr>
        <w:t>4</w:t>
      </w:r>
      <w:r w:rsidRPr="00F36120">
        <w:rPr>
          <w:i/>
          <w:iCs/>
          <w:lang w:val="nl-NL" w:eastAsia="nl-NL"/>
        </w:rPr>
        <w:t>/A</w:t>
      </w:r>
      <w:r>
        <w:rPr>
          <w:lang w:val="nl-NL" w:eastAsia="nl-NL"/>
        </w:rPr>
        <w:t>. Maak daarin deze opdracht.</w:t>
      </w:r>
    </w:p>
    <w:p w14:paraId="05416011" w14:textId="77777777" w:rsidR="00887BEC" w:rsidRDefault="00887BEC" w:rsidP="00BC4122"/>
    <w:p w14:paraId="2D68E1C5" w14:textId="2BE87044" w:rsidR="00087808" w:rsidRDefault="00087808" w:rsidP="00BC4122">
      <w:r>
        <w:t xml:space="preserve">Maak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simpele</w:t>
      </w:r>
      <w:proofErr w:type="spellEnd"/>
      <w:r>
        <w:t xml:space="preserve"> </w:t>
      </w:r>
      <w:proofErr w:type="spellStart"/>
      <w:r>
        <w:t>webpagina</w:t>
      </w:r>
      <w:proofErr w:type="spellEnd"/>
      <w:r>
        <w:t xml:space="preserve"> met python </w:t>
      </w:r>
      <w:proofErr w:type="spellStart"/>
      <w:r>
        <w:t>en</w:t>
      </w:r>
      <w:proofErr w:type="spellEnd"/>
      <w:r>
        <w:t xml:space="preserve"> flask</w:t>
      </w:r>
      <w:r w:rsidR="00DA22A3">
        <w:t xml:space="preserve">. </w:t>
      </w:r>
      <w:r>
        <w:t xml:space="preserve">Zorg </w:t>
      </w:r>
      <w:proofErr w:type="spellStart"/>
      <w:r>
        <w:t>ervoor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je naar de pagina gaat de webserver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teruggeeft</w:t>
      </w:r>
      <w:proofErr w:type="spellEnd"/>
      <w:r>
        <w:t xml:space="preserve"> met </w:t>
      </w:r>
      <w:r w:rsidR="00C921DA">
        <w:t xml:space="preserve">het </w:t>
      </w:r>
      <w:proofErr w:type="spellStart"/>
      <w:r w:rsidR="00C921DA">
        <w:t>wo</w:t>
      </w:r>
      <w:r w:rsidR="00E56259">
        <w:t>o</w:t>
      </w:r>
      <w:r w:rsidR="00C921DA">
        <w:t>rd</w:t>
      </w:r>
      <w:proofErr w:type="spellEnd"/>
      <w:r w:rsidR="00C921DA">
        <w:t xml:space="preserve"> </w:t>
      </w:r>
      <w:r w:rsidR="00C921DA" w:rsidRPr="00C921DA">
        <w:rPr>
          <w:i/>
          <w:iCs/>
        </w:rPr>
        <w:t>Hallo</w:t>
      </w:r>
      <w:r w:rsidR="00C921DA">
        <w:t xml:space="preserve"> </w:t>
      </w:r>
      <w:proofErr w:type="spellStart"/>
      <w:r w:rsidR="00C921DA">
        <w:t>erin</w:t>
      </w:r>
      <w:proofErr w:type="spellEnd"/>
      <w:r w:rsidR="00C921DA">
        <w:t xml:space="preserve">. </w:t>
      </w:r>
      <w:proofErr w:type="spellStart"/>
      <w:r>
        <w:t>Dus</w:t>
      </w:r>
      <w:proofErr w:type="spellEnd"/>
      <w:r>
        <w:t xml:space="preserve"> </w:t>
      </w:r>
      <w:proofErr w:type="spellStart"/>
      <w:r>
        <w:t>bijvoorbeeld</w:t>
      </w:r>
      <w:proofErr w:type="spellEnd"/>
      <w:r>
        <w:t>: H</w:t>
      </w:r>
      <w:r w:rsidR="00C921DA">
        <w:t>a</w:t>
      </w:r>
      <w:r>
        <w:t xml:space="preserve">llo </w:t>
      </w:r>
      <w:proofErr w:type="spellStart"/>
      <w:r>
        <w:t>Sanne</w:t>
      </w:r>
      <w:proofErr w:type="spellEnd"/>
      <w:r>
        <w:t xml:space="preserve">! </w:t>
      </w:r>
    </w:p>
    <w:p w14:paraId="0C945017" w14:textId="3180CDD7" w:rsidR="008A14BB" w:rsidRDefault="008A14BB" w:rsidP="00BC4122">
      <w:r>
        <w:t xml:space="preserve">De webserver </w:t>
      </w:r>
      <w:proofErr w:type="spellStart"/>
      <w:r>
        <w:t>moet</w:t>
      </w:r>
      <w:proofErr w:type="spellEnd"/>
      <w:r>
        <w:t xml:space="preserve"> </w:t>
      </w:r>
      <w:proofErr w:type="spellStart"/>
      <w:r w:rsidR="009753D0">
        <w:t>luisteren</w:t>
      </w:r>
      <w:proofErr w:type="spellEnd"/>
      <w:r w:rsidR="009753D0">
        <w:t xml:space="preserve"> op </w:t>
      </w:r>
      <w:proofErr w:type="spellStart"/>
      <w:r w:rsidR="009753D0">
        <w:t>poort</w:t>
      </w:r>
      <w:proofErr w:type="spellEnd"/>
      <w:r w:rsidR="009753D0">
        <w:t xml:space="preserve"> 1234 </w:t>
      </w:r>
      <w:proofErr w:type="spellStart"/>
      <w:r w:rsidR="009753D0">
        <w:t>en</w:t>
      </w:r>
      <w:proofErr w:type="spellEnd"/>
      <w:r w:rsidR="009753D0">
        <w:t xml:space="preserve"> </w:t>
      </w:r>
      <w:proofErr w:type="spellStart"/>
      <w:r>
        <w:t>opstarten</w:t>
      </w:r>
      <w:proofErr w:type="spellEnd"/>
      <w:r>
        <w:t xml:space="preserve"> via het command</w:t>
      </w:r>
      <w:r w:rsidR="00CC34C6">
        <w:t>o:</w:t>
      </w:r>
    </w:p>
    <w:p w14:paraId="157EEA3C" w14:textId="40ECB61F" w:rsidR="00CC34C6" w:rsidRDefault="00CC34C6" w:rsidP="00BC4122"/>
    <w:p w14:paraId="54139130" w14:textId="69A73653" w:rsidR="00CC34C6" w:rsidRDefault="00CC34C6" w:rsidP="00CC34C6">
      <w:pPr>
        <w:pStyle w:val="Codeblock"/>
      </w:pPr>
      <w:r>
        <w:t xml:space="preserve">python3 </w:t>
      </w:r>
      <w:r w:rsidR="001D3A3F">
        <w:t>main</w:t>
      </w:r>
      <w:r>
        <w:t>.py</w:t>
      </w:r>
    </w:p>
    <w:p w14:paraId="3F9F0CAB" w14:textId="78ACEC56" w:rsidR="00BC4122" w:rsidRDefault="00BC4122" w:rsidP="00BC4122"/>
    <w:p w14:paraId="1CF3A4D8" w14:textId="4F61936C" w:rsidR="00A26950" w:rsidRDefault="00A26950" w:rsidP="00BC4122">
      <w:r>
        <w:t xml:space="preserve">PS: Je mag </w:t>
      </w:r>
      <w:proofErr w:type="spellStart"/>
      <w:r>
        <w:t>een</w:t>
      </w:r>
      <w:proofErr w:type="spellEnd"/>
      <w:r>
        <w:t xml:space="preserve"> python virtual environment </w:t>
      </w:r>
      <w:proofErr w:type="spellStart"/>
      <w:r>
        <w:t>gebruiken</w:t>
      </w:r>
      <w:proofErr w:type="spellEnd"/>
      <w:r w:rsidR="00A7614B">
        <w:t xml:space="preserve">. </w:t>
      </w:r>
      <w:r w:rsidR="001D3A3F">
        <w:t xml:space="preserve">Die </w:t>
      </w:r>
      <w:proofErr w:type="spellStart"/>
      <w:r w:rsidR="001D3A3F">
        <w:t>moet</w:t>
      </w:r>
      <w:proofErr w:type="spellEnd"/>
      <w:r w:rsidR="001D3A3F">
        <w:t xml:space="preserve"> i</w:t>
      </w:r>
      <w:r w:rsidR="00A7614B">
        <w:t xml:space="preserve">n </w:t>
      </w:r>
      <w:proofErr w:type="spellStart"/>
      <w:r w:rsidR="00A7614B">
        <w:t>dat</w:t>
      </w:r>
      <w:proofErr w:type="spellEnd"/>
      <w:r w:rsidR="00A7614B">
        <w:t xml:space="preserve"> </w:t>
      </w:r>
      <w:proofErr w:type="spellStart"/>
      <w:r w:rsidR="00A7614B">
        <w:t>geval</w:t>
      </w:r>
      <w:proofErr w:type="spellEnd"/>
      <w:r w:rsidR="00A7614B">
        <w:t xml:space="preserve"> in </w:t>
      </w:r>
      <w:proofErr w:type="spellStart"/>
      <w:r w:rsidR="00A7614B">
        <w:t>een</w:t>
      </w:r>
      <w:proofErr w:type="spellEnd"/>
      <w:r w:rsidR="00A7614B">
        <w:t xml:space="preserve"> subdirectory </w:t>
      </w:r>
      <w:r w:rsidR="00A7614B" w:rsidRPr="00A7614B">
        <w:rPr>
          <w:i/>
          <w:iCs/>
        </w:rPr>
        <w:t>app/</w:t>
      </w:r>
      <w:r w:rsidR="00A7614B">
        <w:t xml:space="preserve"> </w:t>
      </w:r>
      <w:proofErr w:type="spellStart"/>
      <w:r w:rsidR="00A7614B">
        <w:t>staan</w:t>
      </w:r>
      <w:proofErr w:type="spellEnd"/>
      <w:r w:rsidR="00A7614B">
        <w:t>.</w:t>
      </w:r>
    </w:p>
    <w:p w14:paraId="77291335" w14:textId="77777777" w:rsidR="00A7614B" w:rsidRDefault="00A7614B" w:rsidP="00BC4122"/>
    <w:p w14:paraId="7BE4C7F5" w14:textId="2E32FD54" w:rsidR="00BC4122" w:rsidRDefault="00BD75F7" w:rsidP="00BC4122">
      <w:pPr>
        <w:pStyle w:val="Kop2"/>
        <w:rPr>
          <w:rFonts w:eastAsia="Times New Roman"/>
          <w:lang w:val="nl-NL" w:eastAsia="nl-NL"/>
        </w:rPr>
      </w:pPr>
      <w:r>
        <w:rPr>
          <w:rFonts w:eastAsia="Times New Roman"/>
          <w:lang w:val="nl-NL" w:eastAsia="nl-NL"/>
        </w:rPr>
        <w:t>Deelo</w:t>
      </w:r>
      <w:r w:rsidR="00BC4122" w:rsidRPr="009A467E">
        <w:rPr>
          <w:rFonts w:eastAsia="Times New Roman"/>
          <w:lang w:val="nl-NL" w:eastAsia="nl-NL"/>
        </w:rPr>
        <w:t xml:space="preserve">pdracht B: </w:t>
      </w:r>
      <w:proofErr w:type="spellStart"/>
      <w:r w:rsidR="00BC4122" w:rsidRPr="009A467E">
        <w:rPr>
          <w:rFonts w:eastAsia="Times New Roman"/>
          <w:lang w:val="nl-NL" w:eastAsia="nl-NL"/>
        </w:rPr>
        <w:t>Dockerfile</w:t>
      </w:r>
      <w:proofErr w:type="spellEnd"/>
      <w:r w:rsidR="00BC4122" w:rsidRPr="009A467E">
        <w:rPr>
          <w:rFonts w:eastAsia="Times New Roman"/>
          <w:lang w:val="nl-NL" w:eastAsia="nl-NL"/>
        </w:rPr>
        <w:t xml:space="preserve"> </w:t>
      </w:r>
    </w:p>
    <w:p w14:paraId="027C28EE" w14:textId="77777777" w:rsidR="00BC4122" w:rsidRDefault="00BC4122" w:rsidP="00BC4122"/>
    <w:p w14:paraId="1A5DA7CF" w14:textId="0EB3C5A5" w:rsidR="00887BEC" w:rsidRDefault="00887BEC" w:rsidP="00887BEC">
      <w:pPr>
        <w:rPr>
          <w:lang w:val="nl-NL" w:eastAsia="nl-NL"/>
        </w:rPr>
      </w:pPr>
      <w:r w:rsidRPr="00F36120">
        <w:rPr>
          <w:lang w:val="nl-NL" w:eastAsia="nl-NL"/>
        </w:rPr>
        <w:t xml:space="preserve">Maak een directory </w:t>
      </w:r>
      <w:r w:rsidRPr="00F36120">
        <w:rPr>
          <w:i/>
          <w:iCs/>
          <w:lang w:val="nl-NL" w:eastAsia="nl-NL"/>
        </w:rPr>
        <w:t>opdracht-</w:t>
      </w:r>
      <w:r w:rsidR="00AA391D">
        <w:rPr>
          <w:i/>
          <w:iCs/>
          <w:lang w:val="nl-NL" w:eastAsia="nl-NL"/>
        </w:rPr>
        <w:t>4</w:t>
      </w:r>
      <w:r w:rsidRPr="00F36120">
        <w:rPr>
          <w:i/>
          <w:iCs/>
          <w:lang w:val="nl-NL" w:eastAsia="nl-NL"/>
        </w:rPr>
        <w:t>/</w:t>
      </w:r>
      <w:r>
        <w:rPr>
          <w:i/>
          <w:iCs/>
          <w:lang w:val="nl-NL" w:eastAsia="nl-NL"/>
        </w:rPr>
        <w:t>B</w:t>
      </w:r>
      <w:r>
        <w:rPr>
          <w:lang w:val="nl-NL" w:eastAsia="nl-NL"/>
        </w:rPr>
        <w:t>. Maak daarin deze opdracht.</w:t>
      </w:r>
      <w:r w:rsidR="00AA391D" w:rsidRPr="00AA391D">
        <w:rPr>
          <w:lang w:val="nl-NL" w:eastAsia="nl-NL"/>
        </w:rPr>
        <w:t xml:space="preserve"> </w:t>
      </w:r>
      <w:r w:rsidR="00AA391D">
        <w:rPr>
          <w:lang w:val="nl-NL" w:eastAsia="nl-NL"/>
        </w:rPr>
        <w:t>Kopieer eventueel bestanden uit de vorige opdracht.</w:t>
      </w:r>
    </w:p>
    <w:p w14:paraId="03B037E9" w14:textId="77777777" w:rsidR="00887BEC" w:rsidRDefault="00887BEC" w:rsidP="00BC4122"/>
    <w:p w14:paraId="2BAA1D3B" w14:textId="4176BFFE" w:rsidR="00087808" w:rsidRDefault="00087808" w:rsidP="00BC4122">
      <w:pPr>
        <w:rPr>
          <w:color w:val="0000FF"/>
        </w:rPr>
      </w:pPr>
      <w:r>
        <w:t xml:space="preserve">Maak </w:t>
      </w:r>
      <w:proofErr w:type="spellStart"/>
      <w:r>
        <w:t>een</w:t>
      </w:r>
      <w:proofErr w:type="spellEnd"/>
      <w:r>
        <w:t xml:space="preserve"> docker image </w:t>
      </w:r>
      <w:proofErr w:type="spellStart"/>
      <w:r>
        <w:t>vanaf</w:t>
      </w:r>
      <w:proofErr w:type="spellEnd"/>
      <w:r>
        <w:t xml:space="preserve"> ubuntu, alpine, </w:t>
      </w:r>
      <w:proofErr w:type="spellStart"/>
      <w:r>
        <w:t>centOS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distributie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installeer</w:t>
      </w:r>
      <w:proofErr w:type="spellEnd"/>
      <w:r>
        <w:t xml:space="preserve"> daar de benodigde software op, doe </w:t>
      </w:r>
      <w:proofErr w:type="spellStart"/>
      <w:r>
        <w:t>dit</w:t>
      </w:r>
      <w:proofErr w:type="spellEnd"/>
      <w:r>
        <w:t xml:space="preserve"> via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. Kijk voor hulp op: </w:t>
      </w:r>
      <w:r w:rsidRPr="00BC4122">
        <w:rPr>
          <w:color w:val="0000FF"/>
        </w:rPr>
        <w:t xml:space="preserve">https://docs.docker.com/engine/reference/builder/ </w:t>
      </w:r>
    </w:p>
    <w:p w14:paraId="014FDA3C" w14:textId="6F73CE11" w:rsidR="00BC4122" w:rsidRDefault="00BC4122" w:rsidP="00BC4122">
      <w:pPr>
        <w:rPr>
          <w:color w:val="0000FF"/>
        </w:rPr>
      </w:pPr>
    </w:p>
    <w:p w14:paraId="57FF1F00" w14:textId="3E92E84B" w:rsidR="00F9645A" w:rsidRDefault="00BD75F7" w:rsidP="00F9645A">
      <w:pPr>
        <w:pStyle w:val="Kop2"/>
        <w:rPr>
          <w:rFonts w:eastAsia="Times New Roman"/>
          <w:lang w:val="nl-NL" w:eastAsia="nl-NL"/>
        </w:rPr>
      </w:pPr>
      <w:r>
        <w:rPr>
          <w:rFonts w:eastAsia="Times New Roman"/>
          <w:lang w:val="nl-NL" w:eastAsia="nl-NL"/>
        </w:rPr>
        <w:t>Deelo</w:t>
      </w:r>
      <w:r w:rsidR="00F9645A" w:rsidRPr="009A467E">
        <w:rPr>
          <w:rFonts w:eastAsia="Times New Roman"/>
          <w:lang w:val="nl-NL" w:eastAsia="nl-NL"/>
        </w:rPr>
        <w:t xml:space="preserve">pdracht C: </w:t>
      </w:r>
      <w:proofErr w:type="spellStart"/>
      <w:r w:rsidR="00F9645A" w:rsidRPr="009A467E">
        <w:rPr>
          <w:rFonts w:eastAsia="Times New Roman"/>
          <w:lang w:val="nl-NL" w:eastAsia="nl-NL"/>
        </w:rPr>
        <w:t>Dockerfile</w:t>
      </w:r>
      <w:proofErr w:type="spellEnd"/>
      <w:r w:rsidR="00F9645A" w:rsidRPr="009A467E">
        <w:rPr>
          <w:rFonts w:eastAsia="Times New Roman"/>
          <w:lang w:val="nl-NL" w:eastAsia="nl-NL"/>
        </w:rPr>
        <w:t xml:space="preserve"> </w:t>
      </w:r>
      <w:r w:rsidR="00E53956">
        <w:rPr>
          <w:rFonts w:eastAsia="Times New Roman"/>
          <w:lang w:val="nl-NL" w:eastAsia="nl-NL"/>
        </w:rPr>
        <w:t xml:space="preserve">met </w:t>
      </w:r>
      <w:proofErr w:type="spellStart"/>
      <w:r w:rsidR="00E53956">
        <w:rPr>
          <w:rFonts w:eastAsia="Times New Roman"/>
          <w:lang w:val="nl-NL" w:eastAsia="nl-NL"/>
        </w:rPr>
        <w:t>Flask</w:t>
      </w:r>
      <w:proofErr w:type="spellEnd"/>
      <w:r w:rsidR="00E53956">
        <w:rPr>
          <w:rFonts w:eastAsia="Times New Roman"/>
          <w:lang w:val="nl-NL" w:eastAsia="nl-NL"/>
        </w:rPr>
        <w:t xml:space="preserve"> running</w:t>
      </w:r>
      <w:r w:rsidR="00F9645A" w:rsidRPr="009A467E">
        <w:rPr>
          <w:rFonts w:eastAsia="Times New Roman"/>
          <w:lang w:val="nl-NL" w:eastAsia="nl-NL"/>
        </w:rPr>
        <w:t xml:space="preserve"> </w:t>
      </w:r>
    </w:p>
    <w:p w14:paraId="48B54AB4" w14:textId="77777777" w:rsidR="00BC4122" w:rsidRDefault="00BC4122" w:rsidP="00BC4122"/>
    <w:p w14:paraId="6464729E" w14:textId="427D576F" w:rsidR="00887BEC" w:rsidRDefault="00887BEC" w:rsidP="00887BEC">
      <w:pPr>
        <w:rPr>
          <w:lang w:val="nl-NL" w:eastAsia="nl-NL"/>
        </w:rPr>
      </w:pPr>
      <w:r w:rsidRPr="00F36120">
        <w:rPr>
          <w:lang w:val="nl-NL" w:eastAsia="nl-NL"/>
        </w:rPr>
        <w:t xml:space="preserve">Maak een directory </w:t>
      </w:r>
      <w:r w:rsidRPr="00F36120">
        <w:rPr>
          <w:i/>
          <w:iCs/>
          <w:lang w:val="nl-NL" w:eastAsia="nl-NL"/>
        </w:rPr>
        <w:t>opdracht-</w:t>
      </w:r>
      <w:r w:rsidR="00AA391D">
        <w:rPr>
          <w:i/>
          <w:iCs/>
          <w:lang w:val="nl-NL" w:eastAsia="nl-NL"/>
        </w:rPr>
        <w:t>4</w:t>
      </w:r>
      <w:r w:rsidRPr="00F36120">
        <w:rPr>
          <w:i/>
          <w:iCs/>
          <w:lang w:val="nl-NL" w:eastAsia="nl-NL"/>
        </w:rPr>
        <w:t>/</w:t>
      </w:r>
      <w:r>
        <w:rPr>
          <w:i/>
          <w:iCs/>
          <w:lang w:val="nl-NL" w:eastAsia="nl-NL"/>
        </w:rPr>
        <w:t>C</w:t>
      </w:r>
      <w:r>
        <w:rPr>
          <w:lang w:val="nl-NL" w:eastAsia="nl-NL"/>
        </w:rPr>
        <w:t>. Maak daarin deze opdracht.</w:t>
      </w:r>
      <w:r w:rsidR="00AA391D">
        <w:rPr>
          <w:lang w:val="nl-NL" w:eastAsia="nl-NL"/>
        </w:rPr>
        <w:t xml:space="preserve"> Kopieer eventueel bestanden uit de vorige opdracht.</w:t>
      </w:r>
    </w:p>
    <w:p w14:paraId="485E4AB2" w14:textId="77777777" w:rsidR="00887BEC" w:rsidRDefault="00887BEC" w:rsidP="00BC4122"/>
    <w:p w14:paraId="38303208" w14:textId="11788E47" w:rsidR="00087808" w:rsidRDefault="00087808" w:rsidP="00BC4122">
      <w:r>
        <w:t xml:space="preserve">Maak de image </w:t>
      </w:r>
      <w:proofErr w:type="spellStart"/>
      <w:r>
        <w:t>af</w:t>
      </w:r>
      <w:proofErr w:type="spellEnd"/>
      <w:r>
        <w:t xml:space="preserve"> door het python script te runnen. </w:t>
      </w:r>
      <w:proofErr w:type="spellStart"/>
      <w:r>
        <w:t>Uiteindelijk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image </w:t>
      </w:r>
      <w:proofErr w:type="spellStart"/>
      <w:r>
        <w:t>gemaakt</w:t>
      </w:r>
      <w:proofErr w:type="spellEnd"/>
      <w:r>
        <w:t xml:space="preserve"> die alle </w:t>
      </w:r>
      <w:proofErr w:type="spellStart"/>
      <w:r>
        <w:t>benodigde</w:t>
      </w:r>
      <w:proofErr w:type="spellEnd"/>
      <w:r>
        <w:t xml:space="preserve"> software </w:t>
      </w:r>
      <w:proofErr w:type="spellStart"/>
      <w:r>
        <w:t>installeert</w:t>
      </w:r>
      <w:proofErr w:type="spellEnd"/>
      <w:r>
        <w:t xml:space="preserve">, de </w:t>
      </w:r>
      <w:proofErr w:type="spellStart"/>
      <w:r>
        <w:t>applicatie</w:t>
      </w:r>
      <w:proofErr w:type="spellEnd"/>
      <w:r>
        <w:t xml:space="preserve"> mount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op port </w:t>
      </w:r>
      <w:r w:rsidR="005932F8">
        <w:t>1234</w:t>
      </w:r>
    </w:p>
    <w:p w14:paraId="2593AB6E" w14:textId="77777777" w:rsidR="00087808" w:rsidRPr="009A467E" w:rsidRDefault="00087808" w:rsidP="009A467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nl-NL" w:eastAsia="nl-NL"/>
        </w:rPr>
      </w:pPr>
    </w:p>
    <w:sectPr w:rsidR="00087808" w:rsidRPr="009A467E" w:rsidSect="003E001B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817A19" w14:textId="77777777" w:rsidR="00A36ACC" w:rsidRDefault="00A36ACC" w:rsidP="00832A41">
      <w:r>
        <w:separator/>
      </w:r>
    </w:p>
  </w:endnote>
  <w:endnote w:type="continuationSeparator" w:id="0">
    <w:p w14:paraId="6FC72E4D" w14:textId="77777777" w:rsidR="00A36ACC" w:rsidRDefault="00A36ACC" w:rsidP="00832A41">
      <w:r>
        <w:continuationSeparator/>
      </w:r>
    </w:p>
  </w:endnote>
  <w:endnote w:type="continuationNotice" w:id="1">
    <w:p w14:paraId="366EB727" w14:textId="77777777" w:rsidR="00A36ACC" w:rsidRDefault="00A36A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MT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2B0273D1" w14:textId="77777777" w:rsidTr="00832A41">
      <w:tc>
        <w:tcPr>
          <w:tcW w:w="3003" w:type="dxa"/>
        </w:tcPr>
        <w:p w14:paraId="46E44C30" w14:textId="77777777" w:rsidR="00832A41" w:rsidRDefault="00832A41">
          <w:pPr>
            <w:pStyle w:val="Voettekst"/>
          </w:pPr>
        </w:p>
      </w:tc>
      <w:tc>
        <w:tcPr>
          <w:tcW w:w="3003" w:type="dxa"/>
        </w:tcPr>
        <w:p w14:paraId="3F4BB42A" w14:textId="77777777" w:rsidR="00832A41" w:rsidRDefault="00832A41" w:rsidP="00832A41">
          <w:pPr>
            <w:pStyle w:val="Voettekst"/>
            <w:jc w:val="cen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/</w:t>
          </w:r>
          <w:r w:rsidR="00A36ACC">
            <w:fldChar w:fldCharType="begin"/>
          </w:r>
          <w:r w:rsidR="00A36ACC">
            <w:instrText xml:space="preserve"> NUMPAGES  \* MERGEFORMAT </w:instrText>
          </w:r>
          <w:r w:rsidR="00A36ACC">
            <w:fldChar w:fldCharType="separate"/>
          </w:r>
          <w:r>
            <w:rPr>
              <w:noProof/>
            </w:rPr>
            <w:t>1</w:t>
          </w:r>
          <w:r w:rsidR="00A36ACC">
            <w:rPr>
              <w:noProof/>
            </w:rPr>
            <w:fldChar w:fldCharType="end"/>
          </w:r>
        </w:p>
      </w:tc>
      <w:tc>
        <w:tcPr>
          <w:tcW w:w="3004" w:type="dxa"/>
        </w:tcPr>
        <w:p w14:paraId="564B8A38" w14:textId="77777777" w:rsidR="00832A41" w:rsidRDefault="00832A41">
          <w:pPr>
            <w:pStyle w:val="Voettekst"/>
          </w:pPr>
        </w:p>
      </w:tc>
    </w:tr>
  </w:tbl>
  <w:p w14:paraId="1821DADE" w14:textId="77777777" w:rsidR="00832A41" w:rsidRDefault="00832A4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FF960" w14:textId="77777777" w:rsidR="00A36ACC" w:rsidRDefault="00A36ACC" w:rsidP="00832A41">
      <w:r>
        <w:separator/>
      </w:r>
    </w:p>
  </w:footnote>
  <w:footnote w:type="continuationSeparator" w:id="0">
    <w:p w14:paraId="6AEEF0C4" w14:textId="77777777" w:rsidR="00A36ACC" w:rsidRDefault="00A36ACC" w:rsidP="00832A41">
      <w:r>
        <w:continuationSeparator/>
      </w:r>
    </w:p>
  </w:footnote>
  <w:footnote w:type="continuationNotice" w:id="1">
    <w:p w14:paraId="30D2959D" w14:textId="77777777" w:rsidR="00A36ACC" w:rsidRDefault="00A36A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832A41" w14:paraId="7D156D8E" w14:textId="77777777" w:rsidTr="00832A41">
      <w:tc>
        <w:tcPr>
          <w:tcW w:w="3003" w:type="dxa"/>
        </w:tcPr>
        <w:p w14:paraId="7A0991B2" w14:textId="77777777" w:rsidR="00832A41" w:rsidRDefault="009A467E" w:rsidP="009A467E">
          <w:pPr>
            <w:pStyle w:val="Kop1"/>
          </w:pPr>
          <w:r>
            <w:t>IKDOCK</w:t>
          </w:r>
        </w:p>
        <w:p w14:paraId="5C274393" w14:textId="32CEDB39" w:rsidR="009A467E" w:rsidRDefault="00B21811">
          <w:pPr>
            <w:pStyle w:val="Koptekst"/>
          </w:pPr>
          <w:proofErr w:type="spellStart"/>
          <w:r>
            <w:t>Opdracht</w:t>
          </w:r>
          <w:proofErr w:type="spellEnd"/>
          <w:r>
            <w:t xml:space="preserve"> 4</w:t>
          </w:r>
        </w:p>
      </w:tc>
      <w:tc>
        <w:tcPr>
          <w:tcW w:w="3003" w:type="dxa"/>
        </w:tcPr>
        <w:p w14:paraId="695841D4" w14:textId="77777777" w:rsidR="00832A41" w:rsidRDefault="00832A41">
          <w:pPr>
            <w:pStyle w:val="Koptekst"/>
          </w:pPr>
        </w:p>
      </w:tc>
      <w:tc>
        <w:tcPr>
          <w:tcW w:w="3004" w:type="dxa"/>
        </w:tcPr>
        <w:p w14:paraId="79E263A3" w14:textId="77777777" w:rsidR="00832A41" w:rsidRDefault="00832A41" w:rsidP="00832A41">
          <w:pPr>
            <w:pStyle w:val="Koptekst"/>
            <w:jc w:val="right"/>
          </w:pPr>
          <w:r w:rsidRPr="00832A41">
            <w:rPr>
              <w:noProof/>
            </w:rPr>
            <w:drawing>
              <wp:inline distT="0" distB="0" distL="0" distR="0" wp14:anchorId="7FF428BE" wp14:editId="54CBFE01">
                <wp:extent cx="905001" cy="1072679"/>
                <wp:effectExtent l="0" t="0" r="0" b="0"/>
                <wp:docPr id="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fbeelding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001" cy="107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18DED7" w14:textId="77777777" w:rsidR="00832A41" w:rsidRDefault="00832A41" w:rsidP="00832A4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C3295"/>
    <w:multiLevelType w:val="hybridMultilevel"/>
    <w:tmpl w:val="5284EB1C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4FC2"/>
    <w:multiLevelType w:val="hybridMultilevel"/>
    <w:tmpl w:val="221AAE6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0355"/>
    <w:multiLevelType w:val="hybridMultilevel"/>
    <w:tmpl w:val="E3B8B25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1611B"/>
    <w:multiLevelType w:val="hybridMultilevel"/>
    <w:tmpl w:val="1C72A4FA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50E1"/>
    <w:multiLevelType w:val="hybridMultilevel"/>
    <w:tmpl w:val="FB8019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82A50"/>
    <w:multiLevelType w:val="hybridMultilevel"/>
    <w:tmpl w:val="18CE0E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47E19"/>
    <w:multiLevelType w:val="hybridMultilevel"/>
    <w:tmpl w:val="B36CB562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C5EB4"/>
    <w:multiLevelType w:val="multilevel"/>
    <w:tmpl w:val="DE44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C1A2B"/>
    <w:multiLevelType w:val="hybridMultilevel"/>
    <w:tmpl w:val="0FE05DB8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06685"/>
    <w:multiLevelType w:val="hybridMultilevel"/>
    <w:tmpl w:val="7D9C581A"/>
    <w:lvl w:ilvl="0" w:tplc="B5F88242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  <w:sz w:val="1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A1419"/>
    <w:multiLevelType w:val="hybridMultilevel"/>
    <w:tmpl w:val="750E1792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9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hideSpellingError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7E"/>
    <w:rsid w:val="00020C8F"/>
    <w:rsid w:val="00087808"/>
    <w:rsid w:val="001D3A3F"/>
    <w:rsid w:val="00247C5E"/>
    <w:rsid w:val="00383402"/>
    <w:rsid w:val="003E001B"/>
    <w:rsid w:val="003E3212"/>
    <w:rsid w:val="00535CFA"/>
    <w:rsid w:val="005932F8"/>
    <w:rsid w:val="005E5825"/>
    <w:rsid w:val="005F7254"/>
    <w:rsid w:val="00651DC9"/>
    <w:rsid w:val="006C2BA0"/>
    <w:rsid w:val="00714AB8"/>
    <w:rsid w:val="00734CEC"/>
    <w:rsid w:val="00832A41"/>
    <w:rsid w:val="00887BEC"/>
    <w:rsid w:val="008A14BB"/>
    <w:rsid w:val="008B152E"/>
    <w:rsid w:val="00927202"/>
    <w:rsid w:val="009453D7"/>
    <w:rsid w:val="00946A80"/>
    <w:rsid w:val="009537B3"/>
    <w:rsid w:val="009753D0"/>
    <w:rsid w:val="009A467E"/>
    <w:rsid w:val="009E7FB0"/>
    <w:rsid w:val="009F2658"/>
    <w:rsid w:val="00A04D2B"/>
    <w:rsid w:val="00A26950"/>
    <w:rsid w:val="00A36ACC"/>
    <w:rsid w:val="00A7614B"/>
    <w:rsid w:val="00AA391D"/>
    <w:rsid w:val="00B21811"/>
    <w:rsid w:val="00B44CE3"/>
    <w:rsid w:val="00BC4122"/>
    <w:rsid w:val="00BD75F7"/>
    <w:rsid w:val="00C02D3E"/>
    <w:rsid w:val="00C21CE2"/>
    <w:rsid w:val="00C921DA"/>
    <w:rsid w:val="00CC34C6"/>
    <w:rsid w:val="00DA22A3"/>
    <w:rsid w:val="00DB3C09"/>
    <w:rsid w:val="00E53956"/>
    <w:rsid w:val="00E56259"/>
    <w:rsid w:val="00E71DB9"/>
    <w:rsid w:val="00F9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5B8C1E"/>
  <w14:defaultImageDpi w14:val="32767"/>
  <w15:chartTrackingRefBased/>
  <w15:docId w15:val="{8EF55B76-3D8D-9B4D-B2F4-F9FFC0AF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46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A46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A46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32A41"/>
  </w:style>
  <w:style w:type="paragraph" w:styleId="Voettekst">
    <w:name w:val="footer"/>
    <w:basedOn w:val="Standaard"/>
    <w:link w:val="VoettekstChar"/>
    <w:uiPriority w:val="99"/>
    <w:unhideWhenUsed/>
    <w:rsid w:val="00832A4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32A41"/>
  </w:style>
  <w:style w:type="table" w:styleId="Tabelraster">
    <w:name w:val="Table Grid"/>
    <w:basedOn w:val="Standaardtabel"/>
    <w:uiPriority w:val="39"/>
    <w:rsid w:val="00832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basedOn w:val="Standaard"/>
    <w:qFormat/>
    <w:rsid w:val="006C2BA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D9D9D9" w:themeColor="background1" w:themeShade="D9" w:fill="auto"/>
    </w:pPr>
    <w:rPr>
      <w:rFonts w:ascii="Menlo" w:hAnsi="Menlo"/>
      <w:bCs/>
      <w:sz w:val="20"/>
      <w:lang w:val="en-US"/>
    </w:rPr>
  </w:style>
  <w:style w:type="paragraph" w:styleId="Normaalweb">
    <w:name w:val="Normal (Web)"/>
    <w:basedOn w:val="Standaard"/>
    <w:uiPriority w:val="99"/>
    <w:semiHidden/>
    <w:unhideWhenUsed/>
    <w:rsid w:val="009A467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nl-NL"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9A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A46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A467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jstalinea">
    <w:name w:val="List Paragraph"/>
    <w:basedOn w:val="Standaard"/>
    <w:uiPriority w:val="34"/>
    <w:qFormat/>
    <w:rsid w:val="009A467E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BD75F7"/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D75F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7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sr/Library/Group%20Containers/UBF8T346G9.Office/User%20Content.localized/Templates.localized/HS%20Leid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B3DC19-7B64-4467-A887-62CF89C35311}"/>
</file>

<file path=customXml/itemProps2.xml><?xml version="1.0" encoding="utf-8"?>
<ds:datastoreItem xmlns:ds="http://schemas.openxmlformats.org/officeDocument/2006/customXml" ds:itemID="{A6E41EF7-A80D-463B-8B3D-80CD6A4E9FB8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3.xml><?xml version="1.0" encoding="utf-8"?>
<ds:datastoreItem xmlns:ds="http://schemas.openxmlformats.org/officeDocument/2006/customXml" ds:itemID="{64AAEC03-3A67-45A4-8FC4-A47F2E116C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 Leiden.dotx</Template>
  <TotalTime>11</TotalTime>
  <Pages>1</Pages>
  <Words>221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Arts, Ron</dc:creator>
  <cp:keywords/>
  <dc:description/>
  <cp:lastModifiedBy>Arts, Ron</cp:lastModifiedBy>
  <cp:revision>19</cp:revision>
  <cp:lastPrinted>2020-10-02T10:11:00Z</cp:lastPrinted>
  <dcterms:created xsi:type="dcterms:W3CDTF">2020-10-02T10:11:00Z</dcterms:created>
  <dcterms:modified xsi:type="dcterms:W3CDTF">2020-11-06T09:25:00Z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13700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