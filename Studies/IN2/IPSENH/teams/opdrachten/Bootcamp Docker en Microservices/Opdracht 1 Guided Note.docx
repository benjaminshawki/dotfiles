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A09AA" w14:textId="06177806" w:rsidR="0015544C" w:rsidRPr="00F93D72" w:rsidRDefault="0015544C" w:rsidP="00085339">
      <w:r>
        <w:t xml:space="preserve">Maak in je portfolio een directory </w:t>
      </w:r>
      <w:r w:rsidRPr="00A21826">
        <w:rPr>
          <w:i/>
          <w:iCs/>
        </w:rPr>
        <w:t>opdracht-1/</w:t>
      </w:r>
      <w:r w:rsidR="00C73EE1">
        <w:rPr>
          <w:i/>
          <w:iCs/>
        </w:rPr>
        <w:t>A</w:t>
      </w:r>
      <w:r>
        <w:t xml:space="preserve"> en plaats </w:t>
      </w:r>
      <w:r w:rsidR="00F93D72">
        <w:t>daar dit document met als naam</w:t>
      </w:r>
      <w:r w:rsidR="00C73EE1">
        <w:t xml:space="preserve"> </w:t>
      </w:r>
      <w:proofErr w:type="spellStart"/>
      <w:r w:rsidR="00C73EE1" w:rsidRPr="00C73EE1">
        <w:rPr>
          <w:i/>
          <w:iCs/>
        </w:rPr>
        <w:t>Guided</w:t>
      </w:r>
      <w:proofErr w:type="spellEnd"/>
      <w:r w:rsidR="00C73EE1" w:rsidRPr="00C73EE1">
        <w:rPr>
          <w:i/>
          <w:iCs/>
        </w:rPr>
        <w:t xml:space="preserve"> Note.docx</w:t>
      </w:r>
      <w:r w:rsidR="00F93D72">
        <w:t xml:space="preserve">. </w:t>
      </w:r>
    </w:p>
    <w:p w14:paraId="2D01E04B" w14:textId="07DEC00B" w:rsidR="00085339" w:rsidRPr="006C45D0" w:rsidRDefault="00085339" w:rsidP="00085339">
      <w:r w:rsidRPr="006C45D0">
        <w:t>1. Beschrijf in je eigen woorden het nut van Docker</w:t>
      </w:r>
    </w:p>
    <w:tbl>
      <w:tblPr>
        <w:tblStyle w:val="Tabelraster"/>
        <w:tblW w:w="0" w:type="auto"/>
        <w:tblLook w:val="04A0" w:firstRow="1" w:lastRow="0" w:firstColumn="1" w:lastColumn="0" w:noHBand="0" w:noVBand="1"/>
      </w:tblPr>
      <w:tblGrid>
        <w:gridCol w:w="9010"/>
      </w:tblGrid>
      <w:tr w:rsidR="00085339" w:rsidRPr="006C45D0" w14:paraId="3DB24005" w14:textId="77777777" w:rsidTr="00DD5FB0">
        <w:tc>
          <w:tcPr>
            <w:tcW w:w="9062" w:type="dxa"/>
          </w:tcPr>
          <w:p w14:paraId="3C06616E" w14:textId="77777777" w:rsidR="00085339" w:rsidRDefault="00085339" w:rsidP="00085339"/>
          <w:p w14:paraId="5BD49E0A" w14:textId="77777777" w:rsidR="00085339" w:rsidRPr="006C45D0" w:rsidRDefault="00085339" w:rsidP="00085339"/>
          <w:p w14:paraId="06BFC0C0" w14:textId="77777777" w:rsidR="00085339" w:rsidRDefault="00085339" w:rsidP="00085339"/>
          <w:p w14:paraId="0552346F" w14:textId="77777777" w:rsidR="00085339" w:rsidRPr="006C45D0" w:rsidRDefault="00085339" w:rsidP="00085339"/>
        </w:tc>
      </w:tr>
    </w:tbl>
    <w:p w14:paraId="7A4ED468" w14:textId="77777777" w:rsidR="00085339" w:rsidRPr="006C45D0" w:rsidRDefault="00085339" w:rsidP="00085339"/>
    <w:p w14:paraId="3D379CC2" w14:textId="77777777" w:rsidR="00085339" w:rsidRPr="006C45D0" w:rsidRDefault="00085339" w:rsidP="00085339">
      <w:r w:rsidRPr="006C45D0">
        <w:t>2. Beschrijf in je eigen woorden het verschil tussen Docker en een Virtual Machine</w:t>
      </w:r>
    </w:p>
    <w:tbl>
      <w:tblPr>
        <w:tblStyle w:val="Tabelraster"/>
        <w:tblW w:w="0" w:type="auto"/>
        <w:tblLook w:val="04A0" w:firstRow="1" w:lastRow="0" w:firstColumn="1" w:lastColumn="0" w:noHBand="0" w:noVBand="1"/>
      </w:tblPr>
      <w:tblGrid>
        <w:gridCol w:w="9010"/>
      </w:tblGrid>
      <w:tr w:rsidR="00085339" w:rsidRPr="006C45D0" w14:paraId="7AFA3ED6" w14:textId="77777777" w:rsidTr="00DD5FB0">
        <w:tc>
          <w:tcPr>
            <w:tcW w:w="9062" w:type="dxa"/>
          </w:tcPr>
          <w:p w14:paraId="19858570" w14:textId="77777777" w:rsidR="00085339" w:rsidRPr="006C45D0" w:rsidRDefault="00085339" w:rsidP="00085339"/>
          <w:p w14:paraId="325CCDB0" w14:textId="77777777" w:rsidR="00085339" w:rsidRDefault="00085339" w:rsidP="00085339"/>
          <w:p w14:paraId="2D4BB507" w14:textId="77777777" w:rsidR="00085339" w:rsidRDefault="00085339" w:rsidP="00085339"/>
          <w:p w14:paraId="4C6C8A16" w14:textId="77777777" w:rsidR="00085339" w:rsidRPr="006C45D0" w:rsidRDefault="00085339" w:rsidP="00085339"/>
        </w:tc>
      </w:tr>
    </w:tbl>
    <w:p w14:paraId="6D499791" w14:textId="77777777" w:rsidR="00085339" w:rsidRPr="006C45D0" w:rsidRDefault="00085339" w:rsidP="00085339"/>
    <w:p w14:paraId="3B489162" w14:textId="77777777" w:rsidR="00085339" w:rsidRPr="006C45D0" w:rsidRDefault="00085339" w:rsidP="00085339">
      <w:r w:rsidRPr="006C45D0">
        <w:t>3. Bert wilt graag twee applicaties op zijn desktop draaien. De applicaties hebben beide een andere versie van Java nodig. Wat kan Bert hier het beste voor gebruiken?</w:t>
      </w:r>
    </w:p>
    <w:p w14:paraId="69FE323E" w14:textId="77777777" w:rsidR="00085339" w:rsidRPr="006C45D0" w:rsidRDefault="00085339" w:rsidP="00085339">
      <w:r w:rsidRPr="006C45D0">
        <w:t>Containers via Docker</w:t>
      </w:r>
    </w:p>
    <w:p w14:paraId="57DA65F7" w14:textId="77777777" w:rsidR="00085339" w:rsidRPr="006C45D0" w:rsidRDefault="00085339" w:rsidP="00085339">
      <w:r w:rsidRPr="006C45D0">
        <w:t>Twee Virtual Machines</w:t>
      </w:r>
    </w:p>
    <w:p w14:paraId="70868EB7" w14:textId="77777777" w:rsidR="00085339" w:rsidRPr="006C45D0" w:rsidRDefault="00085339" w:rsidP="00085339">
      <w:r w:rsidRPr="006C45D0">
        <w:t>4. Carolien wilt graag haar code in een container zetten. Haar code is nog een ontwikkelversie. Ze wil terwijl de code in de container zit nog wel door ontwikkelen en de veranderingen gelijk kunnen zien. Wat moet Carolien hiervoor gebruiken?</w:t>
      </w:r>
    </w:p>
    <w:tbl>
      <w:tblPr>
        <w:tblStyle w:val="Tabelraster"/>
        <w:tblW w:w="0" w:type="auto"/>
        <w:tblLook w:val="04A0" w:firstRow="1" w:lastRow="0" w:firstColumn="1" w:lastColumn="0" w:noHBand="0" w:noVBand="1"/>
      </w:tblPr>
      <w:tblGrid>
        <w:gridCol w:w="9010"/>
      </w:tblGrid>
      <w:tr w:rsidR="00085339" w:rsidRPr="006C45D0" w14:paraId="091EB4F0" w14:textId="77777777" w:rsidTr="00DD5FB0">
        <w:tc>
          <w:tcPr>
            <w:tcW w:w="9062" w:type="dxa"/>
          </w:tcPr>
          <w:p w14:paraId="751E0873" w14:textId="77777777" w:rsidR="00085339" w:rsidRDefault="00085339" w:rsidP="00085339"/>
          <w:p w14:paraId="1C371B4A" w14:textId="77777777" w:rsidR="00085339" w:rsidRPr="006C45D0" w:rsidRDefault="00085339" w:rsidP="00085339"/>
        </w:tc>
      </w:tr>
    </w:tbl>
    <w:p w14:paraId="7A100080" w14:textId="77777777" w:rsidR="00085339" w:rsidRPr="006C45D0" w:rsidRDefault="00085339" w:rsidP="00085339"/>
    <w:p w14:paraId="52F019DF" w14:textId="77777777" w:rsidR="00085339" w:rsidRDefault="00085339" w:rsidP="00085339">
      <w:r>
        <w:t>5. Carolien en Bert willen hun container debuggen, hiervoor willen zij de container bereiken vanaf het host systeem. Geef een commando om in een runnende container te komen.</w:t>
      </w:r>
    </w:p>
    <w:tbl>
      <w:tblPr>
        <w:tblStyle w:val="Tabelraster"/>
        <w:tblW w:w="0" w:type="auto"/>
        <w:tblLook w:val="04A0" w:firstRow="1" w:lastRow="0" w:firstColumn="1" w:lastColumn="0" w:noHBand="0" w:noVBand="1"/>
      </w:tblPr>
      <w:tblGrid>
        <w:gridCol w:w="9010"/>
      </w:tblGrid>
      <w:tr w:rsidR="00085339" w14:paraId="611E16A3" w14:textId="77777777" w:rsidTr="00DD5FB0">
        <w:tc>
          <w:tcPr>
            <w:tcW w:w="9062" w:type="dxa"/>
          </w:tcPr>
          <w:p w14:paraId="601D6517" w14:textId="77777777" w:rsidR="00085339" w:rsidRDefault="00085339" w:rsidP="00085339"/>
          <w:p w14:paraId="62BBFE77" w14:textId="77777777" w:rsidR="00085339" w:rsidRDefault="00085339" w:rsidP="00085339"/>
        </w:tc>
      </w:tr>
    </w:tbl>
    <w:p w14:paraId="5A574B46" w14:textId="77777777" w:rsidR="00383402" w:rsidRDefault="00383402" w:rsidP="00085339"/>
    <w:sectPr w:rsidR="00383402" w:rsidSect="003E001B">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C41CD" w14:textId="77777777" w:rsidR="00C20B5D" w:rsidRDefault="00C20B5D" w:rsidP="00832A41">
      <w:r>
        <w:separator/>
      </w:r>
    </w:p>
  </w:endnote>
  <w:endnote w:type="continuationSeparator" w:id="0">
    <w:p w14:paraId="278FDB89" w14:textId="77777777" w:rsidR="00C20B5D" w:rsidRDefault="00C20B5D" w:rsidP="0083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4"/>
    </w:tblGrid>
    <w:tr w:rsidR="00085339" w14:paraId="76500265" w14:textId="77777777" w:rsidTr="00832A41">
      <w:tc>
        <w:tcPr>
          <w:tcW w:w="3003" w:type="dxa"/>
        </w:tcPr>
        <w:p w14:paraId="71077346" w14:textId="77777777" w:rsidR="00085339" w:rsidRDefault="00085339">
          <w:pPr>
            <w:pStyle w:val="Voettekst"/>
          </w:pPr>
        </w:p>
      </w:tc>
      <w:tc>
        <w:tcPr>
          <w:tcW w:w="3004" w:type="dxa"/>
        </w:tcPr>
        <w:p w14:paraId="45DE2576" w14:textId="77777777" w:rsidR="00085339" w:rsidRDefault="00085339">
          <w:pPr>
            <w:pStyle w:val="Voettekst"/>
          </w:pPr>
        </w:p>
      </w:tc>
    </w:tr>
  </w:tbl>
  <w:p w14:paraId="7678D76C" w14:textId="77777777" w:rsidR="00832A41" w:rsidRDefault="00832A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7230B" w14:textId="77777777" w:rsidR="00C20B5D" w:rsidRDefault="00C20B5D" w:rsidP="00832A41">
      <w:r>
        <w:separator/>
      </w:r>
    </w:p>
  </w:footnote>
  <w:footnote w:type="continuationSeparator" w:id="0">
    <w:p w14:paraId="1A9FD343" w14:textId="77777777" w:rsidR="00C20B5D" w:rsidRDefault="00C20B5D" w:rsidP="0083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3A36BFE6" w14:textId="77777777" w:rsidTr="00832A41">
      <w:tc>
        <w:tcPr>
          <w:tcW w:w="3003" w:type="dxa"/>
        </w:tcPr>
        <w:p w14:paraId="3710398A" w14:textId="77777777" w:rsidR="00832A41" w:rsidRDefault="00085339" w:rsidP="00085339">
          <w:pPr>
            <w:pStyle w:val="Kop1"/>
          </w:pPr>
          <w:r>
            <w:t>IKDOCK</w:t>
          </w:r>
        </w:p>
        <w:p w14:paraId="047C36D5" w14:textId="4497D959" w:rsidR="00085339" w:rsidRDefault="00890B22" w:rsidP="00085339">
          <w:pPr>
            <w:pStyle w:val="Kop2"/>
          </w:pPr>
          <w:r>
            <w:t>Opdracht 1</w:t>
          </w:r>
          <w:r w:rsidR="0015544C">
            <w:t xml:space="preserve"> </w:t>
          </w:r>
        </w:p>
        <w:p w14:paraId="5B0643D6" w14:textId="66071947" w:rsidR="00085339" w:rsidRPr="00085339" w:rsidRDefault="00085339" w:rsidP="00085339">
          <w:r>
            <w:t xml:space="preserve"> </w:t>
          </w:r>
        </w:p>
      </w:tc>
      <w:tc>
        <w:tcPr>
          <w:tcW w:w="3003" w:type="dxa"/>
        </w:tcPr>
        <w:p w14:paraId="1A6548BA" w14:textId="77777777" w:rsidR="00085339" w:rsidRDefault="00085339">
          <w:pPr>
            <w:pStyle w:val="Koptekst"/>
          </w:pPr>
        </w:p>
      </w:tc>
      <w:tc>
        <w:tcPr>
          <w:tcW w:w="3004" w:type="dxa"/>
        </w:tcPr>
        <w:p w14:paraId="3AA3D532" w14:textId="77777777" w:rsidR="00832A41" w:rsidRDefault="00832A41" w:rsidP="00832A41">
          <w:pPr>
            <w:pStyle w:val="Koptekst"/>
            <w:jc w:val="right"/>
          </w:pPr>
          <w:r w:rsidRPr="00832A41">
            <w:rPr>
              <w:noProof/>
            </w:rPr>
            <w:drawing>
              <wp:inline distT="0" distB="0" distL="0" distR="0" wp14:anchorId="4096FEFE" wp14:editId="7BC13368">
                <wp:extent cx="905001" cy="1072679"/>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001" cy="1072679"/>
                        </a:xfrm>
                        <a:prstGeom prst="rect">
                          <a:avLst/>
                        </a:prstGeom>
                      </pic:spPr>
                    </pic:pic>
                  </a:graphicData>
                </a:graphic>
              </wp:inline>
            </w:drawing>
          </w:r>
        </w:p>
      </w:tc>
    </w:tr>
  </w:tbl>
  <w:p w14:paraId="616CA123" w14:textId="77777777" w:rsidR="00832A41" w:rsidRDefault="00832A41" w:rsidP="00832A4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3E2012"/>
    <w:multiLevelType w:val="hybridMultilevel"/>
    <w:tmpl w:val="C4D49DFC"/>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39"/>
    <w:rsid w:val="00085339"/>
    <w:rsid w:val="0015544C"/>
    <w:rsid w:val="00383402"/>
    <w:rsid w:val="003E001B"/>
    <w:rsid w:val="00535CFA"/>
    <w:rsid w:val="00651DC9"/>
    <w:rsid w:val="006C2BA0"/>
    <w:rsid w:val="0075099D"/>
    <w:rsid w:val="00832A41"/>
    <w:rsid w:val="00890B22"/>
    <w:rsid w:val="008B152E"/>
    <w:rsid w:val="00927202"/>
    <w:rsid w:val="009F2658"/>
    <w:rsid w:val="00A21826"/>
    <w:rsid w:val="00B44CE3"/>
    <w:rsid w:val="00C20B5D"/>
    <w:rsid w:val="00C21CE2"/>
    <w:rsid w:val="00C73EE1"/>
    <w:rsid w:val="00E678B1"/>
    <w:rsid w:val="00F93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1C35BD"/>
  <w14:defaultImageDpi w14:val="32767"/>
  <w15:chartTrackingRefBased/>
  <w15:docId w15:val="{08152561-4CC7-834B-9156-E6D38A66F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085339"/>
    <w:pPr>
      <w:spacing w:after="160" w:line="259" w:lineRule="auto"/>
    </w:pPr>
    <w:rPr>
      <w:sz w:val="22"/>
      <w:szCs w:val="22"/>
      <w:lang w:val="nl-NL"/>
    </w:rPr>
  </w:style>
  <w:style w:type="paragraph" w:styleId="Kop1">
    <w:name w:val="heading 1"/>
    <w:basedOn w:val="Standaard"/>
    <w:next w:val="Standaard"/>
    <w:link w:val="Kop1Char"/>
    <w:uiPriority w:val="9"/>
    <w:qFormat/>
    <w:rsid w:val="000853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0853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32A41"/>
    <w:pPr>
      <w:tabs>
        <w:tab w:val="center" w:pos="4680"/>
        <w:tab w:val="right" w:pos="9360"/>
      </w:tabs>
    </w:pPr>
  </w:style>
  <w:style w:type="character" w:customStyle="1" w:styleId="KoptekstChar">
    <w:name w:val="Koptekst Char"/>
    <w:basedOn w:val="Standaardalinea-lettertype"/>
    <w:link w:val="Koptekst"/>
    <w:uiPriority w:val="99"/>
    <w:rsid w:val="00832A41"/>
  </w:style>
  <w:style w:type="paragraph" w:styleId="Voettekst">
    <w:name w:val="footer"/>
    <w:basedOn w:val="Standaard"/>
    <w:link w:val="VoettekstChar"/>
    <w:uiPriority w:val="99"/>
    <w:unhideWhenUsed/>
    <w:rsid w:val="00832A41"/>
    <w:pPr>
      <w:tabs>
        <w:tab w:val="center" w:pos="4680"/>
        <w:tab w:val="right" w:pos="9360"/>
      </w:tabs>
    </w:pPr>
  </w:style>
  <w:style w:type="character" w:customStyle="1" w:styleId="VoettekstChar">
    <w:name w:val="Voettekst Char"/>
    <w:basedOn w:val="Standaardalinea-lettertype"/>
    <w:link w:val="Voettekst"/>
    <w:uiPriority w:val="99"/>
    <w:rsid w:val="00832A41"/>
  </w:style>
  <w:style w:type="table" w:styleId="Tabelraster">
    <w:name w:val="Table Grid"/>
    <w:basedOn w:val="Standaardtabel"/>
    <w:uiPriority w:val="39"/>
    <w:rsid w:val="00832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basedOn w:val="Standaard"/>
    <w:qFormat/>
    <w:rsid w:val="006C2BA0"/>
    <w:pPr>
      <w:keepNext/>
      <w:keepLines/>
      <w:pBdr>
        <w:top w:val="single" w:sz="4" w:space="1" w:color="auto"/>
        <w:left w:val="single" w:sz="4" w:space="4" w:color="auto"/>
        <w:bottom w:val="single" w:sz="4" w:space="1" w:color="auto"/>
        <w:right w:val="single" w:sz="4" w:space="4" w:color="auto"/>
      </w:pBdr>
      <w:shd w:val="solid" w:color="D9D9D9" w:themeColor="background1" w:themeShade="D9" w:fill="auto"/>
    </w:pPr>
    <w:rPr>
      <w:rFonts w:ascii="Menlo" w:hAnsi="Menlo"/>
      <w:bCs/>
      <w:sz w:val="20"/>
      <w:lang w:val="en-US"/>
    </w:rPr>
  </w:style>
  <w:style w:type="paragraph" w:styleId="Lijstalinea">
    <w:name w:val="List Paragraph"/>
    <w:basedOn w:val="Standaard"/>
    <w:uiPriority w:val="34"/>
    <w:qFormat/>
    <w:rsid w:val="00085339"/>
    <w:pPr>
      <w:ind w:left="720"/>
      <w:contextualSpacing/>
    </w:pPr>
  </w:style>
  <w:style w:type="character" w:customStyle="1" w:styleId="Kop1Char">
    <w:name w:val="Kop 1 Char"/>
    <w:basedOn w:val="Standaardalinea-lettertype"/>
    <w:link w:val="Kop1"/>
    <w:uiPriority w:val="9"/>
    <w:rsid w:val="00085339"/>
    <w:rPr>
      <w:rFonts w:asciiTheme="majorHAnsi" w:eastAsiaTheme="majorEastAsia" w:hAnsiTheme="majorHAnsi" w:cstheme="majorBidi"/>
      <w:color w:val="2F5496" w:themeColor="accent1" w:themeShade="BF"/>
      <w:sz w:val="32"/>
      <w:szCs w:val="32"/>
      <w:lang w:val="nl-NL"/>
    </w:rPr>
  </w:style>
  <w:style w:type="character" w:customStyle="1" w:styleId="Kop2Char">
    <w:name w:val="Kop 2 Char"/>
    <w:basedOn w:val="Standaardalinea-lettertype"/>
    <w:link w:val="Kop2"/>
    <w:uiPriority w:val="9"/>
    <w:rsid w:val="00085339"/>
    <w:rPr>
      <w:rFonts w:asciiTheme="majorHAnsi" w:eastAsiaTheme="majorEastAsia" w:hAnsiTheme="majorHAnsi" w:cstheme="majorBidi"/>
      <w:color w:val="2F5496" w:themeColor="accent1" w:themeShade="BF"/>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tsr/Library/Group%20Containers/UBF8T346G9.Office/User%20Content.localized/Templates.localized/HS%20Leid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1" ma:contentTypeDescription="Een nieuw document maken." ma:contentTypeScope="" ma:versionID="b4d7563d66b0beb763d409546ae9dbf0">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4f701b31861b3ec13e5b4d69d5cb5965"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929343-B1FC-4915-9E03-A7F373ACE850}"/>
</file>

<file path=customXml/itemProps2.xml><?xml version="1.0" encoding="utf-8"?>
<ds:datastoreItem xmlns:ds="http://schemas.openxmlformats.org/officeDocument/2006/customXml" ds:itemID="{2B3988DB-D1D5-4D17-8521-2ECFA0AD3637}">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3.xml><?xml version="1.0" encoding="utf-8"?>
<ds:datastoreItem xmlns:ds="http://schemas.openxmlformats.org/officeDocument/2006/customXml" ds:itemID="{03FF27ED-0C08-4D7A-88D7-CA150B4642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HS Leiden.dotx</Template>
  <TotalTime>8</TotalTime>
  <Pages>1</Pages>
  <Words>136</Words>
  <Characters>754</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Arts, Ron</dc:creator>
  <cp:keywords/>
  <dc:description/>
  <cp:lastModifiedBy>Arts, Ron</cp:lastModifiedBy>
  <cp:revision>7</cp:revision>
  <dcterms:created xsi:type="dcterms:W3CDTF">2020-10-02T11:51:00Z</dcterms:created>
  <dcterms:modified xsi:type="dcterms:W3CDTF">2020-10-28T10:25:00Z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Order">
    <vt:r8>1100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